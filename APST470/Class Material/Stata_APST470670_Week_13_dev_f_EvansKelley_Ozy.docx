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38C" w:rsidRDefault="008C438C"/>
    <w:p w:rsidR="008C438C" w:rsidRDefault="008C438C" w:rsidP="008C438C">
      <w:pPr>
        <w:jc w:val="center"/>
        <w:rPr>
          <w:b/>
          <w:bCs/>
          <w:color w:val="FF0000"/>
        </w:rPr>
      </w:pPr>
      <w:r>
        <w:rPr>
          <w:b/>
          <w:bCs/>
          <w:color w:val="FF0000"/>
        </w:rPr>
        <w:t>THIS IS THE ACTIVE FILE</w:t>
      </w:r>
    </w:p>
    <w:p w:rsidR="008C438C" w:rsidRDefault="008C438C" w:rsidP="008C438C"/>
    <w:p w:rsidR="008C438C" w:rsidRDefault="008C438C" w:rsidP="008C438C">
      <w:pPr>
        <w:pStyle w:val="Boxednotenothidden"/>
        <w:shd w:val="clear" w:color="auto" w:fill="E6E6E6"/>
        <w:ind w:left="1440" w:right="1440"/>
        <w:jc w:val="center"/>
      </w:pPr>
      <w:r>
        <w:t>Read and edit this in Microsoft Word</w:t>
      </w:r>
    </w:p>
    <w:p w:rsidR="008C438C" w:rsidRDefault="008C438C" w:rsidP="008C438C">
      <w:pPr>
        <w:pStyle w:val="Boxednotenothidden"/>
        <w:shd w:val="clear" w:color="auto" w:fill="E6E6E6"/>
        <w:ind w:left="1440" w:right="1440"/>
        <w:jc w:val="center"/>
      </w:pPr>
      <w:proofErr w:type="gramStart"/>
      <w:r>
        <w:t>with</w:t>
      </w:r>
      <w:proofErr w:type="gramEnd"/>
      <w:r>
        <w:t xml:space="preserve"> </w:t>
      </w:r>
      <w:r>
        <w:rPr>
          <w:highlight w:val="yellow"/>
        </w:rPr>
        <w:t>"show hidden text= on"</w:t>
      </w:r>
    </w:p>
    <w:p w:rsidR="008C438C" w:rsidRDefault="008C438C" w:rsidP="008C438C">
      <w:pPr>
        <w:pStyle w:val="Boxednotenothidden"/>
        <w:shd w:val="clear" w:color="auto" w:fill="E6E6E6"/>
        <w:ind w:left="1440" w:right="1440"/>
        <w:jc w:val="center"/>
      </w:pPr>
      <w:r>
        <w:t>(</w:t>
      </w:r>
      <w:proofErr w:type="gramStart"/>
      <w:r>
        <w:t>that</w:t>
      </w:r>
      <w:proofErr w:type="gramEnd"/>
      <w:r>
        <w:t xml:space="preserve"> setting is usually in "tools/options/view")</w:t>
      </w:r>
    </w:p>
    <w:p w:rsidR="008C438C" w:rsidRDefault="008C438C" w:rsidP="008C438C">
      <w:pPr>
        <w:pStyle w:val="Stata"/>
      </w:pPr>
    </w:p>
    <w:p w:rsidR="008C438C" w:rsidRDefault="008C438C" w:rsidP="008C438C">
      <w:pPr>
        <w:pStyle w:val="Heading1"/>
        <w:jc w:val="center"/>
        <w:rPr>
          <w:sz w:val="36"/>
        </w:rPr>
      </w:pPr>
      <w:r>
        <w:rPr>
          <w:caps w:val="0"/>
          <w:sz w:val="36"/>
        </w:rPr>
        <w:t>*STATA_APST470_APST670</w:t>
      </w:r>
    </w:p>
    <w:p w:rsidR="008C438C" w:rsidRDefault="008C438C" w:rsidP="008C438C">
      <w:r>
        <w:t>Mariah Evans and Jonathan Kelley’s introductory notes for the applied statistics regression class APST 470/670 and for Stats Club Monday group.</w:t>
      </w:r>
    </w:p>
    <w:p w:rsidR="008C438C" w:rsidRDefault="008C438C" w:rsidP="008C438C">
      <w:r>
        <w:t>UNR and International Survey Center, February 2012</w:t>
      </w:r>
    </w:p>
    <w:p w:rsidR="008C438C" w:rsidRDefault="008C438C" w:rsidP="008C438C"/>
    <w:p w:rsidR="008C438C" w:rsidRDefault="008C438C" w:rsidP="008C438C">
      <w:r>
        <w:t>Version Week_13_dev_a</w:t>
      </w:r>
    </w:p>
    <w:p w:rsidR="008C438C" w:rsidRDefault="008C438C" w:rsidP="008C438C">
      <w:pPr>
        <w:pStyle w:val="Boxednotenothidden"/>
        <w:pBdr>
          <w:top w:val="none" w:sz="0" w:space="0" w:color="auto"/>
          <w:left w:val="none" w:sz="0" w:space="0" w:color="auto"/>
          <w:bottom w:val="none" w:sz="0" w:space="0" w:color="auto"/>
          <w:right w:val="none" w:sz="0" w:space="0" w:color="auto"/>
        </w:pBdr>
        <w:jc w:val="center"/>
      </w:pPr>
    </w:p>
    <w:p w:rsidR="008C438C" w:rsidRDefault="008C438C" w:rsidP="008C438C">
      <w:pPr>
        <w:pStyle w:val="Stata"/>
      </w:pPr>
    </w:p>
    <w:p w:rsidR="008C438C" w:rsidRDefault="008C438C" w:rsidP="008C438C">
      <w:pPr>
        <w:pStyle w:val="Heading1"/>
      </w:pPr>
      <w:proofErr w:type="gramStart"/>
      <w:r>
        <w:t>Section #1.</w:t>
      </w:r>
      <w:proofErr w:type="gramEnd"/>
      <w:r>
        <w:t xml:space="preserve"> PRELIMINARIES: </w:t>
      </w:r>
      <w:r>
        <w:rPr>
          <w:sz w:val="24"/>
        </w:rPr>
        <w:t xml:space="preserve">Get Stata running on UNR Citrix </w:t>
      </w:r>
    </w:p>
    <w:p w:rsidR="008C438C" w:rsidRDefault="008C438C" w:rsidP="008C438C">
      <w:r>
        <w:t>0. If you have a data stick/ thumb drive, stick it in now.</w:t>
      </w:r>
    </w:p>
    <w:p w:rsidR="008C438C" w:rsidRDefault="008C438C" w:rsidP="008C438C"/>
    <w:p w:rsidR="008C438C" w:rsidRDefault="008C438C" w:rsidP="008C438C">
      <w:r>
        <w:t xml:space="preserve">1. Log on to UNR </w:t>
      </w:r>
      <w:proofErr w:type="spellStart"/>
      <w:r>
        <w:t>DataWorks</w:t>
      </w:r>
      <w:proofErr w:type="spellEnd"/>
      <w:r>
        <w:t xml:space="preserve"> Citrix server from your browser. Start by </w:t>
      </w:r>
      <w:proofErr w:type="spellStart"/>
      <w:r>
        <w:t>Googling</w:t>
      </w:r>
      <w:proofErr w:type="spellEnd"/>
      <w:r>
        <w:t xml:space="preserve"> "</w:t>
      </w:r>
      <w:proofErr w:type="spellStart"/>
      <w:r>
        <w:t>unr</w:t>
      </w:r>
      <w:proofErr w:type="spellEnd"/>
      <w:r>
        <w:t xml:space="preserve"> </w:t>
      </w:r>
      <w:proofErr w:type="spellStart"/>
      <w:r>
        <w:t>dataworks</w:t>
      </w:r>
      <w:proofErr w:type="spellEnd"/>
      <w:r>
        <w:t>" and choosing "</w:t>
      </w:r>
      <w:proofErr w:type="spellStart"/>
      <w:r>
        <w:t>DataWorks</w:t>
      </w:r>
      <w:proofErr w:type="spellEnd"/>
      <w:r>
        <w:t xml:space="preserve"> Lab":</w:t>
      </w:r>
    </w:p>
    <w:p w:rsidR="008C438C" w:rsidRDefault="008C438C" w:rsidP="008C438C">
      <w:pPr>
        <w:jc w:val="center"/>
      </w:pPr>
      <w:r>
        <w:rPr>
          <w:noProof/>
        </w:rPr>
        <w:drawing>
          <wp:inline distT="0" distB="0" distL="0" distR="0">
            <wp:extent cx="4404995" cy="13773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4995" cy="1377315"/>
                    </a:xfrm>
                    <a:prstGeom prst="rect">
                      <a:avLst/>
                    </a:prstGeom>
                    <a:noFill/>
                    <a:ln>
                      <a:noFill/>
                    </a:ln>
                  </pic:spPr>
                </pic:pic>
              </a:graphicData>
            </a:graphic>
          </wp:inline>
        </w:drawing>
      </w:r>
    </w:p>
    <w:p w:rsidR="008C438C" w:rsidRDefault="008C438C" w:rsidP="008C438C"/>
    <w:p w:rsidR="008C438C" w:rsidRDefault="008C438C" w:rsidP="008C438C"/>
    <w:p w:rsidR="008C438C" w:rsidRDefault="008C438C" w:rsidP="008C438C">
      <w:r>
        <w:t>2. Then click through to Citrix and log yourself in with your UNR ID:</w:t>
      </w:r>
    </w:p>
    <w:p w:rsidR="008C438C" w:rsidRDefault="008C438C" w:rsidP="008C438C">
      <w:pPr>
        <w:jc w:val="center"/>
      </w:pPr>
      <w:r>
        <w:rPr>
          <w:noProof/>
        </w:rPr>
        <w:drawing>
          <wp:inline distT="0" distB="0" distL="0" distR="0">
            <wp:extent cx="4187190" cy="121539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7190" cy="1215390"/>
                    </a:xfrm>
                    <a:prstGeom prst="rect">
                      <a:avLst/>
                    </a:prstGeom>
                    <a:noFill/>
                    <a:ln>
                      <a:noFill/>
                    </a:ln>
                  </pic:spPr>
                </pic:pic>
              </a:graphicData>
            </a:graphic>
          </wp:inline>
        </w:drawing>
      </w:r>
    </w:p>
    <w:p w:rsidR="008C438C" w:rsidRDefault="008C438C" w:rsidP="008C438C"/>
    <w:p w:rsidR="008C438C" w:rsidRDefault="008C438C" w:rsidP="008C438C">
      <w:pPr>
        <w:jc w:val="center"/>
      </w:pPr>
      <w:r>
        <w:rPr>
          <w:noProof/>
        </w:rPr>
        <w:drawing>
          <wp:inline distT="0" distB="0" distL="0" distR="0">
            <wp:extent cx="2849245" cy="1332865"/>
            <wp:effectExtent l="0" t="0" r="825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9245" cy="1332865"/>
                    </a:xfrm>
                    <a:prstGeom prst="rect">
                      <a:avLst/>
                    </a:prstGeom>
                    <a:noFill/>
                    <a:ln>
                      <a:noFill/>
                    </a:ln>
                  </pic:spPr>
                </pic:pic>
              </a:graphicData>
            </a:graphic>
          </wp:inline>
        </w:drawing>
      </w:r>
    </w:p>
    <w:p w:rsidR="008C438C" w:rsidRDefault="008C438C" w:rsidP="008C438C"/>
    <w:p w:rsidR="008C438C" w:rsidRDefault="008C438C" w:rsidP="008C438C">
      <w:r>
        <w:t xml:space="preserve">3. Find </w:t>
      </w:r>
      <w:proofErr w:type="spellStart"/>
      <w:r>
        <w:t>Stata</w:t>
      </w:r>
      <w:proofErr w:type="spellEnd"/>
      <w:r>
        <w:t xml:space="preserve"> and double click on it:</w:t>
      </w:r>
    </w:p>
    <w:p w:rsidR="008C438C" w:rsidRDefault="008C438C" w:rsidP="008C438C">
      <w:pPr>
        <w:jc w:val="center"/>
      </w:pPr>
      <w:r>
        <w:rPr>
          <w:noProof/>
        </w:rPr>
        <w:drawing>
          <wp:inline distT="0" distB="0" distL="0" distR="0">
            <wp:extent cx="3596005" cy="432689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6005" cy="4326890"/>
                    </a:xfrm>
                    <a:prstGeom prst="rect">
                      <a:avLst/>
                    </a:prstGeom>
                    <a:noFill/>
                    <a:ln>
                      <a:noFill/>
                    </a:ln>
                  </pic:spPr>
                </pic:pic>
              </a:graphicData>
            </a:graphic>
          </wp:inline>
        </w:drawing>
      </w:r>
    </w:p>
    <w:p w:rsidR="008C438C" w:rsidRDefault="008C438C" w:rsidP="008C438C"/>
    <w:p w:rsidR="008C438C" w:rsidRDefault="008C438C" w:rsidP="008C438C">
      <w:pPr>
        <w:numPr>
          <w:ilvl w:val="0"/>
          <w:numId w:val="4"/>
        </w:numPr>
      </w:pPr>
      <w:r>
        <w:t xml:space="preserve">Sometimes Citrix will launch </w:t>
      </w:r>
      <w:proofErr w:type="spellStart"/>
      <w:r>
        <w:t>Stata</w:t>
      </w:r>
      <w:proofErr w:type="spellEnd"/>
      <w:r>
        <w:t xml:space="preserve"> immediately. That is what you want, so wait patiently (Citrix is slow).</w:t>
      </w:r>
    </w:p>
    <w:p w:rsidR="008C438C" w:rsidRDefault="008C438C" w:rsidP="008C438C">
      <w:pPr>
        <w:numPr>
          <w:ilvl w:val="0"/>
          <w:numId w:val="4"/>
        </w:numPr>
      </w:pPr>
      <w:r>
        <w:t>Sometimes Citrix gets your browser to ask "</w:t>
      </w:r>
      <w:proofErr w:type="gramStart"/>
      <w:r>
        <w:t>Do  you</w:t>
      </w:r>
      <w:proofErr w:type="gramEnd"/>
      <w:r>
        <w:t xml:space="preserve"> want to run this or to save it?"  You want to run it</w:t>
      </w:r>
    </w:p>
    <w:p w:rsidR="008C438C" w:rsidRDefault="008C438C" w:rsidP="008C438C">
      <w:pPr>
        <w:numPr>
          <w:ilvl w:val="0"/>
          <w:numId w:val="4"/>
        </w:numPr>
      </w:pPr>
      <w:r>
        <w:t xml:space="preserve">Other times (annoyingly) it wants you to save a small shortcut file -- if so, double click on it to get </w:t>
      </w:r>
      <w:proofErr w:type="spellStart"/>
      <w:r>
        <w:t>Stata</w:t>
      </w:r>
      <w:proofErr w:type="spellEnd"/>
      <w:r>
        <w:t xml:space="preserve">.  (In my browser, Google Chrome, after you save, it appears in the lower left hand corner and you double click it directly from there. That works OK, but saving it to a file on your computer </w:t>
      </w:r>
      <w:proofErr w:type="gramStart"/>
      <w:r>
        <w:t>does  not</w:t>
      </w:r>
      <w:proofErr w:type="gramEnd"/>
      <w:r>
        <w:t>.  Confusing!)</w:t>
      </w:r>
    </w:p>
    <w:p w:rsidR="008C438C" w:rsidRDefault="008C438C" w:rsidP="008C438C">
      <w:pPr>
        <w:jc w:val="center"/>
      </w:pPr>
      <w:r>
        <w:rPr>
          <w:noProof/>
        </w:rPr>
        <w:drawing>
          <wp:inline distT="0" distB="0" distL="0" distR="0">
            <wp:extent cx="3535045" cy="241998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5045" cy="2419985"/>
                    </a:xfrm>
                    <a:prstGeom prst="rect">
                      <a:avLst/>
                    </a:prstGeom>
                    <a:noFill/>
                    <a:ln>
                      <a:noFill/>
                    </a:ln>
                  </pic:spPr>
                </pic:pic>
              </a:graphicData>
            </a:graphic>
          </wp:inline>
        </w:drawing>
      </w:r>
    </w:p>
    <w:p w:rsidR="008C438C" w:rsidRDefault="008C438C" w:rsidP="008C438C"/>
    <w:p w:rsidR="008C438C" w:rsidRDefault="008C438C" w:rsidP="008C438C"/>
    <w:p w:rsidR="008C438C" w:rsidRDefault="008C438C" w:rsidP="008C438C">
      <w:r>
        <w:t xml:space="preserve">4. </w:t>
      </w:r>
      <w:proofErr w:type="spellStart"/>
      <w:r>
        <w:t>Stata</w:t>
      </w:r>
      <w:proofErr w:type="spellEnd"/>
      <w:r>
        <w:t xml:space="preserve"> then opens. Expand the "Results window" so you can see everything conveniently.  Now you are ready to run </w:t>
      </w:r>
      <w:proofErr w:type="spellStart"/>
      <w:r>
        <w:t>Stata</w:t>
      </w:r>
      <w:proofErr w:type="spellEnd"/>
      <w:r>
        <w:t>.</w:t>
      </w:r>
    </w:p>
    <w:p w:rsidR="008C438C" w:rsidRDefault="008C438C" w:rsidP="008C438C"/>
    <w:p w:rsidR="008C438C" w:rsidRDefault="008C438C" w:rsidP="008C438C">
      <w:pPr>
        <w:jc w:val="center"/>
      </w:pPr>
      <w:r>
        <w:rPr>
          <w:noProof/>
        </w:rPr>
        <w:drawing>
          <wp:inline distT="0" distB="0" distL="0" distR="0">
            <wp:extent cx="456057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70" cy="5095875"/>
                    </a:xfrm>
                    <a:prstGeom prst="rect">
                      <a:avLst/>
                    </a:prstGeom>
                    <a:noFill/>
                    <a:ln>
                      <a:noFill/>
                    </a:ln>
                  </pic:spPr>
                </pic:pic>
              </a:graphicData>
            </a:graphic>
          </wp:inline>
        </w:drawing>
      </w:r>
    </w:p>
    <w:p w:rsidR="008C438C" w:rsidRDefault="008C438C" w:rsidP="008C438C"/>
    <w:p w:rsidR="008C438C" w:rsidRDefault="008C438C" w:rsidP="008C438C"/>
    <w:p w:rsidR="008C438C" w:rsidRDefault="008C438C" w:rsidP="008C438C">
      <w:r>
        <w:t xml:space="preserve">5. In </w:t>
      </w:r>
      <w:proofErr w:type="spellStart"/>
      <w:r>
        <w:t>Stata</w:t>
      </w:r>
      <w:proofErr w:type="spellEnd"/>
      <w:r>
        <w:t xml:space="preserve"> choose:</w:t>
      </w:r>
    </w:p>
    <w:p w:rsidR="008C438C" w:rsidRDefault="008C438C" w:rsidP="008C438C">
      <w:pPr>
        <w:ind w:left="720"/>
      </w:pPr>
      <w:r>
        <w:t>WINDOW/ DO FILE EDITOR / NEW DO-FILE</w:t>
      </w:r>
    </w:p>
    <w:p w:rsidR="008C438C" w:rsidRDefault="008C438C" w:rsidP="008C438C">
      <w:pPr>
        <w:ind w:left="720"/>
      </w:pPr>
    </w:p>
    <w:p w:rsidR="008C438C" w:rsidRDefault="008C438C" w:rsidP="008C438C">
      <w:proofErr w:type="gramStart"/>
      <w:r>
        <w:t>to</w:t>
      </w:r>
      <w:proofErr w:type="gramEnd"/>
      <w:r>
        <w:t xml:space="preserve"> open a "do file" window (so you can paste a whole batch of things in it to run at one go):</w:t>
      </w:r>
    </w:p>
    <w:p w:rsidR="008C438C" w:rsidRDefault="008C438C" w:rsidP="008C438C">
      <w:pPr>
        <w:jc w:val="center"/>
      </w:pPr>
    </w:p>
    <w:p w:rsidR="008C438C" w:rsidRDefault="008C438C" w:rsidP="008C438C"/>
    <w:p w:rsidR="008C438C" w:rsidRDefault="008C438C" w:rsidP="008C438C">
      <w:pPr>
        <w:jc w:val="center"/>
      </w:pPr>
      <w:r>
        <w:rPr>
          <w:noProof/>
        </w:rPr>
        <w:drawing>
          <wp:inline distT="0" distB="0" distL="0" distR="0">
            <wp:extent cx="4533265" cy="364109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265" cy="3641090"/>
                    </a:xfrm>
                    <a:prstGeom prst="rect">
                      <a:avLst/>
                    </a:prstGeom>
                    <a:noFill/>
                    <a:ln>
                      <a:noFill/>
                    </a:ln>
                  </pic:spPr>
                </pic:pic>
              </a:graphicData>
            </a:graphic>
          </wp:inline>
        </w:drawing>
      </w:r>
    </w:p>
    <w:p w:rsidR="008C438C" w:rsidRDefault="008C438C" w:rsidP="008C438C"/>
    <w:p w:rsidR="008C438C" w:rsidRDefault="008C438C" w:rsidP="008C438C"/>
    <w:p w:rsidR="008C438C" w:rsidRDefault="008C438C" w:rsidP="008C438C"/>
    <w:p w:rsidR="008C438C" w:rsidRDefault="008C438C" w:rsidP="008C438C"/>
    <w:p w:rsidR="008C438C" w:rsidRDefault="008C438C" w:rsidP="008C438C">
      <w:pPr>
        <w:pStyle w:val="Heading3"/>
      </w:pPr>
      <w:r>
        <w:t>A. For the first time you run things on Citrix you have to do things this way, afterwards another way.</w:t>
      </w:r>
    </w:p>
    <w:p w:rsidR="008C438C" w:rsidRDefault="008C438C" w:rsidP="008C438C"/>
    <w:p w:rsidR="008C438C" w:rsidRDefault="008C438C" w:rsidP="008C438C">
      <w:r>
        <w:t xml:space="preserve">6. Copy-and-paste into the </w:t>
      </w:r>
      <w:proofErr w:type="spellStart"/>
      <w:r>
        <w:t>Stata</w:t>
      </w:r>
      <w:proofErr w:type="spellEnd"/>
      <w:r>
        <w:t xml:space="preserve"> "do file" the following (just to set up </w:t>
      </w:r>
      <w:proofErr w:type="spellStart"/>
      <w:r>
        <w:t>Stata</w:t>
      </w:r>
      <w:proofErr w:type="spellEnd"/>
      <w:r>
        <w:t xml:space="preserve"> conveniently): </w:t>
      </w:r>
    </w:p>
    <w:p w:rsidR="008C438C" w:rsidRDefault="008C438C" w:rsidP="008C438C">
      <w:pPr>
        <w:pStyle w:val="Stata"/>
        <w:shd w:val="clear" w:color="auto" w:fill="E6E6E6"/>
        <w:ind w:left="1440"/>
      </w:pPr>
      <w:proofErr w:type="gramStart"/>
      <w:r>
        <w:t>clear</w:t>
      </w:r>
      <w:proofErr w:type="gramEnd"/>
      <w:r>
        <w:t xml:space="preserve"> </w:t>
      </w:r>
    </w:p>
    <w:p w:rsidR="008C438C" w:rsidRDefault="008C438C" w:rsidP="008C438C">
      <w:pPr>
        <w:pStyle w:val="Stata"/>
        <w:shd w:val="clear" w:color="auto" w:fill="E6E6E6"/>
        <w:ind w:left="1440"/>
      </w:pPr>
      <w:proofErr w:type="gramStart"/>
      <w:r>
        <w:t>set</w:t>
      </w:r>
      <w:proofErr w:type="gramEnd"/>
      <w:r>
        <w:t xml:space="preserve"> memory 400m </w:t>
      </w:r>
    </w:p>
    <w:p w:rsidR="008C438C" w:rsidRDefault="008C438C" w:rsidP="008C438C">
      <w:pPr>
        <w:pStyle w:val="Stata"/>
        <w:shd w:val="clear" w:color="auto" w:fill="E6E6E6"/>
        <w:ind w:left="1440"/>
      </w:pPr>
      <w:proofErr w:type="gramStart"/>
      <w:r>
        <w:t>set</w:t>
      </w:r>
      <w:proofErr w:type="gramEnd"/>
      <w:r>
        <w:t xml:space="preserve"> more off,  permanently</w:t>
      </w:r>
    </w:p>
    <w:p w:rsidR="008C438C" w:rsidRDefault="008C438C" w:rsidP="008C438C">
      <w:pPr>
        <w:pStyle w:val="Stata"/>
        <w:shd w:val="clear" w:color="auto" w:fill="E6E6E6"/>
        <w:ind w:left="1440"/>
      </w:pPr>
      <w:proofErr w:type="gramStart"/>
      <w:r>
        <w:t>set</w:t>
      </w:r>
      <w:proofErr w:type="gramEnd"/>
      <w:r>
        <w:t xml:space="preserve"> </w:t>
      </w:r>
      <w:proofErr w:type="spellStart"/>
      <w:r>
        <w:t>varlabelpos</w:t>
      </w:r>
      <w:proofErr w:type="spellEnd"/>
      <w:r>
        <w:t xml:space="preserve"> 12 </w:t>
      </w:r>
    </w:p>
    <w:p w:rsidR="008C438C" w:rsidRDefault="008C438C" w:rsidP="008C438C">
      <w:pPr>
        <w:pStyle w:val="Stata"/>
        <w:shd w:val="clear" w:color="auto" w:fill="E6E6E6"/>
        <w:ind w:left="1440"/>
      </w:pPr>
      <w:proofErr w:type="gramStart"/>
      <w:r>
        <w:t>set</w:t>
      </w:r>
      <w:proofErr w:type="gramEnd"/>
      <w:r>
        <w:t xml:space="preserve"> </w:t>
      </w:r>
      <w:proofErr w:type="spellStart"/>
      <w:r>
        <w:t>varabbrev</w:t>
      </w:r>
      <w:proofErr w:type="spellEnd"/>
      <w:r>
        <w:t xml:space="preserve"> off</w:t>
      </w:r>
    </w:p>
    <w:p w:rsidR="008C438C" w:rsidRDefault="008C438C" w:rsidP="008C438C">
      <w:pPr>
        <w:pStyle w:val="Stata"/>
        <w:shd w:val="clear" w:color="auto" w:fill="E6E6E6"/>
        <w:ind w:left="1440"/>
      </w:pPr>
      <w:proofErr w:type="gramStart"/>
      <w:r>
        <w:t>set</w:t>
      </w:r>
      <w:proofErr w:type="gramEnd"/>
      <w:r>
        <w:t xml:space="preserve"> </w:t>
      </w:r>
      <w:proofErr w:type="spellStart"/>
      <w:r>
        <w:t>scrollbufsize</w:t>
      </w:r>
      <w:proofErr w:type="spellEnd"/>
      <w:r>
        <w:t xml:space="preserve"> 250000</w:t>
      </w:r>
    </w:p>
    <w:p w:rsidR="008C438C" w:rsidRDefault="008C438C" w:rsidP="008C438C"/>
    <w:p w:rsidR="008C438C" w:rsidRDefault="008C438C" w:rsidP="008C438C">
      <w:pPr>
        <w:jc w:val="center"/>
      </w:pPr>
      <w:r>
        <w:rPr>
          <w:noProof/>
        </w:rPr>
        <w:drawing>
          <wp:inline distT="0" distB="0" distL="0" distR="0">
            <wp:extent cx="3735705" cy="34677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5705" cy="3467735"/>
                    </a:xfrm>
                    <a:prstGeom prst="rect">
                      <a:avLst/>
                    </a:prstGeom>
                    <a:noFill/>
                    <a:ln>
                      <a:noFill/>
                    </a:ln>
                  </pic:spPr>
                </pic:pic>
              </a:graphicData>
            </a:graphic>
          </wp:inline>
        </w:drawing>
      </w:r>
    </w:p>
    <w:p w:rsidR="008C438C" w:rsidRDefault="008C438C" w:rsidP="008C438C"/>
    <w:p w:rsidR="008C438C" w:rsidRDefault="008C438C" w:rsidP="008C438C">
      <w:r>
        <w:t xml:space="preserve">7. </w:t>
      </w:r>
      <w:proofErr w:type="gramStart"/>
      <w:r>
        <w:t>run</w:t>
      </w:r>
      <w:proofErr w:type="gramEnd"/>
      <w:r>
        <w:t xml:space="preserve"> (use the icon to the far right in the do file). You will see something like this: (It may be hiding behind the do-file window; if so, click on the main </w:t>
      </w:r>
      <w:proofErr w:type="spellStart"/>
      <w:r>
        <w:t>Stata</w:t>
      </w:r>
      <w:proofErr w:type="spellEnd"/>
      <w:r>
        <w:t xml:space="preserve"> window to get it in front of the do-file window</w:t>
      </w:r>
      <w:proofErr w:type="gramStart"/>
      <w:r>
        <w:t>) :</w:t>
      </w:r>
      <w:proofErr w:type="gramEnd"/>
    </w:p>
    <w:p w:rsidR="008C438C" w:rsidRDefault="008C438C" w:rsidP="008C438C">
      <w:pPr>
        <w:jc w:val="center"/>
      </w:pPr>
      <w:r>
        <w:rPr>
          <w:noProof/>
        </w:rPr>
        <w:drawing>
          <wp:inline distT="0" distB="0" distL="0" distR="0">
            <wp:extent cx="4309745" cy="3685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9745" cy="3685540"/>
                    </a:xfrm>
                    <a:prstGeom prst="rect">
                      <a:avLst/>
                    </a:prstGeom>
                    <a:noFill/>
                    <a:ln>
                      <a:noFill/>
                    </a:ln>
                  </pic:spPr>
                </pic:pic>
              </a:graphicData>
            </a:graphic>
          </wp:inline>
        </w:drawing>
      </w:r>
    </w:p>
    <w:p w:rsidR="008C438C" w:rsidRDefault="008C438C" w:rsidP="008C438C"/>
    <w:p w:rsidR="008C438C" w:rsidRDefault="008C438C" w:rsidP="008C438C">
      <w:r>
        <w:t xml:space="preserve">8. Now comes the hard part (but you will only have to do it the first time you run things on Citrix). You need to find the data. In </w:t>
      </w:r>
      <w:proofErr w:type="spellStart"/>
      <w:r>
        <w:t>Stata</w:t>
      </w:r>
      <w:proofErr w:type="spellEnd"/>
      <w:r>
        <w:t xml:space="preserve"> choose:</w:t>
      </w:r>
    </w:p>
    <w:p w:rsidR="008C438C" w:rsidRDefault="008C438C" w:rsidP="008C438C">
      <w:pPr>
        <w:ind w:left="720"/>
        <w:rPr>
          <w:b/>
          <w:bCs/>
        </w:rPr>
      </w:pPr>
      <w:r>
        <w:rPr>
          <w:b/>
          <w:bCs/>
        </w:rPr>
        <w:t xml:space="preserve">FILE/ OPEN  </w:t>
      </w:r>
    </w:p>
    <w:p w:rsidR="008C438C" w:rsidRDefault="008C438C" w:rsidP="008C438C">
      <w:proofErr w:type="gramStart"/>
      <w:r>
        <w:t>and</w:t>
      </w:r>
      <w:proofErr w:type="gramEnd"/>
      <w:r>
        <w:t xml:space="preserve"> navigate to YOUR computer (or data stick or wherever you have the data file). </w:t>
      </w:r>
    </w:p>
    <w:p w:rsidR="008C438C" w:rsidRDefault="008C438C" w:rsidP="008C438C"/>
    <w:p w:rsidR="008C438C" w:rsidRDefault="008C438C" w:rsidP="008C438C">
      <w:pPr>
        <w:pStyle w:val="Heading4"/>
      </w:pPr>
      <w:r>
        <w:t>If the file is on your computer (not a data stick) this will happen:</w:t>
      </w:r>
    </w:p>
    <w:p w:rsidR="008C438C" w:rsidRDefault="008C438C" w:rsidP="008C438C">
      <w:r>
        <w:t>It is often drive "V" and you may have to click on three things in a row to get there (and perhaps expand the window to get enough room to see things):</w:t>
      </w:r>
    </w:p>
    <w:p w:rsidR="008C438C" w:rsidRDefault="008C438C" w:rsidP="008C438C">
      <w:pPr>
        <w:jc w:val="center"/>
      </w:pPr>
      <w:r>
        <w:rPr>
          <w:noProof/>
        </w:rPr>
        <w:drawing>
          <wp:inline distT="0" distB="0" distL="0" distR="0">
            <wp:extent cx="4678045" cy="3256280"/>
            <wp:effectExtent l="0" t="0" r="825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045" cy="3256280"/>
                    </a:xfrm>
                    <a:prstGeom prst="rect">
                      <a:avLst/>
                    </a:prstGeom>
                    <a:noFill/>
                    <a:ln>
                      <a:noFill/>
                    </a:ln>
                  </pic:spPr>
                </pic:pic>
              </a:graphicData>
            </a:graphic>
          </wp:inline>
        </w:drawing>
      </w:r>
    </w:p>
    <w:p w:rsidR="008C438C" w:rsidRDefault="008C438C" w:rsidP="008C438C"/>
    <w:p w:rsidR="008C438C" w:rsidRDefault="008C438C" w:rsidP="008C438C"/>
    <w:p w:rsidR="008C438C" w:rsidRDefault="008C438C" w:rsidP="008C438C">
      <w:r>
        <w:t xml:space="preserve">Then navigate to the data file -- it will be where you saved it on your computer. This is where it is on my machine, yours will be different. The file we are after is </w:t>
      </w:r>
      <w:r>
        <w:rPr>
          <w:b/>
          <w:bCs/>
        </w:rPr>
        <w:t>IsssUSA_AnalysisVars_</w:t>
      </w:r>
      <w:proofErr w:type="gramStart"/>
      <w:r>
        <w:rPr>
          <w:b/>
          <w:bCs/>
        </w:rPr>
        <w:t>1.dta</w:t>
      </w:r>
      <w:r>
        <w:t xml:space="preserve"> .</w:t>
      </w:r>
      <w:proofErr w:type="gramEnd"/>
      <w:r>
        <w:t xml:space="preserve">  The ".</w:t>
      </w:r>
      <w:proofErr w:type="spellStart"/>
      <w:r>
        <w:t>dta</w:t>
      </w:r>
      <w:proofErr w:type="spellEnd"/>
      <w:r>
        <w:t xml:space="preserve">" extension will probably not show up (it is there but the Citrix default is not to show it). </w:t>
      </w:r>
    </w:p>
    <w:p w:rsidR="008C438C" w:rsidRDefault="008C438C" w:rsidP="008C438C"/>
    <w:p w:rsidR="008C438C" w:rsidRDefault="008C438C" w:rsidP="008C438C">
      <w:pPr>
        <w:pStyle w:val="Heading4"/>
      </w:pPr>
      <w:r>
        <w:t xml:space="preserve">If you have the data file on a thumb drive, this is what will happen. </w:t>
      </w:r>
    </w:p>
    <w:p w:rsidR="008C438C" w:rsidRDefault="008C438C" w:rsidP="008C438C">
      <w:r>
        <w:t xml:space="preserve">A thumb drive may be convenient for you, it may be a little harder to find. </w:t>
      </w:r>
    </w:p>
    <w:p w:rsidR="008C438C" w:rsidRDefault="008C438C" w:rsidP="008C438C"/>
    <w:p w:rsidR="008C438C" w:rsidRDefault="008C438C" w:rsidP="008C438C">
      <w:r>
        <w:t xml:space="preserve">A Citrix "got you" danger: You should </w:t>
      </w:r>
      <w:r>
        <w:rPr>
          <w:highlight w:val="yellow"/>
        </w:rPr>
        <w:t xml:space="preserve">plug in your thumb drive BEFORE opening </w:t>
      </w:r>
      <w:proofErr w:type="spellStart"/>
      <w:r>
        <w:rPr>
          <w:highlight w:val="yellow"/>
        </w:rPr>
        <w:t>Stata</w:t>
      </w:r>
      <w:proofErr w:type="spellEnd"/>
      <w:r>
        <w:rPr>
          <w:highlight w:val="yellow"/>
        </w:rPr>
        <w:t>.</w:t>
      </w:r>
      <w:r>
        <w:t xml:space="preserve"> If you do it afterwards, </w:t>
      </w:r>
      <w:proofErr w:type="spellStart"/>
      <w:r>
        <w:t>Stata</w:t>
      </w:r>
      <w:proofErr w:type="spellEnd"/>
      <w:r>
        <w:t xml:space="preserve"> may not see it (and you will get </w:t>
      </w:r>
      <w:r>
        <w:rPr>
          <w:b/>
          <w:bCs/>
        </w:rPr>
        <w:t>very</w:t>
      </w:r>
      <w:r>
        <w:t xml:space="preserve"> frustrated looking for it!)</w:t>
      </w:r>
    </w:p>
    <w:p w:rsidR="008C438C" w:rsidRDefault="008C438C" w:rsidP="008C438C"/>
    <w:p w:rsidR="008C438C" w:rsidRDefault="008C438C" w:rsidP="008C438C">
      <w:r>
        <w:t>Even then, the thumb drive is hard to find in Citrix because there are lots of other obscure locations listed. Here is an example where I clicked through on the WRONG location, and was told so:</w:t>
      </w:r>
    </w:p>
    <w:p w:rsidR="008C438C" w:rsidRDefault="008C438C" w:rsidP="008C438C">
      <w:pPr>
        <w:jc w:val="center"/>
      </w:pPr>
      <w:r>
        <w:rPr>
          <w:noProof/>
        </w:rPr>
        <w:drawing>
          <wp:inline distT="0" distB="0" distL="0" distR="0">
            <wp:extent cx="4076065" cy="21971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065" cy="2197100"/>
                    </a:xfrm>
                    <a:prstGeom prst="rect">
                      <a:avLst/>
                    </a:prstGeom>
                    <a:noFill/>
                    <a:ln>
                      <a:noFill/>
                    </a:ln>
                  </pic:spPr>
                </pic:pic>
              </a:graphicData>
            </a:graphic>
          </wp:inline>
        </w:drawing>
      </w:r>
    </w:p>
    <w:p w:rsidR="008C438C" w:rsidRDefault="008C438C" w:rsidP="008C438C"/>
    <w:p w:rsidR="008C438C" w:rsidRDefault="008C438C" w:rsidP="008C438C">
      <w:r>
        <w:t>Keep looking until you find the data file. Here is my thumb drive:</w:t>
      </w:r>
    </w:p>
    <w:p w:rsidR="008C438C" w:rsidRDefault="008C438C" w:rsidP="008C438C">
      <w:pPr>
        <w:jc w:val="center"/>
      </w:pPr>
      <w:r>
        <w:rPr>
          <w:noProof/>
        </w:rPr>
        <w:drawing>
          <wp:inline distT="0" distB="0" distL="0" distR="0">
            <wp:extent cx="3529330" cy="2352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9330" cy="2352675"/>
                    </a:xfrm>
                    <a:prstGeom prst="rect">
                      <a:avLst/>
                    </a:prstGeom>
                    <a:noFill/>
                    <a:ln>
                      <a:noFill/>
                    </a:ln>
                  </pic:spPr>
                </pic:pic>
              </a:graphicData>
            </a:graphic>
          </wp:inline>
        </w:drawing>
      </w:r>
    </w:p>
    <w:p w:rsidR="008C438C" w:rsidRDefault="008C438C" w:rsidP="008C438C"/>
    <w:p w:rsidR="008C438C" w:rsidRDefault="008C438C" w:rsidP="008C438C"/>
    <w:p w:rsidR="008C438C" w:rsidRDefault="008C438C" w:rsidP="008C438C">
      <w:r>
        <w:t>Open the file:</w:t>
      </w:r>
    </w:p>
    <w:p w:rsidR="008C438C" w:rsidRDefault="008C438C" w:rsidP="008C438C">
      <w:pPr>
        <w:jc w:val="center"/>
      </w:pPr>
      <w:r>
        <w:rPr>
          <w:noProof/>
        </w:rPr>
        <w:drawing>
          <wp:inline distT="0" distB="0" distL="0" distR="0">
            <wp:extent cx="4187190" cy="2854960"/>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7190" cy="2854960"/>
                    </a:xfrm>
                    <a:prstGeom prst="rect">
                      <a:avLst/>
                    </a:prstGeom>
                    <a:noFill/>
                    <a:ln>
                      <a:noFill/>
                    </a:ln>
                  </pic:spPr>
                </pic:pic>
              </a:graphicData>
            </a:graphic>
          </wp:inline>
        </w:drawing>
      </w:r>
    </w:p>
    <w:p w:rsidR="008C438C" w:rsidRDefault="008C438C" w:rsidP="008C438C"/>
    <w:p w:rsidR="008C438C" w:rsidRDefault="008C438C" w:rsidP="008C438C">
      <w:pPr>
        <w:pStyle w:val="Heading4"/>
      </w:pPr>
      <w:r>
        <w:t>For both cases (thumb drive or file on your computer proper):</w:t>
      </w:r>
    </w:p>
    <w:p w:rsidR="008C438C" w:rsidRDefault="008C438C" w:rsidP="008C438C"/>
    <w:p w:rsidR="008C438C" w:rsidRDefault="008C438C" w:rsidP="008C438C">
      <w:proofErr w:type="spellStart"/>
      <w:r>
        <w:t>Stata</w:t>
      </w:r>
      <w:proofErr w:type="spellEnd"/>
      <w:r>
        <w:t xml:space="preserve"> will then get the data and (conveniently) show the command it used in the "Results" window. This is what things will look like:</w:t>
      </w:r>
    </w:p>
    <w:p w:rsidR="008C438C" w:rsidRDefault="008C438C" w:rsidP="008C438C">
      <w:pPr>
        <w:ind w:left="720"/>
        <w:jc w:val="center"/>
      </w:pPr>
      <w:r>
        <w:rPr>
          <w:noProof/>
        </w:rPr>
        <w:drawing>
          <wp:inline distT="0" distB="0" distL="0" distR="0">
            <wp:extent cx="4644390" cy="419290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4390" cy="4192905"/>
                    </a:xfrm>
                    <a:prstGeom prst="rect">
                      <a:avLst/>
                    </a:prstGeom>
                    <a:noFill/>
                    <a:ln>
                      <a:noFill/>
                    </a:ln>
                  </pic:spPr>
                </pic:pic>
              </a:graphicData>
            </a:graphic>
          </wp:inline>
        </w:drawing>
      </w:r>
    </w:p>
    <w:p w:rsidR="008C438C" w:rsidRDefault="008C438C" w:rsidP="008C438C"/>
    <w:p w:rsidR="008C438C" w:rsidRDefault="008C438C" w:rsidP="008C438C"/>
    <w:p w:rsidR="008C438C" w:rsidRDefault="008C438C" w:rsidP="008C438C">
      <w:r>
        <w:t>9. Copy that line (sweeping it followed by Control-C will get it). Here is the line for my computer (which has a huge file structure, so a very long path):</w:t>
      </w:r>
    </w:p>
    <w:p w:rsidR="008C438C" w:rsidRDefault="008C438C" w:rsidP="008C438C">
      <w:pPr>
        <w:shd w:val="clear" w:color="auto" w:fill="E6E6E6"/>
        <w:ind w:left="720"/>
        <w:rPr>
          <w:b/>
          <w:bCs/>
        </w:rPr>
      </w:pPr>
      <w:proofErr w:type="gramStart"/>
      <w:r>
        <w:rPr>
          <w:b/>
          <w:bCs/>
        </w:rPr>
        <w:t>use</w:t>
      </w:r>
      <w:proofErr w:type="gramEnd"/>
      <w:r>
        <w:rPr>
          <w:b/>
          <w:bCs/>
        </w:rPr>
        <w:t xml:space="preserve"> "V:\_ACTIVE\28_Teaching\2012_APST_470670\)Stata_PQ\Data\StemCell2AF\IsssUSA_AnalysisVars_1.dta", clear</w:t>
      </w:r>
    </w:p>
    <w:p w:rsidR="008C438C" w:rsidRDefault="008C438C" w:rsidP="008C438C"/>
    <w:p w:rsidR="008C438C" w:rsidRDefault="008C438C" w:rsidP="008C438C">
      <w:r>
        <w:t xml:space="preserve">It may look a bit funny on the screen if there are more than 80 characters, as in my example just above. But that does not bother </w:t>
      </w:r>
      <w:proofErr w:type="spellStart"/>
      <w:r>
        <w:t>Stata</w:t>
      </w:r>
      <w:proofErr w:type="spellEnd"/>
      <w:r>
        <w:t xml:space="preserve">. </w:t>
      </w:r>
    </w:p>
    <w:p w:rsidR="008C438C" w:rsidRDefault="008C438C" w:rsidP="008C438C"/>
    <w:p w:rsidR="008C438C" w:rsidRDefault="008C438C" w:rsidP="008C438C">
      <w:r>
        <w:t>For my thumb drive, it is much shorter:</w:t>
      </w:r>
    </w:p>
    <w:p w:rsidR="008C438C" w:rsidRDefault="008C438C" w:rsidP="008C438C">
      <w:pPr>
        <w:shd w:val="clear" w:color="auto" w:fill="E6E6E6"/>
        <w:ind w:left="720"/>
        <w:rPr>
          <w:b/>
          <w:bCs/>
        </w:rPr>
      </w:pPr>
      <w:proofErr w:type="gramStart"/>
      <w:r>
        <w:rPr>
          <w:b/>
          <w:bCs/>
        </w:rPr>
        <w:t>use</w:t>
      </w:r>
      <w:proofErr w:type="gramEnd"/>
      <w:r>
        <w:rPr>
          <w:b/>
          <w:bCs/>
        </w:rPr>
        <w:t xml:space="preserve"> "H:\IsssUSA_AnalysisVars_1.dta", clear</w:t>
      </w:r>
    </w:p>
    <w:p w:rsidR="008C438C" w:rsidRDefault="008C438C" w:rsidP="008C438C"/>
    <w:p w:rsidR="008C438C" w:rsidRDefault="008C438C" w:rsidP="008C438C">
      <w:r>
        <w:t>Then paste it into the text just below (</w:t>
      </w:r>
      <w:r>
        <w:rPr>
          <w:b/>
          <w:bCs/>
        </w:rPr>
        <w:t xml:space="preserve">in Section #2 of </w:t>
      </w:r>
      <w:r>
        <w:rPr>
          <w:b/>
          <w:bCs/>
          <w:highlight w:val="yellow"/>
        </w:rPr>
        <w:t>THIS</w:t>
      </w:r>
      <w:r>
        <w:rPr>
          <w:b/>
          <w:bCs/>
        </w:rPr>
        <w:t xml:space="preserve"> document</w:t>
      </w:r>
      <w:r>
        <w:t>) for future use. Do it where it says:</w:t>
      </w:r>
    </w:p>
    <w:p w:rsidR="008C438C" w:rsidRDefault="008C438C" w:rsidP="008C438C">
      <w:pPr>
        <w:pStyle w:val="Stata"/>
        <w:shd w:val="clear" w:color="auto" w:fill="E6E6E6"/>
        <w:ind w:left="1440"/>
        <w:rPr>
          <w:color w:val="993300"/>
        </w:rPr>
      </w:pPr>
      <w:r>
        <w:t>*</w:t>
      </w:r>
      <w:r>
        <w:rPr>
          <w:color w:val="FF0000"/>
        </w:rPr>
        <w:t>Change the bit in red to reflect your file location.</w:t>
      </w:r>
      <w:r>
        <w:rPr>
          <w:color w:val="993300"/>
        </w:rPr>
        <w:t xml:space="preserve"> </w:t>
      </w:r>
    </w:p>
    <w:p w:rsidR="008C438C" w:rsidRDefault="008C438C" w:rsidP="008C438C"/>
    <w:p w:rsidR="008C438C" w:rsidRDefault="008C438C" w:rsidP="008C438C"/>
    <w:p w:rsidR="008C438C" w:rsidRDefault="008C438C" w:rsidP="008C438C"/>
    <w:p w:rsidR="008C438C" w:rsidRDefault="008C438C" w:rsidP="008C438C"/>
    <w:p w:rsidR="008C438C" w:rsidRDefault="008C438C" w:rsidP="008C438C">
      <w:pPr>
        <w:pStyle w:val="Heading3"/>
      </w:pPr>
      <w:r>
        <w:t>B. AFTER the first time you run things on Citrix, it is much easier. Do it this way:</w:t>
      </w:r>
    </w:p>
    <w:p w:rsidR="008C438C" w:rsidRDefault="008C438C" w:rsidP="008C438C"/>
    <w:p w:rsidR="008C438C" w:rsidRDefault="008C438C" w:rsidP="008C438C">
      <w:r>
        <w:t xml:space="preserve">You will have pasted the file location on your computer into the text in Section #2 below in this file. Copy and paste all of Section #2 (in the grey box) into the </w:t>
      </w:r>
      <w:proofErr w:type="spellStart"/>
      <w:r>
        <w:t>Stata</w:t>
      </w:r>
      <w:proofErr w:type="spellEnd"/>
      <w:r>
        <w:t xml:space="preserve"> do file and run it: </w:t>
      </w:r>
    </w:p>
    <w:p w:rsidR="008C438C" w:rsidRDefault="008C438C" w:rsidP="008C438C"/>
    <w:p w:rsidR="008C438C" w:rsidRDefault="008C438C" w:rsidP="008C438C">
      <w:pPr>
        <w:jc w:val="center"/>
      </w:pPr>
      <w:r>
        <w:rPr>
          <w:noProof/>
        </w:rPr>
        <w:drawing>
          <wp:inline distT="0" distB="0" distL="0" distR="0">
            <wp:extent cx="5307965" cy="1995805"/>
            <wp:effectExtent l="0" t="0" r="698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965" cy="1995805"/>
                    </a:xfrm>
                    <a:prstGeom prst="rect">
                      <a:avLst/>
                    </a:prstGeom>
                    <a:noFill/>
                    <a:ln>
                      <a:noFill/>
                    </a:ln>
                  </pic:spPr>
                </pic:pic>
              </a:graphicData>
            </a:graphic>
          </wp:inline>
        </w:drawing>
      </w:r>
    </w:p>
    <w:p w:rsidR="008C438C" w:rsidRDefault="008C438C" w:rsidP="008C438C"/>
    <w:p w:rsidR="008C438C" w:rsidRDefault="008C438C" w:rsidP="008C438C"/>
    <w:p w:rsidR="008C438C" w:rsidRDefault="008C438C" w:rsidP="008C438C">
      <w:r>
        <w:t xml:space="preserve">This is what the </w:t>
      </w:r>
      <w:proofErr w:type="spellStart"/>
      <w:r>
        <w:t>Stata</w:t>
      </w:r>
      <w:proofErr w:type="spellEnd"/>
      <w:r>
        <w:t xml:space="preserve"> "Results" screen will look like.  </w:t>
      </w:r>
    </w:p>
    <w:p w:rsidR="008C438C" w:rsidRDefault="008C438C" w:rsidP="008C438C">
      <w:pPr>
        <w:jc w:val="center"/>
      </w:pPr>
      <w:r>
        <w:rPr>
          <w:noProof/>
        </w:rPr>
        <w:drawing>
          <wp:inline distT="0" distB="0" distL="0" distR="0">
            <wp:extent cx="5235575" cy="3350895"/>
            <wp:effectExtent l="0" t="0" r="317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5575" cy="3350895"/>
                    </a:xfrm>
                    <a:prstGeom prst="rect">
                      <a:avLst/>
                    </a:prstGeom>
                    <a:noFill/>
                    <a:ln>
                      <a:noFill/>
                    </a:ln>
                  </pic:spPr>
                </pic:pic>
              </a:graphicData>
            </a:graphic>
          </wp:inline>
        </w:drawing>
      </w:r>
    </w:p>
    <w:p w:rsidR="008C438C" w:rsidRDefault="008C438C" w:rsidP="008C438C"/>
    <w:p w:rsidR="008C438C" w:rsidRDefault="008C438C" w:rsidP="008C438C">
      <w:r>
        <w:t>All is well; you are up and running.</w:t>
      </w:r>
    </w:p>
    <w:p w:rsidR="008C438C" w:rsidRDefault="008C438C" w:rsidP="008C438C"/>
    <w:p w:rsidR="008C438C" w:rsidRDefault="008C438C" w:rsidP="008C438C"/>
    <w:p w:rsidR="008C438C" w:rsidRDefault="008C438C" w:rsidP="008C438C"/>
    <w:p w:rsidR="008C438C" w:rsidRDefault="008C438C" w:rsidP="008C438C"/>
    <w:p w:rsidR="008C438C" w:rsidRDefault="008C438C" w:rsidP="008C438C">
      <w:pPr>
        <w:pStyle w:val="Heading1"/>
      </w:pPr>
      <w:r>
        <w:t xml:space="preserve">*Section #2: </w:t>
      </w:r>
      <w:r>
        <w:rPr>
          <w:caps w:val="0"/>
        </w:rPr>
        <w:t>USUALLY BEGIN HERE</w:t>
      </w:r>
      <w:r>
        <w:t xml:space="preserve">: Standard Stata set up </w:t>
      </w:r>
    </w:p>
    <w:p w:rsidR="008C438C" w:rsidRDefault="008C438C" w:rsidP="008C438C">
      <w:pPr>
        <w:pStyle w:val="Boxednote"/>
        <w:shd w:val="clear" w:color="auto" w:fill="CCFFFF"/>
      </w:pPr>
      <w:r>
        <w:t>NORMAL PROCEDURE</w:t>
      </w:r>
    </w:p>
    <w:p w:rsidR="008C438C" w:rsidRDefault="008C438C" w:rsidP="008C438C">
      <w:pPr>
        <w:pStyle w:val="Boxednote"/>
        <w:shd w:val="clear" w:color="auto" w:fill="CCFFFF"/>
      </w:pPr>
      <w:r>
        <w:t>(1) Start Stata (see the notes above in Section #1)</w:t>
      </w:r>
    </w:p>
    <w:p w:rsidR="008C438C" w:rsidRDefault="008C438C" w:rsidP="008C438C">
      <w:pPr>
        <w:pStyle w:val="Boxednote"/>
        <w:shd w:val="clear" w:color="auto" w:fill="CCFFFF"/>
      </w:pPr>
    </w:p>
    <w:p w:rsidR="008C438C" w:rsidRDefault="008C438C" w:rsidP="008C438C">
      <w:pPr>
        <w:pStyle w:val="Boxednote"/>
        <w:shd w:val="clear" w:color="auto" w:fill="CCFFFF"/>
      </w:pPr>
      <w:r>
        <w:t>(2) Copy and paste all of this (Section #2 in the grey box below) in a Stata do-file. Run it. (See Section #1 above, Part B, for notes on how to do that.) This will get your data file loaded -- often the hardest part!</w:t>
      </w:r>
    </w:p>
    <w:p w:rsidR="008C438C" w:rsidRDefault="008C438C" w:rsidP="008C438C">
      <w:pPr>
        <w:pStyle w:val="Boxednote"/>
        <w:shd w:val="clear" w:color="auto" w:fill="CCFFFF"/>
      </w:pPr>
    </w:p>
    <w:p w:rsidR="008C438C" w:rsidRDefault="008C438C" w:rsidP="008C438C">
      <w:pPr>
        <w:pStyle w:val="Boxednote"/>
        <w:shd w:val="clear" w:color="auto" w:fill="CCFFFF"/>
      </w:pPr>
      <w:r>
        <w:t>(3) Then run everything in Section #3 (there won't be anything there for the first week or two, but afterwards there will be). How to do that:</w:t>
      </w:r>
    </w:p>
    <w:p w:rsidR="008C438C" w:rsidRDefault="008C438C" w:rsidP="008C438C">
      <w:pPr>
        <w:pStyle w:val="Boxednote"/>
        <w:shd w:val="clear" w:color="auto" w:fill="CCFFFF"/>
      </w:pPr>
      <w:r>
        <w:t>Open a do-file</w:t>
      </w:r>
    </w:p>
    <w:p w:rsidR="008C438C" w:rsidRDefault="008C438C" w:rsidP="008C438C">
      <w:pPr>
        <w:pStyle w:val="Boxednote"/>
        <w:shd w:val="clear" w:color="auto" w:fill="CCFFFF"/>
      </w:pPr>
      <w:r>
        <w:t xml:space="preserve">Erase anything that is in it already </w:t>
      </w:r>
    </w:p>
    <w:p w:rsidR="008C438C" w:rsidRDefault="008C438C" w:rsidP="008C438C">
      <w:pPr>
        <w:pStyle w:val="Boxednote"/>
        <w:shd w:val="clear" w:color="auto" w:fill="CCFFFF"/>
      </w:pPr>
      <w:r>
        <w:t>Paste all of Section #3 in the do-file.</w:t>
      </w:r>
    </w:p>
    <w:p w:rsidR="008C438C" w:rsidRDefault="008C438C" w:rsidP="008C438C">
      <w:pPr>
        <w:pStyle w:val="Boxednote"/>
        <w:shd w:val="clear" w:color="auto" w:fill="CCFFFF"/>
      </w:pPr>
      <w:r>
        <w:t>Run it.</w:t>
      </w:r>
    </w:p>
    <w:p w:rsidR="008C438C" w:rsidRDefault="008C438C" w:rsidP="008C438C">
      <w:pPr>
        <w:pStyle w:val="Boxednote"/>
        <w:shd w:val="clear" w:color="auto" w:fill="CCFFFF"/>
      </w:pPr>
      <w:r>
        <w:t>That gets Stata up and running, with all the basic variables defined &amp; ready to go. You must do this once at the beginning of your session -- you can not pick and choose, but need to run everything in Sections #2 and #3.</w:t>
      </w:r>
    </w:p>
    <w:p w:rsidR="008C438C" w:rsidRDefault="008C438C" w:rsidP="008C438C">
      <w:pPr>
        <w:pStyle w:val="Boxednote"/>
        <w:shd w:val="clear" w:color="auto" w:fill="CCFFFF"/>
      </w:pPr>
    </w:p>
    <w:p w:rsidR="008C438C" w:rsidRDefault="008C438C" w:rsidP="008C438C">
      <w:pPr>
        <w:pStyle w:val="Boxednote"/>
        <w:shd w:val="clear" w:color="auto" w:fill="CCFFFF"/>
      </w:pPr>
      <w:r>
        <w:t>(4) Afterwards, run anything you want from Section #4, which has the week-by-week stuff. You can pick and choose here, running only the bits you want and ignoring the rest.</w:t>
      </w:r>
    </w:p>
    <w:p w:rsidR="008C438C" w:rsidRDefault="008C438C" w:rsidP="008C438C">
      <w:pPr>
        <w:pStyle w:val="Boxednote"/>
        <w:shd w:val="clear" w:color="auto" w:fill="CCFFFF"/>
      </w:pPr>
    </w:p>
    <w:p w:rsidR="008C438C" w:rsidRDefault="008C438C" w:rsidP="008C438C">
      <w:pPr>
        <w:pStyle w:val="Boxednote"/>
        <w:shd w:val="clear" w:color="auto" w:fill="CCFFFF"/>
      </w:pPr>
      <w:r>
        <w:t>Do not worry about material in hidden text (usually in a blue box like this one) as it will not be copied.</w:t>
      </w:r>
    </w:p>
    <w:p w:rsidR="008C438C" w:rsidRDefault="008C438C" w:rsidP="008C438C">
      <w:pPr>
        <w:pStyle w:val="Stata"/>
      </w:pPr>
    </w:p>
    <w:p w:rsidR="008C438C" w:rsidRDefault="008C438C" w:rsidP="008C438C">
      <w:pPr>
        <w:pStyle w:val="Stata"/>
      </w:pPr>
    </w:p>
    <w:p w:rsidR="008C438C" w:rsidRDefault="008C438C" w:rsidP="008C438C">
      <w:pPr>
        <w:pStyle w:val="Stata"/>
        <w:shd w:val="clear" w:color="auto" w:fill="E6E6E6"/>
      </w:pPr>
      <w:r>
        <w:t>*NORMALLY BEGIN HERE &amp; RUN EVERYTHING TO THE END OF SECTION #3</w:t>
      </w:r>
    </w:p>
    <w:p w:rsidR="008C438C" w:rsidRDefault="008C438C" w:rsidP="008C438C">
      <w:pPr>
        <w:pStyle w:val="Stata"/>
        <w:shd w:val="clear" w:color="auto" w:fill="E6E6E6"/>
      </w:pPr>
      <w:r>
        <w:t>*THEN YOU CAN CONTINUE AT WEEK #2, OR #3 OR #</w:t>
      </w:r>
      <w:proofErr w:type="gramStart"/>
      <w:r>
        <w:t>5, ...ETC</w:t>
      </w:r>
      <w:proofErr w:type="gramEnd"/>
      <w:r>
        <w:t>...</w:t>
      </w:r>
    </w:p>
    <w:p w:rsidR="008C438C" w:rsidRDefault="008C438C" w:rsidP="008C438C">
      <w:pPr>
        <w:pStyle w:val="Stata"/>
        <w:shd w:val="clear" w:color="auto" w:fill="E6E6E6"/>
      </w:pPr>
    </w:p>
    <w:p w:rsidR="008C438C" w:rsidRDefault="008C438C" w:rsidP="008C438C">
      <w:pPr>
        <w:pStyle w:val="Stata"/>
        <w:shd w:val="clear" w:color="auto" w:fill="E6E6E6"/>
      </w:pPr>
      <w:proofErr w:type="gramStart"/>
      <w:r>
        <w:t>clear</w:t>
      </w:r>
      <w:proofErr w:type="gramEnd"/>
      <w:r>
        <w:t xml:space="preserve"> </w:t>
      </w:r>
    </w:p>
    <w:p w:rsidR="008C438C" w:rsidRDefault="008C438C" w:rsidP="008C438C">
      <w:pPr>
        <w:pStyle w:val="Stata"/>
        <w:shd w:val="clear" w:color="auto" w:fill="E6E6E6"/>
      </w:pPr>
      <w:proofErr w:type="gramStart"/>
      <w:r>
        <w:t>set</w:t>
      </w:r>
      <w:proofErr w:type="gramEnd"/>
      <w:r>
        <w:t xml:space="preserve"> memory 400m </w:t>
      </w:r>
    </w:p>
    <w:p w:rsidR="008C438C" w:rsidRDefault="008C438C" w:rsidP="008C438C">
      <w:pPr>
        <w:pStyle w:val="Stata"/>
        <w:shd w:val="clear" w:color="auto" w:fill="E6E6E6"/>
      </w:pPr>
      <w:proofErr w:type="gramStart"/>
      <w:r>
        <w:t>set</w:t>
      </w:r>
      <w:proofErr w:type="gramEnd"/>
      <w:r>
        <w:t xml:space="preserve"> more off,  permanently</w:t>
      </w:r>
    </w:p>
    <w:p w:rsidR="008C438C" w:rsidRDefault="008C438C" w:rsidP="008C438C">
      <w:pPr>
        <w:pStyle w:val="Stata"/>
        <w:shd w:val="clear" w:color="auto" w:fill="E6E6E6"/>
      </w:pPr>
      <w:proofErr w:type="gramStart"/>
      <w:r>
        <w:t>set</w:t>
      </w:r>
      <w:proofErr w:type="gramEnd"/>
      <w:r>
        <w:t xml:space="preserve"> </w:t>
      </w:r>
      <w:proofErr w:type="spellStart"/>
      <w:r>
        <w:t>varlabelpos</w:t>
      </w:r>
      <w:proofErr w:type="spellEnd"/>
      <w:r>
        <w:t xml:space="preserve"> 12 </w:t>
      </w:r>
    </w:p>
    <w:p w:rsidR="008C438C" w:rsidRDefault="008C438C" w:rsidP="008C438C">
      <w:pPr>
        <w:pStyle w:val="Stata"/>
        <w:shd w:val="clear" w:color="auto" w:fill="E6E6E6"/>
      </w:pPr>
      <w:proofErr w:type="gramStart"/>
      <w:r>
        <w:t>set</w:t>
      </w:r>
      <w:proofErr w:type="gramEnd"/>
      <w:r>
        <w:t xml:space="preserve"> </w:t>
      </w:r>
      <w:proofErr w:type="spellStart"/>
      <w:r>
        <w:t>varabbrev</w:t>
      </w:r>
      <w:proofErr w:type="spellEnd"/>
      <w:r>
        <w:t xml:space="preserve"> off</w:t>
      </w:r>
    </w:p>
    <w:p w:rsidR="008C438C" w:rsidRDefault="008C438C" w:rsidP="008C438C">
      <w:pPr>
        <w:pStyle w:val="Stata"/>
        <w:shd w:val="clear" w:color="auto" w:fill="E6E6E6"/>
      </w:pPr>
      <w:proofErr w:type="gramStart"/>
      <w:r>
        <w:t>set</w:t>
      </w:r>
      <w:proofErr w:type="gramEnd"/>
      <w:r>
        <w:t xml:space="preserve"> </w:t>
      </w:r>
      <w:proofErr w:type="spellStart"/>
      <w:r>
        <w:t>scrollbufsize</w:t>
      </w:r>
      <w:proofErr w:type="spellEnd"/>
      <w:r>
        <w:t xml:space="preserve"> 250000</w:t>
      </w:r>
    </w:p>
    <w:p w:rsidR="008C438C" w:rsidRDefault="008C438C" w:rsidP="008C438C">
      <w:pPr>
        <w:pStyle w:val="Stata"/>
        <w:shd w:val="clear" w:color="auto" w:fill="E6E6E6"/>
      </w:pPr>
    </w:p>
    <w:p w:rsidR="008C438C" w:rsidRDefault="008C438C" w:rsidP="008C438C">
      <w:pPr>
        <w:pStyle w:val="Stata"/>
        <w:shd w:val="clear" w:color="auto" w:fill="E6E6E6"/>
      </w:pPr>
      <w:r>
        <w:t xml:space="preserve">*DATA: This file location is on our home machine; yours </w:t>
      </w:r>
      <w:proofErr w:type="gramStart"/>
      <w:r>
        <w:t>will  be</w:t>
      </w:r>
      <w:proofErr w:type="gramEnd"/>
      <w:r>
        <w:t xml:space="preserve"> different.</w:t>
      </w:r>
    </w:p>
    <w:p w:rsidR="008C438C" w:rsidRDefault="008C438C" w:rsidP="008C438C">
      <w:pPr>
        <w:pStyle w:val="Stata"/>
        <w:shd w:val="clear" w:color="auto" w:fill="E6E6E6"/>
        <w:rPr>
          <w:color w:val="993300"/>
        </w:rPr>
      </w:pPr>
      <w:r>
        <w:t>*</w:t>
      </w:r>
      <w:r>
        <w:rPr>
          <w:color w:val="FF0000"/>
        </w:rPr>
        <w:t>Change the bit in red to reflect your file location.</w:t>
      </w:r>
      <w:r>
        <w:rPr>
          <w:color w:val="993300"/>
        </w:rPr>
        <w:t xml:space="preserve"> </w:t>
      </w:r>
      <w:r>
        <w:rPr>
          <w:color w:val="7030A0"/>
        </w:rPr>
        <w:t>Done&amp;&amp;&amp;</w:t>
      </w:r>
    </w:p>
    <w:p w:rsidR="008C438C" w:rsidRDefault="008C438C" w:rsidP="008C438C">
      <w:pPr>
        <w:pStyle w:val="Stata"/>
        <w:shd w:val="clear" w:color="auto" w:fill="E6E6E6"/>
        <w:rPr>
          <w:color w:val="FF0000"/>
        </w:rPr>
      </w:pPr>
      <w:r>
        <w:t>*</w:t>
      </w:r>
      <w:r>
        <w:rPr>
          <w:color w:val="993300"/>
        </w:rPr>
        <w:t xml:space="preserve">Copy it directly from </w:t>
      </w:r>
      <w:proofErr w:type="spellStart"/>
      <w:r>
        <w:rPr>
          <w:color w:val="993300"/>
        </w:rPr>
        <w:t>Stata</w:t>
      </w:r>
      <w:proofErr w:type="spellEnd"/>
      <w:r>
        <w:rPr>
          <w:color w:val="993300"/>
        </w:rPr>
        <w:t xml:space="preserve"> in Citrix as described in Step #9 above. Keep the quotes (</w:t>
      </w:r>
      <w:proofErr w:type="spellStart"/>
      <w:r>
        <w:rPr>
          <w:color w:val="993300"/>
        </w:rPr>
        <w:t>Stata</w:t>
      </w:r>
      <w:proofErr w:type="spellEnd"/>
      <w:r>
        <w:rPr>
          <w:color w:val="993300"/>
        </w:rPr>
        <w:t xml:space="preserve"> can be fussy about that). It will often be more than 80 characters and look funny on the screen (as mine does), but </w:t>
      </w:r>
      <w:proofErr w:type="spellStart"/>
      <w:r>
        <w:rPr>
          <w:color w:val="993300"/>
        </w:rPr>
        <w:t>Stata</w:t>
      </w:r>
      <w:proofErr w:type="spellEnd"/>
      <w:r>
        <w:rPr>
          <w:color w:val="993300"/>
        </w:rPr>
        <w:t xml:space="preserve"> does not care about that.</w:t>
      </w:r>
    </w:p>
    <w:p w:rsidR="008C438C" w:rsidRDefault="008C438C" w:rsidP="008C438C">
      <w:pPr>
        <w:pStyle w:val="Stata"/>
        <w:shd w:val="clear" w:color="auto" w:fill="E6E6E6"/>
        <w:rPr>
          <w:color w:val="FF0000"/>
        </w:rPr>
      </w:pPr>
    </w:p>
    <w:p w:rsidR="008C438C" w:rsidRDefault="008C438C" w:rsidP="008C438C">
      <w:pPr>
        <w:pStyle w:val="Stata"/>
        <w:shd w:val="clear" w:color="auto" w:fill="E6E6E6"/>
        <w:rPr>
          <w:color w:val="FF0000"/>
        </w:rPr>
      </w:pPr>
      <w:r>
        <w:rPr>
          <w:color w:val="FF0000"/>
        </w:rPr>
        <w:t>*On ME's machine</w:t>
      </w:r>
    </w:p>
    <w:p w:rsidR="008C438C" w:rsidRDefault="008C438C" w:rsidP="008C438C">
      <w:pPr>
        <w:pStyle w:val="Stata"/>
        <w:shd w:val="clear" w:color="auto" w:fill="E6E6E6"/>
        <w:rPr>
          <w:color w:val="FF0000"/>
        </w:rPr>
      </w:pPr>
      <w:r>
        <w:rPr>
          <w:color w:val="FF0000"/>
        </w:rPr>
        <w:t>*use "E:\IsssUSA_AnalysisVars_1.dta", clear</w:t>
      </w:r>
    </w:p>
    <w:p w:rsidR="008C438C" w:rsidRDefault="008C438C" w:rsidP="008C438C">
      <w:pPr>
        <w:pStyle w:val="Stata"/>
        <w:shd w:val="clear" w:color="auto" w:fill="E6E6E6"/>
        <w:rPr>
          <w:color w:val="FF0000"/>
        </w:rPr>
      </w:pPr>
    </w:p>
    <w:p w:rsidR="008C438C" w:rsidRDefault="008C438C" w:rsidP="008C438C">
      <w:pPr>
        <w:pStyle w:val="Stata"/>
        <w:shd w:val="clear" w:color="auto" w:fill="E6E6E6"/>
        <w:rPr>
          <w:color w:val="FF0000"/>
        </w:rPr>
      </w:pPr>
      <w:r>
        <w:rPr>
          <w:color w:val="FF0000"/>
        </w:rPr>
        <w:t>*On JK's machine</w:t>
      </w:r>
    </w:p>
    <w:p w:rsidR="008C438C" w:rsidRDefault="008C438C" w:rsidP="008C438C">
      <w:pPr>
        <w:pStyle w:val="Stata"/>
        <w:shd w:val="clear" w:color="auto" w:fill="E6E6E6"/>
        <w:rPr>
          <w:color w:val="FF0000"/>
          <w:sz w:val="12"/>
        </w:rPr>
      </w:pPr>
      <w:proofErr w:type="gramStart"/>
      <w:r>
        <w:rPr>
          <w:color w:val="FF0000"/>
          <w:sz w:val="12"/>
        </w:rPr>
        <w:t>use</w:t>
      </w:r>
      <w:proofErr w:type="gramEnd"/>
      <w:r>
        <w:rPr>
          <w:color w:val="FF0000"/>
          <w:sz w:val="12"/>
        </w:rPr>
        <w:t xml:space="preserve"> "C:\_ACTIVE\28_Teaching\2012_APST_470670\)Stata_PQ\Data\StemCell2AF\IsssUSA_AnalysisVars_1.dta"</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1"/>
      </w:pPr>
      <w:r>
        <w:t xml:space="preserve">*Section #3:  variable definitions &amp; other preliminaries  </w:t>
      </w:r>
    </w:p>
    <w:p w:rsidR="008C438C" w:rsidRDefault="008C438C" w:rsidP="008C438C">
      <w:pPr>
        <w:pStyle w:val="Stata"/>
      </w:pPr>
    </w:p>
    <w:p w:rsidR="008C438C" w:rsidRDefault="008C438C" w:rsidP="008C438C">
      <w:pPr>
        <w:pStyle w:val="Heading3"/>
      </w:pPr>
      <w:r>
        <w:t>*Occupation dummies</w:t>
      </w:r>
    </w:p>
    <w:p w:rsidR="008C438C" w:rsidRDefault="008C438C" w:rsidP="008C438C">
      <w:pPr>
        <w:pStyle w:val="Debug"/>
      </w:pPr>
      <w:r>
        <w:t>tab status</w:t>
      </w:r>
    </w:p>
    <w:p w:rsidR="008C438C" w:rsidRDefault="008C438C" w:rsidP="008C438C">
      <w:pPr>
        <w:pStyle w:val="Stata"/>
      </w:pPr>
      <w:proofErr w:type="gramStart"/>
      <w:r>
        <w:t>recode</w:t>
      </w:r>
      <w:proofErr w:type="gramEnd"/>
      <w:r>
        <w:t xml:space="preserve"> status (100=1)(10 / 90=0)(*=.), gen( prof)</w:t>
      </w:r>
    </w:p>
    <w:p w:rsidR="008C438C" w:rsidRDefault="008C438C" w:rsidP="008C438C">
      <w:pPr>
        <w:pStyle w:val="Stata"/>
      </w:pPr>
      <w:proofErr w:type="gramStart"/>
      <w:r>
        <w:t>label</w:t>
      </w:r>
      <w:proofErr w:type="gramEnd"/>
      <w:r>
        <w:t xml:space="preserve"> variable prof "Professional occupation"</w:t>
      </w:r>
    </w:p>
    <w:p w:rsidR="008C438C" w:rsidRDefault="008C438C" w:rsidP="008C438C">
      <w:pPr>
        <w:pStyle w:val="Debug"/>
      </w:pPr>
      <w:r>
        <w:t>tab prof, m</w:t>
      </w:r>
    </w:p>
    <w:p w:rsidR="008C438C" w:rsidRDefault="008C438C" w:rsidP="008C438C">
      <w:pPr>
        <w:pStyle w:val="Debug"/>
      </w:pPr>
      <w:r>
        <w:t>table status, c(m prof freq) m</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2"/>
      </w:pPr>
      <w:r>
        <w:t xml:space="preserve">*Week 4 </w:t>
      </w:r>
      <w:proofErr w:type="gramStart"/>
      <w:r>
        <w:t>work</w:t>
      </w:r>
      <w:proofErr w:type="gramEnd"/>
      <w:r>
        <w:t xml:space="preserve"> here... </w:t>
      </w:r>
      <w:r>
        <w:rPr>
          <w:sz w:val="16"/>
        </w:rPr>
        <w:t>(</w:t>
      </w:r>
      <w:proofErr w:type="gramStart"/>
      <w:r>
        <w:rPr>
          <w:sz w:val="16"/>
        </w:rPr>
        <w:t>we</w:t>
      </w:r>
      <w:proofErr w:type="gramEnd"/>
      <w:r>
        <w:rPr>
          <w:sz w:val="16"/>
        </w:rPr>
        <w:t xml:space="preserve"> came back after first working with previously prepared variables)</w:t>
      </w:r>
    </w:p>
    <w:p w:rsidR="008C438C" w:rsidRDefault="008C438C" w:rsidP="008C438C">
      <w:pPr>
        <w:pStyle w:val="Stata"/>
      </w:pPr>
    </w:p>
    <w:p w:rsidR="008C438C" w:rsidRDefault="008C438C" w:rsidP="008C438C">
      <w:pPr>
        <w:pStyle w:val="Heading3"/>
      </w:pPr>
      <w:r>
        <w:t>*Income</w:t>
      </w:r>
    </w:p>
    <w:p w:rsidR="008C438C" w:rsidRDefault="008C438C" w:rsidP="008C438C">
      <w:pPr>
        <w:pStyle w:val="StataComment"/>
      </w:pPr>
      <w:r>
        <w:t>*We included log income in the data file, but forgot income in dollars. So re-create it.</w:t>
      </w:r>
    </w:p>
    <w:p w:rsidR="008C438C" w:rsidRDefault="008C438C" w:rsidP="008C438C">
      <w:pPr>
        <w:pStyle w:val="Debug"/>
      </w:pPr>
      <w:r>
        <w:t>sum lnFamInc</w:t>
      </w:r>
    </w:p>
    <w:p w:rsidR="008C438C" w:rsidRDefault="008C438C" w:rsidP="008C438C">
      <w:pPr>
        <w:pStyle w:val="Debug"/>
      </w:pPr>
      <w:r>
        <w:t>tab lnFamInc</w:t>
      </w:r>
    </w:p>
    <w:p w:rsidR="008C438C" w:rsidRDefault="008C438C" w:rsidP="008C438C">
      <w:pPr>
        <w:pStyle w:val="Stata"/>
      </w:pPr>
      <w:proofErr w:type="gramStart"/>
      <w:r>
        <w:t>gen</w:t>
      </w:r>
      <w:proofErr w:type="gramEnd"/>
      <w:r>
        <w:t xml:space="preserve"> </w:t>
      </w:r>
      <w:proofErr w:type="spellStart"/>
      <w:r>
        <w:t>famInc</w:t>
      </w:r>
      <w:proofErr w:type="spellEnd"/>
      <w:r>
        <w:t xml:space="preserve"> = </w:t>
      </w:r>
      <w:proofErr w:type="spellStart"/>
      <w:r>
        <w:t>exp</w:t>
      </w:r>
      <w:proofErr w:type="spellEnd"/>
      <w:r>
        <w:t xml:space="preserve">( </w:t>
      </w:r>
      <w:proofErr w:type="spellStart"/>
      <w:r>
        <w:t>lnFamInc</w:t>
      </w:r>
      <w:proofErr w:type="spellEnd"/>
      <w:r>
        <w:t>)</w:t>
      </w:r>
    </w:p>
    <w:p w:rsidR="008C438C" w:rsidRDefault="008C438C" w:rsidP="008C438C">
      <w:pPr>
        <w:pStyle w:val="Stata"/>
      </w:pPr>
      <w:proofErr w:type="gramStart"/>
      <w:r>
        <w:t>replace</w:t>
      </w:r>
      <w:proofErr w:type="gramEnd"/>
      <w:r>
        <w:t xml:space="preserve"> </w:t>
      </w:r>
      <w:proofErr w:type="spellStart"/>
      <w:r>
        <w:t>famInc</w:t>
      </w:r>
      <w:proofErr w:type="spellEnd"/>
      <w:r>
        <w:t xml:space="preserve"> = round(</w:t>
      </w:r>
      <w:proofErr w:type="spellStart"/>
      <w:r>
        <w:t>famInc</w:t>
      </w:r>
      <w:proofErr w:type="spellEnd"/>
      <w:r>
        <w:t>, 0.5)</w:t>
      </w:r>
    </w:p>
    <w:p w:rsidR="008C438C" w:rsidRDefault="008C438C" w:rsidP="008C438C">
      <w:pPr>
        <w:pStyle w:val="Stata"/>
      </w:pPr>
      <w:proofErr w:type="gramStart"/>
      <w:r>
        <w:t>label</w:t>
      </w:r>
      <w:proofErr w:type="gramEnd"/>
      <w:r>
        <w:t xml:space="preserve"> variable </w:t>
      </w:r>
      <w:proofErr w:type="spellStart"/>
      <w:r>
        <w:t>famInc</w:t>
      </w:r>
      <w:proofErr w:type="spellEnd"/>
      <w:r>
        <w:t xml:space="preserve"> "Family income ($1000s)"</w:t>
      </w:r>
    </w:p>
    <w:p w:rsidR="008C438C" w:rsidRDefault="008C438C" w:rsidP="008C438C">
      <w:pPr>
        <w:pStyle w:val="Boxednote"/>
        <w:shd w:val="clear" w:color="auto" w:fill="CCFFFF"/>
        <w:rPr>
          <w:shd w:val="clear" w:color="auto" w:fill="CCFFFF"/>
        </w:rPr>
      </w:pPr>
      <w:r>
        <w:rPr>
          <w:shd w:val="clear" w:color="auto" w:fill="CCFFFF"/>
        </w:rPr>
        <w:t>tab famInc,m</w:t>
      </w:r>
    </w:p>
    <w:p w:rsidR="008C438C" w:rsidRDefault="008C438C" w:rsidP="008C438C">
      <w:pPr>
        <w:pStyle w:val="Boxednote"/>
        <w:shd w:val="clear" w:color="auto" w:fill="CCFFFF"/>
      </w:pPr>
      <w:r>
        <w:t xml:space="preserve">     famInc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.5 |        284       12.37       12.37</w:t>
      </w:r>
    </w:p>
    <w:p w:rsidR="008C438C" w:rsidRDefault="008C438C" w:rsidP="008C438C">
      <w:pPr>
        <w:pStyle w:val="Boxednote"/>
        <w:shd w:val="clear" w:color="auto" w:fill="CCFFFF"/>
      </w:pPr>
      <w:r>
        <w:t xml:space="preserve">          5 |         44        1.92       14.29</w:t>
      </w:r>
    </w:p>
    <w:p w:rsidR="008C438C" w:rsidRDefault="008C438C" w:rsidP="008C438C">
      <w:pPr>
        <w:pStyle w:val="Boxednote"/>
        <w:shd w:val="clear" w:color="auto" w:fill="CCFFFF"/>
      </w:pPr>
      <w:r>
        <w:t xml:space="preserve">         10 |         43        1.87       16.17</w:t>
      </w:r>
    </w:p>
    <w:p w:rsidR="008C438C" w:rsidRDefault="008C438C" w:rsidP="008C438C">
      <w:pPr>
        <w:pStyle w:val="Boxednote"/>
        <w:shd w:val="clear" w:color="auto" w:fill="CCFFFF"/>
      </w:pPr>
      <w:r>
        <w:t xml:space="preserve">         15 |         57        2.48       18.65</w:t>
      </w:r>
    </w:p>
    <w:p w:rsidR="008C438C" w:rsidRDefault="008C438C" w:rsidP="008C438C">
      <w:pPr>
        <w:pStyle w:val="Boxednote"/>
        <w:shd w:val="clear" w:color="auto" w:fill="CCFFFF"/>
      </w:pPr>
      <w:r>
        <w:t xml:space="preserve">         20 |         94        4.10       22.75</w:t>
      </w:r>
    </w:p>
    <w:p w:rsidR="008C438C" w:rsidRDefault="008C438C" w:rsidP="008C438C">
      <w:pPr>
        <w:pStyle w:val="Boxednote"/>
        <w:shd w:val="clear" w:color="auto" w:fill="CCFFFF"/>
      </w:pPr>
      <w:r>
        <w:t xml:space="preserve">         25 |         76        3.31       26.06</w:t>
      </w:r>
    </w:p>
    <w:p w:rsidR="008C438C" w:rsidRDefault="008C438C" w:rsidP="008C438C">
      <w:pPr>
        <w:pStyle w:val="Boxednote"/>
        <w:shd w:val="clear" w:color="auto" w:fill="CCFFFF"/>
      </w:pPr>
      <w:r>
        <w:t xml:space="preserve">         30 |         77        3.36       29.41</w:t>
      </w:r>
    </w:p>
    <w:p w:rsidR="008C438C" w:rsidRDefault="008C438C" w:rsidP="008C438C">
      <w:pPr>
        <w:pStyle w:val="Boxednote"/>
        <w:shd w:val="clear" w:color="auto" w:fill="CCFFFF"/>
      </w:pPr>
      <w:r>
        <w:t xml:space="preserve">         35 |         95        4.14       33.55</w:t>
      </w:r>
    </w:p>
    <w:p w:rsidR="008C438C" w:rsidRDefault="008C438C" w:rsidP="008C438C">
      <w:pPr>
        <w:pStyle w:val="Boxednote"/>
        <w:shd w:val="clear" w:color="auto" w:fill="CCFFFF"/>
      </w:pPr>
      <w:r>
        <w:t xml:space="preserve">         40 |         73        3.18       36.73</w:t>
      </w:r>
    </w:p>
    <w:p w:rsidR="008C438C" w:rsidRDefault="008C438C" w:rsidP="008C438C">
      <w:pPr>
        <w:pStyle w:val="Boxednote"/>
        <w:shd w:val="clear" w:color="auto" w:fill="CCFFFF"/>
      </w:pPr>
      <w:r>
        <w:t xml:space="preserve">         45 |         83        3.62       40.35</w:t>
      </w:r>
    </w:p>
    <w:p w:rsidR="008C438C" w:rsidRDefault="008C438C" w:rsidP="008C438C">
      <w:pPr>
        <w:pStyle w:val="Boxednote"/>
        <w:shd w:val="clear" w:color="auto" w:fill="CCFFFF"/>
      </w:pPr>
      <w:r>
        <w:t xml:space="preserve">         50 |         90        3.92       44.27</w:t>
      </w:r>
    </w:p>
    <w:p w:rsidR="008C438C" w:rsidRDefault="008C438C" w:rsidP="008C438C">
      <w:pPr>
        <w:pStyle w:val="Boxednote"/>
        <w:shd w:val="clear" w:color="auto" w:fill="CCFFFF"/>
      </w:pPr>
      <w:r>
        <w:t xml:space="preserve">         55 |         52        2.27       46.54</w:t>
      </w:r>
    </w:p>
    <w:p w:rsidR="008C438C" w:rsidRDefault="008C438C" w:rsidP="008C438C">
      <w:pPr>
        <w:pStyle w:val="Boxednote"/>
        <w:shd w:val="clear" w:color="auto" w:fill="CCFFFF"/>
      </w:pPr>
      <w:r>
        <w:t xml:space="preserve">         60 |         72        3.14       49.67</w:t>
      </w:r>
    </w:p>
    <w:p w:rsidR="008C438C" w:rsidRDefault="008C438C" w:rsidP="008C438C">
      <w:pPr>
        <w:pStyle w:val="Boxednote"/>
        <w:shd w:val="clear" w:color="auto" w:fill="CCFFFF"/>
      </w:pPr>
      <w:r>
        <w:t xml:space="preserve">         65 |         62        2.70       52.37</w:t>
      </w:r>
    </w:p>
    <w:p w:rsidR="008C438C" w:rsidRDefault="008C438C" w:rsidP="008C438C">
      <w:pPr>
        <w:pStyle w:val="Boxednote"/>
        <w:shd w:val="clear" w:color="auto" w:fill="CCFFFF"/>
      </w:pPr>
      <w:r>
        <w:t xml:space="preserve">         70 |         56        2.44       54.81</w:t>
      </w:r>
    </w:p>
    <w:p w:rsidR="008C438C" w:rsidRDefault="008C438C" w:rsidP="008C438C">
      <w:pPr>
        <w:pStyle w:val="Boxednote"/>
        <w:shd w:val="clear" w:color="auto" w:fill="CCFFFF"/>
      </w:pPr>
      <w:r>
        <w:t xml:space="preserve">         75 |         71        3.09       57.91</w:t>
      </w:r>
    </w:p>
    <w:p w:rsidR="008C438C" w:rsidRDefault="008C438C" w:rsidP="008C438C">
      <w:pPr>
        <w:pStyle w:val="Boxednote"/>
        <w:shd w:val="clear" w:color="auto" w:fill="CCFFFF"/>
      </w:pPr>
      <w:r>
        <w:t xml:space="preserve">         80 |         57        2.48       60.39</w:t>
      </w:r>
    </w:p>
    <w:p w:rsidR="008C438C" w:rsidRDefault="008C438C" w:rsidP="008C438C">
      <w:pPr>
        <w:pStyle w:val="Boxednote"/>
        <w:shd w:val="clear" w:color="auto" w:fill="CCFFFF"/>
      </w:pPr>
      <w:r>
        <w:t xml:space="preserve">         90 |         59        2.57       62.96</w:t>
      </w:r>
    </w:p>
    <w:p w:rsidR="008C438C" w:rsidRDefault="008C438C" w:rsidP="008C438C">
      <w:pPr>
        <w:pStyle w:val="Boxednote"/>
        <w:shd w:val="clear" w:color="auto" w:fill="CCFFFF"/>
      </w:pPr>
      <w:r>
        <w:t xml:space="preserve">        100 |         81        3.53       66.49</w:t>
      </w:r>
    </w:p>
    <w:p w:rsidR="008C438C" w:rsidRDefault="008C438C" w:rsidP="008C438C">
      <w:pPr>
        <w:pStyle w:val="Boxednote"/>
        <w:shd w:val="clear" w:color="auto" w:fill="CCFFFF"/>
      </w:pPr>
      <w:r>
        <w:t xml:space="preserve">        125 |         73        3.18       69.67</w:t>
      </w:r>
    </w:p>
    <w:p w:rsidR="008C438C" w:rsidRDefault="008C438C" w:rsidP="008C438C">
      <w:pPr>
        <w:pStyle w:val="Boxednote"/>
        <w:shd w:val="clear" w:color="auto" w:fill="CCFFFF"/>
      </w:pPr>
      <w:r>
        <w:t xml:space="preserve">        150 |         50        2.18       71.85</w:t>
      </w:r>
    </w:p>
    <w:p w:rsidR="008C438C" w:rsidRDefault="008C438C" w:rsidP="008C438C">
      <w:pPr>
        <w:pStyle w:val="Boxednote"/>
        <w:shd w:val="clear" w:color="auto" w:fill="CCFFFF"/>
      </w:pPr>
      <w:r>
        <w:t xml:space="preserve">        200 |         20        0.87       72.72</w:t>
      </w:r>
    </w:p>
    <w:p w:rsidR="008C438C" w:rsidRDefault="008C438C" w:rsidP="008C438C">
      <w:pPr>
        <w:pStyle w:val="Boxednote"/>
        <w:shd w:val="clear" w:color="auto" w:fill="CCFFFF"/>
      </w:pPr>
      <w:r>
        <w:t xml:space="preserve">        250 |         12        0.52       73.25</w:t>
      </w:r>
    </w:p>
    <w:p w:rsidR="008C438C" w:rsidRDefault="008C438C" w:rsidP="008C438C">
      <w:pPr>
        <w:pStyle w:val="Boxednote"/>
        <w:shd w:val="clear" w:color="auto" w:fill="CCFFFF"/>
      </w:pPr>
      <w:r>
        <w:t xml:space="preserve">        450 |         14        0.61       73.86</w:t>
      </w:r>
    </w:p>
    <w:p w:rsidR="008C438C" w:rsidRDefault="008C438C" w:rsidP="008C438C">
      <w:pPr>
        <w:pStyle w:val="Boxednote"/>
        <w:shd w:val="clear" w:color="auto" w:fill="CCFFFF"/>
      </w:pPr>
      <w:r>
        <w:t xml:space="preserve">          . |        600       26.14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Boxednote"/>
        <w:shd w:val="clear" w:color="auto" w:fill="CCFFFF"/>
      </w:pPr>
      <w:r>
        <w:t>Income always has a lot of missing data, but this is more than usual. I don't like it. But there is not much to do about it in this data set (the original data has individual income and employmet information, and something might be done there).</w:t>
      </w:r>
    </w:p>
    <w:p w:rsidR="008C438C" w:rsidRDefault="008C438C" w:rsidP="008C438C">
      <w:pPr>
        <w:pStyle w:val="Debug"/>
      </w:pPr>
      <w:r>
        <w:t>sum famInc</w:t>
      </w:r>
    </w:p>
    <w:p w:rsidR="008C438C" w:rsidRDefault="008C438C" w:rsidP="008C438C">
      <w:pPr>
        <w:pStyle w:val="Debug"/>
      </w:pPr>
      <w:r>
        <w:t>regress famInc status maleQ ageQ edNowQ edNowSq , beta</w:t>
      </w:r>
    </w:p>
    <w:p w:rsidR="008C438C" w:rsidRDefault="008C438C" w:rsidP="008C438C">
      <w:pPr>
        <w:pStyle w:val="Stata"/>
      </w:pPr>
    </w:p>
    <w:p w:rsidR="008C438C" w:rsidRDefault="008C438C" w:rsidP="008C438C">
      <w:pPr>
        <w:pStyle w:val="Stata"/>
      </w:pPr>
    </w:p>
    <w:p w:rsidR="008C438C" w:rsidRDefault="008C438C" w:rsidP="008C438C">
      <w:pPr>
        <w:pStyle w:val="Heading3"/>
      </w:pPr>
      <w:r>
        <w:t>*Gender</w:t>
      </w:r>
    </w:p>
    <w:p w:rsidR="008C438C" w:rsidRDefault="008C438C" w:rsidP="008C438C">
      <w:pPr>
        <w:pStyle w:val="StataComment"/>
      </w:pPr>
      <w:r>
        <w:t>*First, look your variable up in the codebook to see the verbatim question</w:t>
      </w:r>
    </w:p>
    <w:p w:rsidR="008C438C" w:rsidRDefault="008C438C" w:rsidP="008C438C">
      <w:pPr>
        <w:pStyle w:val="Stata"/>
      </w:pPr>
    </w:p>
    <w:p w:rsidR="008C438C" w:rsidRDefault="008C438C" w:rsidP="008C438C">
      <w:pPr>
        <w:pStyle w:val="Boxednote"/>
        <w:shd w:val="clear" w:color="auto" w:fill="CCFFCC"/>
      </w:pPr>
      <w:r>
        <w:t>Sex Are you...</w:t>
      </w:r>
    </w:p>
    <w:p w:rsidR="008C438C" w:rsidRDefault="008C438C" w:rsidP="008C438C">
      <w:pPr>
        <w:pStyle w:val="Boxednote"/>
        <w:shd w:val="clear" w:color="auto" w:fill="CCFFCC"/>
        <w:rPr>
          <w:b w:val="0"/>
        </w:rPr>
      </w:pPr>
      <w:r>
        <w:rPr>
          <w:b w:val="0"/>
        </w:rPr>
        <w:t>Male</w:t>
      </w:r>
    </w:p>
    <w:p w:rsidR="008C438C" w:rsidRDefault="008C438C" w:rsidP="008C438C">
      <w:pPr>
        <w:pStyle w:val="Boxednote"/>
        <w:shd w:val="clear" w:color="auto" w:fill="CCFFCC"/>
      </w:pPr>
      <w:r>
        <w:t>Female</w:t>
      </w:r>
    </w:p>
    <w:p w:rsidR="008C438C" w:rsidRDefault="008C438C" w:rsidP="008C438C">
      <w:pPr>
        <w:pStyle w:val="Stata"/>
      </w:pPr>
    </w:p>
    <w:p w:rsidR="008C438C" w:rsidRDefault="008C438C" w:rsidP="008C438C">
      <w:pPr>
        <w:pStyle w:val="StataComment"/>
      </w:pPr>
      <w:r>
        <w:t xml:space="preserve">*Get your frequency distribution using the tab </w:t>
      </w:r>
      <w:proofErr w:type="gramStart"/>
      <w:r>
        <w:t>command.</w:t>
      </w:r>
      <w:proofErr w:type="gramEnd"/>
    </w:p>
    <w:p w:rsidR="008C438C" w:rsidRDefault="008C438C" w:rsidP="008C438C">
      <w:pPr>
        <w:pStyle w:val="StataComment"/>
      </w:pPr>
      <w:r>
        <w:t xml:space="preserve">*Always use the "m" option to get it to show missing data, if any exist </w:t>
      </w:r>
    </w:p>
    <w:p w:rsidR="008C438C" w:rsidRDefault="008C438C" w:rsidP="008C438C">
      <w:pPr>
        <w:pStyle w:val="Stata"/>
      </w:pPr>
    </w:p>
    <w:p w:rsidR="008C438C" w:rsidRDefault="008C438C" w:rsidP="008C438C">
      <w:pPr>
        <w:pStyle w:val="Stata"/>
      </w:pPr>
      <w:proofErr w:type="gramStart"/>
      <w:r>
        <w:t>tab1</w:t>
      </w:r>
      <w:proofErr w:type="gramEnd"/>
      <w:r>
        <w:t xml:space="preserve"> Sex, m</w:t>
      </w:r>
    </w:p>
    <w:p w:rsidR="008C438C" w:rsidRDefault="008C438C" w:rsidP="008C438C"/>
    <w:p w:rsidR="008C438C" w:rsidRDefault="008C438C" w:rsidP="008C438C">
      <w:pPr>
        <w:pStyle w:val="Boxednote"/>
        <w:shd w:val="clear" w:color="auto" w:fill="CCFFFF"/>
      </w:pPr>
      <w:r>
        <w:t>tab Sex, m</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Sex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 |        147        6.41        6.41</w:t>
      </w:r>
    </w:p>
    <w:p w:rsidR="008C438C" w:rsidRDefault="008C438C" w:rsidP="008C438C">
      <w:pPr>
        <w:pStyle w:val="Boxednote"/>
        <w:shd w:val="clear" w:color="auto" w:fill="CCFFFF"/>
      </w:pPr>
      <w:r>
        <w:t xml:space="preserve">          1 |      1,048       45.66       52.07</w:t>
      </w:r>
    </w:p>
    <w:p w:rsidR="008C438C" w:rsidRDefault="008C438C" w:rsidP="008C438C">
      <w:pPr>
        <w:pStyle w:val="Boxednote"/>
        <w:shd w:val="clear" w:color="auto" w:fill="CCFFFF"/>
      </w:pPr>
      <w:r>
        <w:t xml:space="preserve">          2 |      1,100       47.93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Stata"/>
      </w:pPr>
    </w:p>
    <w:p w:rsidR="008C438C" w:rsidRDefault="008C438C" w:rsidP="008C438C">
      <w:pPr>
        <w:pStyle w:val="StataComment"/>
      </w:pPr>
      <w:r>
        <w:t>* Create a new variable called "female" from the raw variable "Sex".</w:t>
      </w:r>
    </w:p>
    <w:p w:rsidR="008C438C" w:rsidRDefault="008C438C" w:rsidP="008C438C">
      <w:pPr>
        <w:pStyle w:val="StataComment"/>
      </w:pPr>
      <w:r>
        <w:t xml:space="preserve">* The missing value in the raw variable is "-1", so you will recode that to "." which is STATA's missing data code: cases </w:t>
      </w:r>
      <w:proofErr w:type="gramStart"/>
      <w:r>
        <w:t>with .</w:t>
      </w:r>
      <w:proofErr w:type="gramEnd"/>
      <w:r>
        <w:t xml:space="preserve"> </w:t>
      </w:r>
      <w:proofErr w:type="gramStart"/>
      <w:r>
        <w:t>on</w:t>
      </w:r>
      <w:proofErr w:type="gramEnd"/>
      <w:r>
        <w:t xml:space="preserve"> a variable will be left out of calculations using that variable.</w:t>
      </w:r>
    </w:p>
    <w:p w:rsidR="008C438C" w:rsidRDefault="008C438C" w:rsidP="008C438C">
      <w:pPr>
        <w:pStyle w:val="Stata"/>
      </w:pPr>
      <w:proofErr w:type="gramStart"/>
      <w:r>
        <w:t>recode</w:t>
      </w:r>
      <w:proofErr w:type="gramEnd"/>
      <w:r>
        <w:t xml:space="preserve"> Sex (2=1)(1=0)(-1 = .), gen( female)</w:t>
      </w:r>
    </w:p>
    <w:p w:rsidR="008C438C" w:rsidRDefault="008C438C" w:rsidP="008C438C">
      <w:pPr>
        <w:pStyle w:val="Stata"/>
      </w:pPr>
    </w:p>
    <w:p w:rsidR="008C438C" w:rsidRDefault="008C438C" w:rsidP="008C438C">
      <w:pPr>
        <w:pStyle w:val="Stata"/>
        <w:rPr>
          <w:color w:val="7030A0"/>
        </w:rPr>
      </w:pPr>
      <w:r>
        <w:rPr>
          <w:color w:val="7030A0"/>
        </w:rPr>
        <w:t>*When you have made a new variable ALWAYS "tab" it, to check for errors.</w:t>
      </w:r>
    </w:p>
    <w:p w:rsidR="008C438C" w:rsidRDefault="008C438C" w:rsidP="008C438C">
      <w:pPr>
        <w:pStyle w:val="Stata"/>
      </w:pPr>
    </w:p>
    <w:p w:rsidR="008C438C" w:rsidRDefault="008C438C" w:rsidP="008C438C">
      <w:pPr>
        <w:pStyle w:val="Stata"/>
      </w:pPr>
      <w:proofErr w:type="gramStart"/>
      <w:r>
        <w:t>tab</w:t>
      </w:r>
      <w:proofErr w:type="gramEnd"/>
      <w:r>
        <w:t xml:space="preserve"> female, m</w:t>
      </w:r>
    </w:p>
    <w:p w:rsidR="008C438C" w:rsidRDefault="008C438C" w:rsidP="008C438C">
      <w:pPr>
        <w:pStyle w:val="StataComment"/>
      </w:pPr>
      <w:r>
        <w:t>*If the frequency distribution on your new variable looks ok, next cross-tabulate it with the original variable as a second error check.</w:t>
      </w:r>
    </w:p>
    <w:p w:rsidR="008C438C" w:rsidRDefault="008C438C" w:rsidP="008C438C">
      <w:pPr>
        <w:pStyle w:val="Stata"/>
      </w:pPr>
    </w:p>
    <w:p w:rsidR="008C438C" w:rsidRDefault="008C438C" w:rsidP="008C438C">
      <w:pPr>
        <w:pStyle w:val="Stata"/>
      </w:pPr>
      <w:proofErr w:type="gramStart"/>
      <w:r>
        <w:t>tab</w:t>
      </w:r>
      <w:proofErr w:type="gramEnd"/>
      <w:r>
        <w:t xml:space="preserve"> Sex </w:t>
      </w:r>
      <w:proofErr w:type="spellStart"/>
      <w:r>
        <w:t>female,m</w:t>
      </w:r>
      <w:proofErr w:type="spellEnd"/>
    </w:p>
    <w:p w:rsidR="008C438C" w:rsidRDefault="008C438C" w:rsidP="008C438C">
      <w:pPr>
        <w:pStyle w:val="Boxednote"/>
        <w:shd w:val="clear" w:color="auto" w:fill="CCFFFF"/>
      </w:pPr>
      <w:r>
        <w:t>. tab female, m</w:t>
      </w:r>
    </w:p>
    <w:p w:rsidR="008C438C" w:rsidRDefault="008C438C" w:rsidP="008C438C">
      <w:pPr>
        <w:pStyle w:val="Boxednote"/>
        <w:shd w:val="clear" w:color="auto" w:fill="CCFFFF"/>
      </w:pPr>
      <w:r>
        <w:t xml:space="preserve">  RECODE of |</w:t>
      </w:r>
    </w:p>
    <w:p w:rsidR="008C438C" w:rsidRDefault="008C438C" w:rsidP="008C438C">
      <w:pPr>
        <w:pStyle w:val="Boxednote"/>
        <w:shd w:val="clear" w:color="auto" w:fill="CCFFFF"/>
      </w:pPr>
      <w:r>
        <w:t xml:space="preserve">        Sex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0 |      1,048       45.66       45.66</w:t>
      </w:r>
    </w:p>
    <w:p w:rsidR="008C438C" w:rsidRDefault="008C438C" w:rsidP="008C438C">
      <w:pPr>
        <w:pStyle w:val="Boxednote"/>
        <w:shd w:val="clear" w:color="auto" w:fill="CCFFFF"/>
      </w:pPr>
      <w:r>
        <w:t xml:space="preserve">          1 |      1,100       47.93       93.59</w:t>
      </w:r>
    </w:p>
    <w:p w:rsidR="008C438C" w:rsidRDefault="008C438C" w:rsidP="008C438C">
      <w:pPr>
        <w:pStyle w:val="Boxednote"/>
        <w:shd w:val="clear" w:color="auto" w:fill="CCFFFF"/>
      </w:pPr>
      <w:r>
        <w:t xml:space="preserve">          . |        147        6.41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Boxednote"/>
        <w:shd w:val="clear" w:color="auto" w:fill="CCFFFF"/>
      </w:pPr>
    </w:p>
    <w:p w:rsidR="008C438C" w:rsidRDefault="008C438C" w:rsidP="008C438C">
      <w:pPr>
        <w:pStyle w:val="Boxednote"/>
        <w:shd w:val="clear" w:color="auto" w:fill="CCFFFF"/>
      </w:pPr>
      <w:r>
        <w:t>. tab Sex female,m</w:t>
      </w:r>
    </w:p>
    <w:p w:rsidR="008C438C" w:rsidRDefault="008C438C" w:rsidP="008C438C">
      <w:pPr>
        <w:pStyle w:val="Boxednote"/>
        <w:shd w:val="clear" w:color="auto" w:fill="CCFFFF"/>
      </w:pPr>
      <w:r>
        <w:t xml:space="preserve">           |          RECODE of Sex</w:t>
      </w:r>
    </w:p>
    <w:p w:rsidR="008C438C" w:rsidRDefault="008C438C" w:rsidP="008C438C">
      <w:pPr>
        <w:pStyle w:val="Boxednote"/>
        <w:shd w:val="clear" w:color="auto" w:fill="CCFFFF"/>
      </w:pPr>
      <w:r>
        <w:t xml:space="preserve">       Sex |         0          1          . |     Total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 |         0          0        147 |       147 </w:t>
      </w:r>
    </w:p>
    <w:p w:rsidR="008C438C" w:rsidRDefault="008C438C" w:rsidP="008C438C">
      <w:pPr>
        <w:pStyle w:val="Boxednote"/>
        <w:shd w:val="clear" w:color="auto" w:fill="CCFFFF"/>
      </w:pPr>
      <w:r>
        <w:t xml:space="preserve">         1 |     1,048          0          0 |     1,048 </w:t>
      </w:r>
    </w:p>
    <w:p w:rsidR="008C438C" w:rsidRDefault="008C438C" w:rsidP="008C438C">
      <w:pPr>
        <w:pStyle w:val="Boxednote"/>
        <w:shd w:val="clear" w:color="auto" w:fill="CCFFFF"/>
      </w:pPr>
      <w:r>
        <w:t xml:space="preserve">         2 |         0      1,100          0 |     1,100 </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1,048      1,100        147 |     2,295 </w:t>
      </w:r>
    </w:p>
    <w:p w:rsidR="008C438C" w:rsidRDefault="008C438C" w:rsidP="008C438C">
      <w:pPr>
        <w:pStyle w:val="Stata"/>
      </w:pPr>
    </w:p>
    <w:p w:rsidR="008C438C" w:rsidRDefault="008C438C" w:rsidP="008C438C">
      <w:pPr>
        <w:pStyle w:val="Heading3"/>
      </w:pPr>
      <w:r>
        <w:t>*Religion: Interactions [from Week 3]</w:t>
      </w:r>
    </w:p>
    <w:p w:rsidR="008C438C" w:rsidRDefault="008C438C" w:rsidP="008C438C">
      <w:pPr>
        <w:pStyle w:val="Stata"/>
      </w:pPr>
      <w:proofErr w:type="gramStart"/>
      <w:r>
        <w:t>gen</w:t>
      </w:r>
      <w:proofErr w:type="gramEnd"/>
      <w:r>
        <w:t xml:space="preserve"> </w:t>
      </w:r>
      <w:proofErr w:type="spellStart"/>
      <w:r>
        <w:t>chXfund</w:t>
      </w:r>
      <w:proofErr w:type="spellEnd"/>
      <w:r>
        <w:t xml:space="preserve"> = </w:t>
      </w:r>
      <w:proofErr w:type="spellStart"/>
      <w:r>
        <w:t>fundmQ</w:t>
      </w:r>
      <w:proofErr w:type="spellEnd"/>
      <w:r>
        <w:t xml:space="preserve"> * </w:t>
      </w:r>
      <w:proofErr w:type="spellStart"/>
      <w:r>
        <w:t>chGoNowQ</w:t>
      </w:r>
      <w:proofErr w:type="spellEnd"/>
    </w:p>
    <w:p w:rsidR="008C438C" w:rsidRDefault="008C438C" w:rsidP="008C438C">
      <w:pPr>
        <w:pStyle w:val="Stata"/>
      </w:pPr>
    </w:p>
    <w:p w:rsidR="008C438C" w:rsidRDefault="008C438C" w:rsidP="008C438C">
      <w:pPr>
        <w:pStyle w:val="Stata"/>
      </w:pPr>
    </w:p>
    <w:p w:rsidR="008C438C" w:rsidRDefault="008C438C" w:rsidP="008C438C">
      <w:pPr>
        <w:pStyle w:val="Heading3"/>
      </w:pPr>
      <w:r>
        <w:t>*Education: Quadratics [from week 7]</w:t>
      </w:r>
    </w:p>
    <w:p w:rsidR="008C438C" w:rsidRDefault="008C438C" w:rsidP="008C438C">
      <w:pPr>
        <w:pStyle w:val="Stata"/>
      </w:pPr>
      <w:r>
        <w:t xml:space="preserve">     *get rid of an old version, to avoid confusion</w:t>
      </w:r>
    </w:p>
    <w:p w:rsidR="008C438C" w:rsidRDefault="008C438C" w:rsidP="008C438C">
      <w:pPr>
        <w:pStyle w:val="Stata"/>
      </w:pPr>
      <w:r>
        <w:t xml:space="preserve">     </w:t>
      </w:r>
      <w:proofErr w:type="gramStart"/>
      <w:r>
        <w:t>capture</w:t>
      </w:r>
      <w:proofErr w:type="gramEnd"/>
      <w:r>
        <w:t xml:space="preserve"> drop </w:t>
      </w:r>
      <w:proofErr w:type="spellStart"/>
      <w:r>
        <w:t>edNowS</w:t>
      </w:r>
      <w:r>
        <w:rPr>
          <w:highlight w:val="yellow"/>
        </w:rPr>
        <w:t>Q</w:t>
      </w:r>
      <w:proofErr w:type="spellEnd"/>
    </w:p>
    <w:p w:rsidR="008C438C" w:rsidRDefault="008C438C" w:rsidP="008C438C">
      <w:pPr>
        <w:pStyle w:val="Stata"/>
      </w:pPr>
      <w:proofErr w:type="gramStart"/>
      <w:r>
        <w:t>gen</w:t>
      </w:r>
      <w:proofErr w:type="gramEnd"/>
      <w:r>
        <w:t xml:space="preserve"> </w:t>
      </w:r>
      <w:proofErr w:type="spellStart"/>
      <w:r>
        <w:t>edNowSq</w:t>
      </w:r>
      <w:proofErr w:type="spellEnd"/>
      <w:r>
        <w:t xml:space="preserve"> = edNowQ^2</w:t>
      </w:r>
    </w:p>
    <w:p w:rsidR="008C438C" w:rsidRDefault="008C438C" w:rsidP="008C438C">
      <w:pPr>
        <w:pStyle w:val="Stata"/>
      </w:pPr>
    </w:p>
    <w:p w:rsidR="008C438C" w:rsidRDefault="008C438C" w:rsidP="008C438C">
      <w:pPr>
        <w:pStyle w:val="Stata"/>
      </w:pPr>
    </w:p>
    <w:p w:rsidR="008C438C" w:rsidRDefault="008C438C" w:rsidP="008C438C">
      <w:pPr>
        <w:pStyle w:val="Heading3"/>
      </w:pPr>
      <w:r>
        <w:t>*Moral authority</w:t>
      </w:r>
    </w:p>
    <w:p w:rsidR="008C438C" w:rsidRDefault="008C438C" w:rsidP="008C438C">
      <w:pPr>
        <w:pStyle w:val="StataComment"/>
      </w:pPr>
      <w:r>
        <w:t>*Next, we'll work on making some scales of trust in moral authorities. Prior research suggests that some people tend to turn to religious authorities, some to scientific/ medial authorities, and some prefer to judge for themselves. We are making these variables because we will later use regression to analyze their impact on attitudes towards biotechnologies using stem cells. The reason we make multiple-item scales/ indices is that, when this procedure is justified, it gives us better estimates because it reduces random measurement error, and hence brings us close to unbiased, consistent estimates.</w:t>
      </w:r>
    </w:p>
    <w:p w:rsidR="008C438C" w:rsidRDefault="008C438C" w:rsidP="008C438C">
      <w:pPr>
        <w:pStyle w:val="Stata"/>
      </w:pPr>
    </w:p>
    <w:p w:rsidR="008C438C" w:rsidRDefault="008C438C" w:rsidP="008C438C">
      <w:pPr>
        <w:pStyle w:val="StataComment"/>
      </w:pPr>
      <w:r>
        <w:t>*First check out the exact wording or measurement procedure in the codebook.</w:t>
      </w:r>
    </w:p>
    <w:p w:rsidR="008C438C" w:rsidRDefault="008C438C" w:rsidP="008C438C">
      <w:pPr>
        <w:pStyle w:val="Boxednote"/>
        <w:shd w:val="clear" w:color="auto" w:fill="CCFFCC"/>
      </w:pPr>
      <w:r>
        <w:t>In deciding whether it is right to allow these treatments, who would you believe...</w:t>
      </w:r>
    </w:p>
    <w:p w:rsidR="008C438C" w:rsidRDefault="008C438C" w:rsidP="008C438C">
      <w:pPr>
        <w:pStyle w:val="Boxednote"/>
        <w:shd w:val="clear" w:color="auto" w:fill="CCFFCC"/>
        <w:ind w:left="1440"/>
        <w:rPr>
          <w:color w:val="FF0000"/>
        </w:rPr>
      </w:pPr>
      <w:r>
        <w:rPr>
          <w:color w:val="FF0000"/>
        </w:rPr>
        <w:t xml:space="preserve">Believe!! </w:t>
      </w:r>
    </w:p>
    <w:p w:rsidR="008C438C" w:rsidRDefault="008C438C" w:rsidP="008C438C">
      <w:pPr>
        <w:pStyle w:val="Boxednote"/>
        <w:shd w:val="clear" w:color="auto" w:fill="CCFFCC"/>
        <w:ind w:left="1440"/>
        <w:rPr>
          <w:color w:val="FF0000"/>
        </w:rPr>
      </w:pPr>
      <w:r>
        <w:rPr>
          <w:color w:val="FF0000"/>
        </w:rPr>
        <w:t xml:space="preserve">Believe </w:t>
      </w:r>
    </w:p>
    <w:p w:rsidR="008C438C" w:rsidRDefault="008C438C" w:rsidP="008C438C">
      <w:pPr>
        <w:pStyle w:val="Boxednote"/>
        <w:shd w:val="clear" w:color="auto" w:fill="CCFFCC"/>
        <w:ind w:left="1440"/>
        <w:rPr>
          <w:color w:val="FF0000"/>
        </w:rPr>
      </w:pPr>
      <w:r>
        <w:rPr>
          <w:color w:val="FF0000"/>
        </w:rPr>
        <w:t xml:space="preserve">?? </w:t>
      </w:r>
    </w:p>
    <w:p w:rsidR="008C438C" w:rsidRDefault="008C438C" w:rsidP="008C438C">
      <w:pPr>
        <w:pStyle w:val="Boxednote"/>
        <w:shd w:val="clear" w:color="auto" w:fill="CCFFCC"/>
        <w:ind w:left="1440"/>
        <w:rPr>
          <w:color w:val="FF0000"/>
        </w:rPr>
      </w:pPr>
      <w:r>
        <w:rPr>
          <w:color w:val="FF0000"/>
        </w:rPr>
        <w:t xml:space="preserve">Not </w:t>
      </w:r>
    </w:p>
    <w:p w:rsidR="008C438C" w:rsidRDefault="008C438C" w:rsidP="008C438C">
      <w:pPr>
        <w:pStyle w:val="Boxednote"/>
        <w:shd w:val="clear" w:color="auto" w:fill="CCFFCC"/>
        <w:ind w:left="1440"/>
        <w:rPr>
          <w:color w:val="FF0000"/>
        </w:rPr>
      </w:pPr>
      <w:r>
        <w:rPr>
          <w:color w:val="FF0000"/>
        </w:rPr>
        <w:t>Not!!</w:t>
      </w:r>
    </w:p>
    <w:p w:rsidR="008C438C" w:rsidRDefault="008C438C" w:rsidP="008C438C">
      <w:pPr>
        <w:pStyle w:val="Boxednote"/>
        <w:shd w:val="clear" w:color="auto" w:fill="CCFFCC"/>
      </w:pPr>
    </w:p>
    <w:p w:rsidR="008C438C" w:rsidRDefault="008C438C" w:rsidP="008C438C">
      <w:pPr>
        <w:pStyle w:val="Boxednote"/>
        <w:shd w:val="clear" w:color="auto" w:fill="CCFFCC"/>
      </w:pPr>
      <w:r>
        <w:t>mrlEthC a. A government Ethics Committee set up to decide what is right?</w:t>
      </w:r>
    </w:p>
    <w:p w:rsidR="008C438C" w:rsidRDefault="008C438C" w:rsidP="008C438C">
      <w:pPr>
        <w:pStyle w:val="Boxednote"/>
        <w:shd w:val="clear" w:color="auto" w:fill="CCFFCC"/>
      </w:pPr>
      <w:r>
        <w:t>...</w:t>
      </w:r>
    </w:p>
    <w:p w:rsidR="008C438C" w:rsidRDefault="008C438C" w:rsidP="008C438C">
      <w:pPr>
        <w:pStyle w:val="Stata"/>
        <w:rPr>
          <w:color w:val="7030A0"/>
        </w:rPr>
      </w:pPr>
    </w:p>
    <w:p w:rsidR="008C438C" w:rsidRDefault="008C438C" w:rsidP="008C438C">
      <w:pPr>
        <w:pStyle w:val="StataComment"/>
      </w:pPr>
      <w:r>
        <w:t>*Use tab1 when want frequencies for several variables</w:t>
      </w:r>
    </w:p>
    <w:p w:rsidR="008C438C" w:rsidRDefault="008C438C" w:rsidP="008C438C">
      <w:pPr>
        <w:pStyle w:val="StataComment"/>
      </w:pPr>
      <w:r>
        <w:t xml:space="preserve">*Always use the "m" option to get it to show missing data, if any exist </w:t>
      </w:r>
    </w:p>
    <w:p w:rsidR="008C438C" w:rsidRDefault="008C438C" w:rsidP="008C438C">
      <w:pPr>
        <w:pStyle w:val="Stata"/>
      </w:pPr>
    </w:p>
    <w:p w:rsidR="008C438C" w:rsidRDefault="008C438C" w:rsidP="008C438C">
      <w:pPr>
        <w:pStyle w:val="Stata"/>
      </w:pPr>
      <w:proofErr w:type="gramStart"/>
      <w:r>
        <w:t>tab1</w:t>
      </w:r>
      <w:proofErr w:type="gramEnd"/>
      <w:r>
        <w:t xml:space="preserve"> </w:t>
      </w:r>
      <w:proofErr w:type="spellStart"/>
      <w:r>
        <w:t>mrlEthC</w:t>
      </w:r>
      <w:proofErr w:type="spellEnd"/>
      <w:r>
        <w:t xml:space="preserve"> </w:t>
      </w:r>
      <w:proofErr w:type="spellStart"/>
      <w:r>
        <w:t>mrlMD</w:t>
      </w:r>
      <w:proofErr w:type="spellEnd"/>
      <w:r>
        <w:t xml:space="preserve"> mrlYou1st </w:t>
      </w:r>
      <w:proofErr w:type="spellStart"/>
      <w:r>
        <w:t>mrlPope</w:t>
      </w:r>
      <w:proofErr w:type="spellEnd"/>
      <w:r>
        <w:t xml:space="preserve"> </w:t>
      </w:r>
      <w:proofErr w:type="spellStart"/>
      <w:r>
        <w:t>mrlABC</w:t>
      </w:r>
      <w:proofErr w:type="spellEnd"/>
      <w:r>
        <w:t xml:space="preserve"> </w:t>
      </w:r>
      <w:proofErr w:type="spellStart"/>
      <w:r>
        <w:t>mrlFund</w:t>
      </w:r>
      <w:proofErr w:type="spellEnd"/>
      <w:r>
        <w:t xml:space="preserve"> </w:t>
      </w:r>
      <w:proofErr w:type="spellStart"/>
      <w:r>
        <w:t>mrlNIH</w:t>
      </w:r>
      <w:proofErr w:type="spellEnd"/>
      <w:r>
        <w:t xml:space="preserve"> </w:t>
      </w:r>
      <w:proofErr w:type="spellStart"/>
      <w:r>
        <w:t>mrlYou</w:t>
      </w:r>
      <w:proofErr w:type="spellEnd"/>
      <w:r>
        <w:t>, m</w:t>
      </w:r>
    </w:p>
    <w:p w:rsidR="008C438C" w:rsidRDefault="008C438C" w:rsidP="008C438C">
      <w:pPr>
        <w:pStyle w:val="Stata"/>
      </w:pPr>
    </w:p>
    <w:p w:rsidR="008C438C" w:rsidRDefault="008C438C" w:rsidP="008C438C">
      <w:pPr>
        <w:pStyle w:val="Boxednote"/>
        <w:shd w:val="clear" w:color="auto" w:fill="CCFFFF"/>
      </w:pPr>
      <w:r>
        <w:t xml:space="preserve">    mrlEthC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 |         94        4.10        4.10</w:t>
      </w:r>
    </w:p>
    <w:p w:rsidR="008C438C" w:rsidRDefault="008C438C" w:rsidP="008C438C">
      <w:pPr>
        <w:pStyle w:val="Boxednote"/>
        <w:shd w:val="clear" w:color="auto" w:fill="CCFFFF"/>
      </w:pPr>
      <w:r>
        <w:t xml:space="preserve">          1 |        246       10.72       14.81</w:t>
      </w:r>
    </w:p>
    <w:p w:rsidR="008C438C" w:rsidRDefault="008C438C" w:rsidP="008C438C">
      <w:pPr>
        <w:pStyle w:val="Boxednote"/>
        <w:shd w:val="clear" w:color="auto" w:fill="CCFFFF"/>
      </w:pPr>
      <w:r>
        <w:t xml:space="preserve">          2 |        507       22.09       36.91</w:t>
      </w:r>
    </w:p>
    <w:p w:rsidR="008C438C" w:rsidRDefault="008C438C" w:rsidP="008C438C">
      <w:pPr>
        <w:pStyle w:val="Boxednote"/>
        <w:shd w:val="clear" w:color="auto" w:fill="CCFFFF"/>
      </w:pPr>
      <w:r>
        <w:t xml:space="preserve">          3 |        746       32.51       69.41</w:t>
      </w:r>
    </w:p>
    <w:p w:rsidR="008C438C" w:rsidRDefault="008C438C" w:rsidP="008C438C">
      <w:pPr>
        <w:pStyle w:val="Boxednote"/>
        <w:shd w:val="clear" w:color="auto" w:fill="CCFFFF"/>
      </w:pPr>
      <w:r>
        <w:t xml:space="preserve">          4 |        339       14.77       84.18</w:t>
      </w:r>
    </w:p>
    <w:p w:rsidR="008C438C" w:rsidRDefault="008C438C" w:rsidP="008C438C">
      <w:pPr>
        <w:pStyle w:val="Boxednote"/>
        <w:shd w:val="clear" w:color="auto" w:fill="CCFFFF"/>
      </w:pPr>
      <w:r>
        <w:t xml:space="preserve">          5 |        363       15.82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Stata"/>
      </w:pPr>
    </w:p>
    <w:p w:rsidR="008C438C" w:rsidRDefault="008C438C" w:rsidP="008C438C">
      <w:pPr>
        <w:pStyle w:val="StataComment"/>
      </w:pPr>
      <w:r>
        <w:t>*Here, strongly believing is coded 1 and strongly disbelieving is coded 5. Because it is going to be easier to talk/write about "believing increases" rather than "disbelieving decreases", we are going to recode this item to reverse the order of the scores. Moreover, readers will not have a strong intuitive grasp of the metric (1 to 5), so we will map these scores at equal intervals onto a 0 to 100 metric. Readers find 0 to 100 scoring easy to understand because it is similar to something they are very familiar with (%s).</w:t>
      </w:r>
    </w:p>
    <w:p w:rsidR="008C438C" w:rsidRDefault="008C438C" w:rsidP="008C438C">
      <w:pPr>
        <w:pStyle w:val="StataComment"/>
      </w:pPr>
      <w:r>
        <w:t xml:space="preserve">*When recoding a variable ALWAYS, ALWAYS make it a new variable with a new name. That </w:t>
      </w:r>
      <w:proofErr w:type="spellStart"/>
      <w:r>
        <w:t>let's</w:t>
      </w:r>
      <w:proofErr w:type="spellEnd"/>
      <w:r>
        <w:t xml:space="preserve"> you do the proper error check. And, sooner or later even after error checking you will be part way into your analysis and you will discover that you have made a coding error. If you have written over the top of your original variable it will be a mess. If you just have to correct your new variable, it will be easy. Do yourself a favor and make a habit!</w:t>
      </w:r>
    </w:p>
    <w:p w:rsidR="008C438C" w:rsidRDefault="008C438C" w:rsidP="008C438C">
      <w:pPr>
        <w:pStyle w:val="StataComment"/>
      </w:pPr>
      <w:r>
        <w:t>*Variable naming conventions: If you have a number of related questions, you will often find it is efficient to signal that to yourself and your co-workers with a prefix. In this case, these questions are all about moral authority, so we have used the prefix "</w:t>
      </w:r>
      <w:proofErr w:type="spellStart"/>
      <w:r>
        <w:t>mrl</w:t>
      </w:r>
      <w:proofErr w:type="spellEnd"/>
      <w:r>
        <w:t xml:space="preserve">". If the original variable name is meaningful (i.e. not v003 </w:t>
      </w:r>
      <w:proofErr w:type="spellStart"/>
      <w:r>
        <w:t>etc</w:t>
      </w:r>
      <w:proofErr w:type="spellEnd"/>
      <w:r>
        <w:t xml:space="preserve">), then you probably want to retain it inside the new name. Best practice is to keep the old name and add "R" at the end to signify that it is a recoded version. For example, the raw variable </w:t>
      </w:r>
      <w:proofErr w:type="spellStart"/>
      <w:r>
        <w:t>mrlEthC</w:t>
      </w:r>
      <w:proofErr w:type="spellEnd"/>
      <w:r>
        <w:t xml:space="preserve"> is recoded into the new variable </w:t>
      </w:r>
      <w:proofErr w:type="spellStart"/>
      <w:r>
        <w:t>mrlEthCR</w:t>
      </w:r>
      <w:proofErr w:type="spellEnd"/>
      <w:r>
        <w:t xml:space="preserve"> which is ready to use in your analysis. STATA allows long variable names, but try to keep them short, because if you use long ones, STATA does not display them properly in several important statistics.</w:t>
      </w:r>
    </w:p>
    <w:p w:rsidR="008C438C" w:rsidRDefault="008C438C" w:rsidP="008C438C">
      <w:pPr>
        <w:pStyle w:val="Stata"/>
      </w:pPr>
    </w:p>
    <w:p w:rsidR="008C438C" w:rsidRDefault="008C438C" w:rsidP="008C438C">
      <w:pPr>
        <w:pStyle w:val="Stata"/>
      </w:pPr>
      <w:r>
        <w:t xml:space="preserve">recode </w:t>
      </w:r>
      <w:proofErr w:type="spellStart"/>
      <w:r>
        <w:t>mrlEthC</w:t>
      </w:r>
      <w:proofErr w:type="spellEnd"/>
      <w:r>
        <w:t xml:space="preserve"> (1=100)(2=75)(3=50)(4=25)(5=0)(-1 = .),gen( </w:t>
      </w:r>
      <w:proofErr w:type="spellStart"/>
      <w:r>
        <w:t>mrlEthCR</w:t>
      </w:r>
      <w:proofErr w:type="spellEnd"/>
      <w:r>
        <w:t>)</w:t>
      </w:r>
    </w:p>
    <w:p w:rsidR="008C438C" w:rsidRDefault="008C438C" w:rsidP="008C438C">
      <w:pPr>
        <w:pStyle w:val="Stata"/>
      </w:pPr>
    </w:p>
    <w:p w:rsidR="008C438C" w:rsidRDefault="008C438C" w:rsidP="008C438C">
      <w:pPr>
        <w:pStyle w:val="StataComment"/>
      </w:pPr>
      <w:r>
        <w:t>*Now do the standard checks for coding errors in your new variable. Is it ok?</w:t>
      </w:r>
    </w:p>
    <w:p w:rsidR="008C438C" w:rsidRDefault="008C438C" w:rsidP="008C438C">
      <w:pPr>
        <w:pStyle w:val="Stata"/>
      </w:pPr>
      <w:proofErr w:type="gramStart"/>
      <w:r>
        <w:t>tab</w:t>
      </w:r>
      <w:proofErr w:type="gramEnd"/>
      <w:r>
        <w:t xml:space="preserve"> </w:t>
      </w:r>
      <w:proofErr w:type="spellStart"/>
      <w:r>
        <w:t>mrlEthCR</w:t>
      </w:r>
      <w:proofErr w:type="spellEnd"/>
      <w:r>
        <w:t>, m</w:t>
      </w:r>
    </w:p>
    <w:p w:rsidR="008C438C" w:rsidRDefault="008C438C" w:rsidP="008C438C">
      <w:pPr>
        <w:pStyle w:val="Stata"/>
      </w:pPr>
      <w:proofErr w:type="gramStart"/>
      <w:r>
        <w:t>tab</w:t>
      </w:r>
      <w:proofErr w:type="gramEnd"/>
      <w:r>
        <w:t xml:space="preserve"> </w:t>
      </w:r>
      <w:proofErr w:type="spellStart"/>
      <w:r>
        <w:t>mrlEthC</w:t>
      </w:r>
      <w:proofErr w:type="spellEnd"/>
      <w:r>
        <w:t xml:space="preserve"> </w:t>
      </w:r>
      <w:proofErr w:type="spellStart"/>
      <w:r>
        <w:t>mrlEthCR</w:t>
      </w:r>
      <w:proofErr w:type="spellEnd"/>
      <w:r>
        <w:t>, m</w:t>
      </w:r>
    </w:p>
    <w:p w:rsidR="008C438C" w:rsidRDefault="008C438C" w:rsidP="008C438C">
      <w:pPr>
        <w:pStyle w:val="Stata"/>
      </w:pPr>
    </w:p>
    <w:p w:rsidR="008C438C" w:rsidRDefault="008C438C" w:rsidP="008C438C">
      <w:pPr>
        <w:pStyle w:val="StataComment"/>
      </w:pPr>
      <w:r>
        <w:t>*Copy your results as tables and paste them in the blue box below. The box is blue, outlined with a dashed line, and the things inside it are in "hidden text". This is a convenient way to keep track of your foundational and intermediate results. It makes it easier to retrace your steps when you find errors and make it easy for people sharing a STATA file to see what their co-workers have done.</w:t>
      </w:r>
    </w:p>
    <w:p w:rsidR="008C438C" w:rsidRDefault="008C438C" w:rsidP="008C438C">
      <w:pPr>
        <w:pStyle w:val="Stata"/>
      </w:pPr>
    </w:p>
    <w:p w:rsidR="008C438C" w:rsidRDefault="008C438C" w:rsidP="008C438C">
      <w:pPr>
        <w:pStyle w:val="Boxednote"/>
        <w:shd w:val="clear" w:color="auto" w:fill="CCFFFF"/>
      </w:pPr>
      <w:r>
        <w:t>X</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Comment"/>
      </w:pPr>
      <w:r>
        <w:t>*</w:t>
      </w:r>
      <w:proofErr w:type="gramStart"/>
      <w:r>
        <w:t>Let's</w:t>
      </w:r>
      <w:proofErr w:type="gramEnd"/>
      <w:r>
        <w:t xml:space="preserve"> see what it would look like if you accidentally put two original codes into one new code</w:t>
      </w:r>
    </w:p>
    <w:p w:rsidR="008C438C" w:rsidRDefault="008C438C" w:rsidP="008C438C">
      <w:pPr>
        <w:pStyle w:val="Stata"/>
      </w:pPr>
      <w:r>
        <w:t xml:space="preserve">recode </w:t>
      </w:r>
      <w:proofErr w:type="spellStart"/>
      <w:r>
        <w:t>mrlEthC</w:t>
      </w:r>
      <w:proofErr w:type="spellEnd"/>
      <w:r>
        <w:t xml:space="preserve"> (1=100)(2=75)(3=75)(4=25)(5=0)(-1 = .),gen( </w:t>
      </w:r>
      <w:proofErr w:type="spellStart"/>
      <w:r>
        <w:t>mrlEthCW</w:t>
      </w:r>
      <w:proofErr w:type="spellEnd"/>
      <w:r>
        <w:t>)</w:t>
      </w:r>
    </w:p>
    <w:p w:rsidR="008C438C" w:rsidRDefault="008C438C" w:rsidP="008C438C">
      <w:pPr>
        <w:pStyle w:val="Stata"/>
      </w:pPr>
      <w:proofErr w:type="gramStart"/>
      <w:r>
        <w:t>tab</w:t>
      </w:r>
      <w:proofErr w:type="gramEnd"/>
      <w:r>
        <w:t xml:space="preserve"> </w:t>
      </w:r>
      <w:proofErr w:type="spellStart"/>
      <w:r>
        <w:t>mrlEthCW</w:t>
      </w:r>
      <w:proofErr w:type="spellEnd"/>
      <w:r>
        <w:t>, m</w:t>
      </w:r>
    </w:p>
    <w:p w:rsidR="008C438C" w:rsidRDefault="008C438C" w:rsidP="008C438C">
      <w:pPr>
        <w:pStyle w:val="Stata"/>
      </w:pPr>
      <w:proofErr w:type="gramStart"/>
      <w:r>
        <w:t>tab</w:t>
      </w:r>
      <w:proofErr w:type="gramEnd"/>
      <w:r>
        <w:t xml:space="preserve"> </w:t>
      </w:r>
      <w:proofErr w:type="spellStart"/>
      <w:r>
        <w:t>mrlEthC</w:t>
      </w:r>
      <w:proofErr w:type="spellEnd"/>
      <w:r>
        <w:t xml:space="preserve"> </w:t>
      </w:r>
      <w:proofErr w:type="spellStart"/>
      <w:r>
        <w:t>mrlEthCW</w:t>
      </w:r>
      <w:proofErr w:type="spellEnd"/>
      <w:r>
        <w:t>, m</w:t>
      </w:r>
    </w:p>
    <w:p w:rsidR="008C438C" w:rsidRDefault="008C438C" w:rsidP="008C438C">
      <w:pPr>
        <w:pStyle w:val="Stata"/>
        <w:rPr>
          <w:color w:val="7030A0"/>
        </w:rPr>
      </w:pPr>
    </w:p>
    <w:p w:rsidR="008C438C" w:rsidRDefault="008C438C" w:rsidP="008C438C">
      <w:pPr>
        <w:pStyle w:val="StataComment"/>
      </w:pPr>
      <w:r>
        <w:t xml:space="preserve">*We would hope to notice that there should be 50's in </w:t>
      </w:r>
      <w:proofErr w:type="spellStart"/>
      <w:r>
        <w:t>mrlEthCW</w:t>
      </w:r>
      <w:proofErr w:type="spellEnd"/>
      <w:r>
        <w:t xml:space="preserve"> but there aren't. Even if we missed that clue, how we </w:t>
      </w:r>
      <w:proofErr w:type="spellStart"/>
      <w:r>
        <w:t>we</w:t>
      </w:r>
      <w:proofErr w:type="spellEnd"/>
      <w:r>
        <w:t xml:space="preserve"> tell from the </w:t>
      </w:r>
      <w:proofErr w:type="spellStart"/>
      <w:r>
        <w:t>crosstabulation</w:t>
      </w:r>
      <w:proofErr w:type="spellEnd"/>
      <w:r>
        <w:t xml:space="preserve"> that something was wrong? Now let's wipe </w:t>
      </w:r>
      <w:proofErr w:type="spellStart"/>
      <w:r>
        <w:t>mrlEthCW</w:t>
      </w:r>
      <w:proofErr w:type="spellEnd"/>
      <w:r>
        <w:t xml:space="preserve"> from our memories &amp; get back to doing things right. You won't need to see </w:t>
      </w:r>
      <w:proofErr w:type="spellStart"/>
      <w:r>
        <w:t>mrlEthCW</w:t>
      </w:r>
      <w:proofErr w:type="spellEnd"/>
      <w:r>
        <w:t xml:space="preserve"> again, so go up and star out those commands. Save your file with a new version key. You'll notice that the file has a rather long name. Someday you, too, will have over 200,000 files on your computer &amp; you will need a good way to keep track of them. The "p" here is my version indicator. Make the next version which you are saving now "r".</w:t>
      </w:r>
    </w:p>
    <w:p w:rsidR="008C438C" w:rsidRDefault="008C438C" w:rsidP="008C438C">
      <w:pPr>
        <w:pStyle w:val="Stata"/>
        <w:rPr>
          <w:color w:val="7030A0"/>
        </w:rPr>
      </w:pPr>
    </w:p>
    <w:p w:rsidR="008C438C" w:rsidRDefault="008C438C" w:rsidP="008C438C">
      <w:pPr>
        <w:pStyle w:val="Stata"/>
        <w:rPr>
          <w:color w:val="7030A0"/>
        </w:rPr>
      </w:pPr>
    </w:p>
    <w:p w:rsidR="008C438C" w:rsidRDefault="008C438C" w:rsidP="008C438C">
      <w:pPr>
        <w:pStyle w:val="Stata"/>
        <w:rPr>
          <w:color w:val="7030A0"/>
        </w:rPr>
      </w:pPr>
    </w:p>
    <w:p w:rsidR="008C438C" w:rsidRDefault="008C438C" w:rsidP="008C438C">
      <w:pPr>
        <w:pStyle w:val="StataComment"/>
      </w:pPr>
      <w:r>
        <w:t xml:space="preserve">*----Now do the rest. As in building a house, the preparation stage takes a while, can be tedious, and is absolutely essential. Great care and precision are required here! </w:t>
      </w:r>
    </w:p>
    <w:p w:rsidR="008C438C" w:rsidRDefault="008C438C" w:rsidP="008C438C">
      <w:pPr>
        <w:pStyle w:val="Stata"/>
        <w:rPr>
          <w:color w:val="7030A0"/>
        </w:rPr>
      </w:pPr>
    </w:p>
    <w:p w:rsidR="008C438C" w:rsidRDefault="008C438C" w:rsidP="008C438C">
      <w:pPr>
        <w:pStyle w:val="Stata"/>
      </w:pPr>
      <w:r>
        <w:t xml:space="preserve">recode </w:t>
      </w:r>
      <w:proofErr w:type="spellStart"/>
      <w:r>
        <w:t>mrlMD</w:t>
      </w:r>
      <w:proofErr w:type="spellEnd"/>
      <w:r>
        <w:t xml:space="preserve"> mrlYou1st </w:t>
      </w:r>
      <w:proofErr w:type="spellStart"/>
      <w:r>
        <w:t>mrlPope</w:t>
      </w:r>
      <w:proofErr w:type="spellEnd"/>
      <w:r>
        <w:t xml:space="preserve"> </w:t>
      </w:r>
      <w:proofErr w:type="spellStart"/>
      <w:r>
        <w:t>mrlABC</w:t>
      </w:r>
      <w:proofErr w:type="spellEnd"/>
      <w:r>
        <w:t xml:space="preserve"> </w:t>
      </w:r>
      <w:proofErr w:type="spellStart"/>
      <w:r>
        <w:t>mrlFund</w:t>
      </w:r>
      <w:proofErr w:type="spellEnd"/>
      <w:r>
        <w:t xml:space="preserve"> </w:t>
      </w:r>
      <w:proofErr w:type="spellStart"/>
      <w:r>
        <w:t>mrlNIH</w:t>
      </w:r>
      <w:proofErr w:type="spellEnd"/>
      <w:r>
        <w:t xml:space="preserve"> </w:t>
      </w:r>
      <w:proofErr w:type="spellStart"/>
      <w:r>
        <w:t>mrlYou</w:t>
      </w:r>
      <w:proofErr w:type="spellEnd"/>
      <w:r>
        <w:t xml:space="preserve"> (1=100)(2=75)(3=50)(4=25)(5=0)(-1 = .),gen( </w:t>
      </w:r>
      <w:proofErr w:type="spellStart"/>
      <w:r>
        <w:t>mrlMDR</w:t>
      </w:r>
      <w:proofErr w:type="spellEnd"/>
      <w:r>
        <w:t xml:space="preserve"> mrlYou1stR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mrlNIHR</w:t>
      </w:r>
      <w:proofErr w:type="spellEnd"/>
      <w:r>
        <w:t xml:space="preserve"> </w:t>
      </w:r>
      <w:proofErr w:type="spellStart"/>
      <w:r>
        <w:t>mrlYouR</w:t>
      </w:r>
      <w:proofErr w:type="spellEnd"/>
      <w:r>
        <w:t>)</w:t>
      </w:r>
    </w:p>
    <w:p w:rsidR="008C438C" w:rsidRDefault="008C438C" w:rsidP="008C438C">
      <w:pPr>
        <w:pStyle w:val="Stata"/>
      </w:pPr>
      <w:proofErr w:type="gramStart"/>
      <w:r>
        <w:t>tab1</w:t>
      </w:r>
      <w:proofErr w:type="gramEnd"/>
      <w:r>
        <w:t xml:space="preserve"> </w:t>
      </w:r>
      <w:proofErr w:type="spellStart"/>
      <w:r>
        <w:t>mrlMDR</w:t>
      </w:r>
      <w:proofErr w:type="spellEnd"/>
      <w:r>
        <w:t xml:space="preserve"> mrlYou1stR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mrlNIHR</w:t>
      </w:r>
      <w:proofErr w:type="spellEnd"/>
      <w:r>
        <w:t xml:space="preserve"> </w:t>
      </w:r>
      <w:proofErr w:type="spellStart"/>
      <w:r>
        <w:t>mrlYouR</w:t>
      </w:r>
      <w:proofErr w:type="spellEnd"/>
      <w:r>
        <w:t>, m</w:t>
      </w:r>
    </w:p>
    <w:p w:rsidR="008C438C" w:rsidRDefault="008C438C" w:rsidP="008C438C">
      <w:pPr>
        <w:pStyle w:val="Stata"/>
      </w:pPr>
      <w:proofErr w:type="gramStart"/>
      <w:r>
        <w:t>tab</w:t>
      </w:r>
      <w:proofErr w:type="gramEnd"/>
      <w:r>
        <w:t xml:space="preserve"> </w:t>
      </w:r>
      <w:proofErr w:type="spellStart"/>
      <w:r>
        <w:t>mrlMD</w:t>
      </w:r>
      <w:proofErr w:type="spellEnd"/>
      <w:r>
        <w:t xml:space="preserve"> </w:t>
      </w:r>
      <w:proofErr w:type="spellStart"/>
      <w:r>
        <w:t>mrlMDR</w:t>
      </w:r>
      <w:proofErr w:type="spellEnd"/>
      <w:r>
        <w:t xml:space="preserve"> ,m </w:t>
      </w:r>
    </w:p>
    <w:p w:rsidR="008C438C" w:rsidRDefault="008C438C" w:rsidP="008C438C">
      <w:pPr>
        <w:pStyle w:val="StataComment"/>
      </w:pPr>
      <w:r>
        <w:t xml:space="preserve">*All ok with </w:t>
      </w:r>
      <w:proofErr w:type="spellStart"/>
      <w:r>
        <w:t>mrlMDR</w:t>
      </w:r>
      <w:proofErr w:type="spellEnd"/>
      <w:r>
        <w:t xml:space="preserve">? </w:t>
      </w:r>
    </w:p>
    <w:p w:rsidR="008C438C" w:rsidRDefault="008C438C" w:rsidP="008C438C">
      <w:pPr>
        <w:pStyle w:val="StataComment"/>
      </w:pPr>
      <w:r>
        <w:t>*Now you do the checks on mrlYou1stR. Because this is an example and I already checked you do not need to do the rest now. In your own data you need to do this with every variable you are going to use.</w:t>
      </w:r>
    </w:p>
    <w:p w:rsidR="008C438C" w:rsidRDefault="008C438C" w:rsidP="008C438C">
      <w:pPr>
        <w:pStyle w:val="Stata"/>
      </w:pPr>
    </w:p>
    <w:p w:rsidR="008C438C" w:rsidRDefault="008C438C" w:rsidP="008C438C">
      <w:pPr>
        <w:pStyle w:val="Heading4"/>
      </w:pPr>
      <w:r>
        <w:t>*Means, frequencies: understanding points out of 100</w:t>
      </w:r>
    </w:p>
    <w:p w:rsidR="008C438C" w:rsidRDefault="008C438C" w:rsidP="008C438C">
      <w:pPr>
        <w:pStyle w:val="Stata"/>
        <w:rPr>
          <w:color w:val="993366"/>
        </w:rPr>
      </w:pPr>
      <w:r>
        <w:rPr>
          <w:color w:val="993366"/>
        </w:rPr>
        <w:t xml:space="preserve">* First, look at the question wording or measurement details for you item and copy </w:t>
      </w:r>
      <w:proofErr w:type="spellStart"/>
      <w:r>
        <w:rPr>
          <w:color w:val="993366"/>
        </w:rPr>
        <w:t>thm</w:t>
      </w:r>
      <w:proofErr w:type="spellEnd"/>
      <w:r>
        <w:rPr>
          <w:color w:val="993366"/>
        </w:rPr>
        <w:t xml:space="preserve"> in here. I've done this one for you, but you SOP should always be to keep your measurement details inside the data preparation for that variable.</w:t>
      </w:r>
    </w:p>
    <w:p w:rsidR="008C438C" w:rsidRDefault="008C438C" w:rsidP="008C438C">
      <w:pPr>
        <w:pStyle w:val="Boxednote"/>
        <w:shd w:val="clear" w:color="auto" w:fill="CCFFCC"/>
      </w:pPr>
      <w:r>
        <w:t>In deciding whether it is right to allow these treatments, who would you believe...</w:t>
      </w:r>
    </w:p>
    <w:p w:rsidR="008C438C" w:rsidRDefault="008C438C" w:rsidP="008C438C">
      <w:pPr>
        <w:pStyle w:val="Boxednote"/>
        <w:shd w:val="clear" w:color="auto" w:fill="CCFFCC"/>
        <w:rPr>
          <w:color w:val="FF0000"/>
        </w:rPr>
      </w:pPr>
      <w:r>
        <w:rPr>
          <w:color w:val="FF0000"/>
        </w:rPr>
        <w:t xml:space="preserve">  100 Believe!! </w:t>
      </w:r>
    </w:p>
    <w:p w:rsidR="008C438C" w:rsidRDefault="008C438C" w:rsidP="008C438C">
      <w:pPr>
        <w:pStyle w:val="Boxednote"/>
        <w:shd w:val="clear" w:color="auto" w:fill="CCFFCC"/>
        <w:rPr>
          <w:color w:val="FF0000"/>
        </w:rPr>
      </w:pPr>
      <w:r>
        <w:rPr>
          <w:color w:val="FF0000"/>
        </w:rPr>
        <w:t xml:space="preserve">   75 Believe </w:t>
      </w:r>
    </w:p>
    <w:p w:rsidR="008C438C" w:rsidRDefault="008C438C" w:rsidP="008C438C">
      <w:pPr>
        <w:pStyle w:val="Boxednote"/>
        <w:shd w:val="clear" w:color="auto" w:fill="CCFFCC"/>
        <w:rPr>
          <w:color w:val="FF0000"/>
        </w:rPr>
      </w:pPr>
      <w:r>
        <w:rPr>
          <w:color w:val="FF0000"/>
        </w:rPr>
        <w:t xml:space="preserve">   50 ?? </w:t>
      </w:r>
    </w:p>
    <w:p w:rsidR="008C438C" w:rsidRDefault="008C438C" w:rsidP="008C438C">
      <w:pPr>
        <w:pStyle w:val="Boxednote"/>
        <w:shd w:val="clear" w:color="auto" w:fill="CCFFCC"/>
        <w:rPr>
          <w:color w:val="FF0000"/>
        </w:rPr>
      </w:pPr>
      <w:r>
        <w:rPr>
          <w:color w:val="FF0000"/>
        </w:rPr>
        <w:t xml:space="preserve">   25 Not </w:t>
      </w:r>
    </w:p>
    <w:p w:rsidR="008C438C" w:rsidRDefault="008C438C" w:rsidP="008C438C">
      <w:pPr>
        <w:pStyle w:val="Boxednote"/>
        <w:shd w:val="clear" w:color="auto" w:fill="CCFFCC"/>
        <w:rPr>
          <w:color w:val="FF0000"/>
        </w:rPr>
      </w:pPr>
      <w:r>
        <w:rPr>
          <w:color w:val="FF0000"/>
        </w:rPr>
        <w:t xml:space="preserve">    0 Not!!</w:t>
      </w:r>
    </w:p>
    <w:p w:rsidR="008C438C" w:rsidRDefault="008C438C" w:rsidP="008C438C">
      <w:pPr>
        <w:pStyle w:val="Boxednote"/>
        <w:shd w:val="clear" w:color="auto" w:fill="CCFFCC"/>
      </w:pPr>
    </w:p>
    <w:p w:rsidR="008C438C" w:rsidRDefault="008C438C" w:rsidP="008C438C">
      <w:pPr>
        <w:pStyle w:val="Boxednote"/>
        <w:shd w:val="clear" w:color="auto" w:fill="CCFFCC"/>
      </w:pPr>
      <w:r>
        <w:t>mrlEthC a. A government Ethics Committee set up to decide what is right?</w:t>
      </w:r>
    </w:p>
    <w:p w:rsidR="008C438C" w:rsidRDefault="008C438C" w:rsidP="008C438C">
      <w:pPr>
        <w:pStyle w:val="Stata"/>
      </w:pPr>
    </w:p>
    <w:p w:rsidR="008C438C" w:rsidRDefault="008C438C" w:rsidP="008C438C">
      <w:pPr>
        <w:pStyle w:val="Stata"/>
      </w:pPr>
      <w:proofErr w:type="gramStart"/>
      <w:r>
        <w:t>tab</w:t>
      </w:r>
      <w:proofErr w:type="gramEnd"/>
      <w:r>
        <w:t xml:space="preserve"> </w:t>
      </w:r>
      <w:proofErr w:type="spellStart"/>
      <w:r>
        <w:t>mrlMDR</w:t>
      </w:r>
      <w:proofErr w:type="spellEnd"/>
      <w:r>
        <w:t xml:space="preserve"> ,m </w:t>
      </w:r>
    </w:p>
    <w:p w:rsidR="008C438C" w:rsidRDefault="008C438C" w:rsidP="008C438C">
      <w:pPr>
        <w:pStyle w:val="Stata"/>
      </w:pPr>
      <w:proofErr w:type="gramStart"/>
      <w:r>
        <w:t>sum</w:t>
      </w:r>
      <w:proofErr w:type="gramEnd"/>
      <w:r>
        <w:t xml:space="preserve"> </w:t>
      </w:r>
      <w:proofErr w:type="spellStart"/>
      <w:r>
        <w:t>mrlMDR</w:t>
      </w:r>
      <w:proofErr w:type="spellEnd"/>
      <w:r>
        <w:t xml:space="preserve"> </w:t>
      </w:r>
    </w:p>
    <w:p w:rsidR="008C438C" w:rsidRDefault="008C438C" w:rsidP="008C438C">
      <w:pPr>
        <w:pStyle w:val="Boxednote"/>
        <w:shd w:val="clear" w:color="auto" w:fill="CCFFFF"/>
      </w:pPr>
      <w:r>
        <w:t xml:space="preserve">  RECODE of |</w:t>
      </w:r>
    </w:p>
    <w:p w:rsidR="008C438C" w:rsidRDefault="008C438C" w:rsidP="008C438C">
      <w:pPr>
        <w:pStyle w:val="Boxednote"/>
        <w:shd w:val="clear" w:color="auto" w:fill="CCFFFF"/>
      </w:pPr>
      <w:r>
        <w:t xml:space="preserve">      mrlMD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0 |        155        6.75        6.75</w:t>
      </w:r>
    </w:p>
    <w:p w:rsidR="008C438C" w:rsidRDefault="008C438C" w:rsidP="008C438C">
      <w:pPr>
        <w:pStyle w:val="Boxednote"/>
        <w:shd w:val="clear" w:color="auto" w:fill="CCFFFF"/>
      </w:pPr>
      <w:r>
        <w:t xml:space="preserve">         25 |        151        6.58       13.33</w:t>
      </w:r>
    </w:p>
    <w:p w:rsidR="008C438C" w:rsidRDefault="008C438C" w:rsidP="008C438C">
      <w:pPr>
        <w:pStyle w:val="Boxednote"/>
        <w:shd w:val="clear" w:color="auto" w:fill="CCFFFF"/>
      </w:pPr>
      <w:r>
        <w:t xml:space="preserve">         </w:t>
      </w:r>
      <w:r>
        <w:rPr>
          <w:highlight w:val="yellow"/>
        </w:rPr>
        <w:t>50</w:t>
      </w:r>
      <w:r>
        <w:t xml:space="preserve"> |        687       29.93       43.27</w:t>
      </w:r>
    </w:p>
    <w:p w:rsidR="008C438C" w:rsidRDefault="008C438C" w:rsidP="008C438C">
      <w:pPr>
        <w:pStyle w:val="Boxednote"/>
        <w:shd w:val="clear" w:color="auto" w:fill="CCFFFF"/>
      </w:pPr>
      <w:r>
        <w:t xml:space="preserve">         </w:t>
      </w:r>
      <w:r>
        <w:rPr>
          <w:highlight w:val="yellow"/>
        </w:rPr>
        <w:t>75</w:t>
      </w:r>
      <w:r>
        <w:t xml:space="preserve"> |        797       34.73       78.00</w:t>
      </w:r>
    </w:p>
    <w:p w:rsidR="008C438C" w:rsidRDefault="008C438C" w:rsidP="008C438C">
      <w:pPr>
        <w:pStyle w:val="Boxednote"/>
        <w:shd w:val="clear" w:color="auto" w:fill="CCFFFF"/>
      </w:pPr>
      <w:r>
        <w:t xml:space="preserve">        100 |        411       17.91       95.90</w:t>
      </w:r>
    </w:p>
    <w:p w:rsidR="008C438C" w:rsidRDefault="008C438C" w:rsidP="008C438C">
      <w:pPr>
        <w:pStyle w:val="Boxednote"/>
        <w:shd w:val="clear" w:color="auto" w:fill="CCFFFF"/>
      </w:pPr>
      <w:r>
        <w:t xml:space="preserve">          . |         </w:t>
      </w:r>
      <w:r>
        <w:rPr>
          <w:highlight w:val="cyan"/>
        </w:rPr>
        <w:t>94</w:t>
      </w:r>
      <w:r>
        <w:t xml:space="preserve">        4.10      100.00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w:t>
      </w:r>
      <w:r>
        <w:rPr>
          <w:highlight w:val="cyan"/>
        </w:rPr>
        <w:t>2,295</w:t>
      </w:r>
      <w:r>
        <w:t xml:space="preserve">      100.00</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sum mrlMDR</w:t>
      </w:r>
    </w:p>
    <w:p w:rsidR="008C438C" w:rsidRDefault="008C438C" w:rsidP="008C438C">
      <w:pPr>
        <w:pStyle w:val="Boxednote"/>
        <w:shd w:val="clear" w:color="auto" w:fill="CCFFFF"/>
      </w:pPr>
      <w:r>
        <w:t xml:space="preserve">    Variable |       Obs        Mean    Std. Dev.       Min        Max</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mrlMDR |      </w:t>
      </w:r>
      <w:r>
        <w:rPr>
          <w:highlight w:val="cyan"/>
        </w:rPr>
        <w:t>2201</w:t>
      </w:r>
      <w:r>
        <w:t xml:space="preserve">    </w:t>
      </w:r>
      <w:r>
        <w:rPr>
          <w:highlight w:val="yellow"/>
        </w:rPr>
        <w:t>63.</w:t>
      </w:r>
      <w:r>
        <w:t xml:space="preserve">15311    27.19222          </w:t>
      </w:r>
      <w:r>
        <w:rPr>
          <w:highlight w:val="green"/>
        </w:rPr>
        <w:t>0        100</w:t>
      </w:r>
    </w:p>
    <w:p w:rsidR="008C438C" w:rsidRDefault="008C438C" w:rsidP="008C438C">
      <w:pPr>
        <w:pStyle w:val="Stata"/>
      </w:pPr>
    </w:p>
    <w:p w:rsidR="008C438C" w:rsidRDefault="008C438C" w:rsidP="008C438C">
      <w:pPr>
        <w:pStyle w:val="StataComment"/>
      </w:pPr>
      <w:r>
        <w:t>* --- If you are going to show a table or graph of the frequency distribution, you usually present the %s with the missing data taken out. To get this table omit the usual "m" at the end of the "tab" command.</w:t>
      </w:r>
    </w:p>
    <w:p w:rsidR="008C438C" w:rsidRDefault="008C438C" w:rsidP="008C438C">
      <w:pPr>
        <w:pStyle w:val="Stata"/>
      </w:pPr>
      <w:proofErr w:type="gramStart"/>
      <w:r>
        <w:t>tab</w:t>
      </w:r>
      <w:proofErr w:type="gramEnd"/>
      <w:r>
        <w:t xml:space="preserve"> </w:t>
      </w:r>
      <w:proofErr w:type="spellStart"/>
      <w:r>
        <w:t>mrlMDR</w:t>
      </w:r>
      <w:proofErr w:type="spellEnd"/>
    </w:p>
    <w:p w:rsidR="008C438C" w:rsidRDefault="008C438C" w:rsidP="008C438C">
      <w:pPr>
        <w:pStyle w:val="StataComment"/>
      </w:pPr>
      <w:r>
        <w:t>* Paste your output here. Make your own blue box.</w:t>
      </w:r>
    </w:p>
    <w:p w:rsidR="008C438C" w:rsidRDefault="008C438C" w:rsidP="008C438C">
      <w:pPr>
        <w:pStyle w:val="Stata"/>
      </w:pPr>
    </w:p>
    <w:p w:rsidR="008C438C" w:rsidRDefault="008C438C" w:rsidP="008C438C">
      <w:pPr>
        <w:pStyle w:val="StataComment"/>
      </w:pPr>
      <w:r>
        <w:t>*--- Compare: which has more authority, in people's opinion?</w:t>
      </w:r>
    </w:p>
    <w:p w:rsidR="008C438C" w:rsidRDefault="008C438C" w:rsidP="008C438C">
      <w:pPr>
        <w:pStyle w:val="Stata"/>
      </w:pPr>
      <w:proofErr w:type="gramStart"/>
      <w:r>
        <w:t>sum</w:t>
      </w:r>
      <w:proofErr w:type="gramEnd"/>
      <w:r>
        <w:t xml:space="preserve"> </w:t>
      </w:r>
      <w:proofErr w:type="spellStart"/>
      <w:r>
        <w:t>mrlMDR</w:t>
      </w:r>
      <w:proofErr w:type="spellEnd"/>
      <w:r>
        <w:t xml:space="preserve"> </w:t>
      </w:r>
      <w:proofErr w:type="spellStart"/>
      <w:r>
        <w:t>mrlNIHR</w:t>
      </w:r>
      <w:proofErr w:type="spellEnd"/>
    </w:p>
    <w:p w:rsidR="008C438C" w:rsidRDefault="008C438C" w:rsidP="008C438C">
      <w:pPr>
        <w:pStyle w:val="Stata"/>
      </w:pPr>
    </w:p>
    <w:p w:rsidR="008C438C" w:rsidRDefault="008C438C" w:rsidP="008C438C">
      <w:pPr>
        <w:pStyle w:val="Stata"/>
      </w:pPr>
    </w:p>
    <w:p w:rsidR="008C438C" w:rsidRDefault="008C438C" w:rsidP="008C438C">
      <w:pPr>
        <w:pStyle w:val="StataComment"/>
      </w:pPr>
      <w:r>
        <w:t>*--- All in all, who has most authority and who least?</w:t>
      </w:r>
    </w:p>
    <w:p w:rsidR="008C438C" w:rsidRDefault="008C438C" w:rsidP="008C438C">
      <w:pPr>
        <w:pStyle w:val="Stata"/>
      </w:pPr>
      <w:proofErr w:type="gramStart"/>
      <w:r>
        <w:t>sum</w:t>
      </w:r>
      <w:proofErr w:type="gramEnd"/>
      <w:r>
        <w:t xml:space="preserve"> </w:t>
      </w:r>
      <w:proofErr w:type="spellStart"/>
      <w:r>
        <w:t>mrlEthCR</w:t>
      </w:r>
      <w:proofErr w:type="spellEnd"/>
      <w:r>
        <w:t xml:space="preserve"> </w:t>
      </w:r>
      <w:proofErr w:type="spellStart"/>
      <w:r>
        <w:t>mrlMDR</w:t>
      </w:r>
      <w:proofErr w:type="spellEnd"/>
      <w:r>
        <w:t xml:space="preserve"> mrlYou1stR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mrlNIHR</w:t>
      </w:r>
      <w:proofErr w:type="spellEnd"/>
      <w:r>
        <w:t xml:space="preserve"> </w:t>
      </w:r>
      <w:proofErr w:type="spellStart"/>
      <w:r>
        <w:t>mrlYouR</w:t>
      </w:r>
      <w:proofErr w:type="spellEnd"/>
      <w:r>
        <w:t xml:space="preserve"> </w:t>
      </w:r>
    </w:p>
    <w:p w:rsidR="008C438C" w:rsidRDefault="008C438C" w:rsidP="008C438C">
      <w:pPr>
        <w:pStyle w:val="Stata"/>
      </w:pPr>
    </w:p>
    <w:p w:rsidR="008C438C" w:rsidRDefault="008C438C" w:rsidP="008C438C">
      <w:pPr>
        <w:pStyle w:val="Stata"/>
      </w:pPr>
    </w:p>
    <w:p w:rsidR="008C438C" w:rsidRDefault="008C438C" w:rsidP="008C438C">
      <w:pPr>
        <w:pStyle w:val="Heading4"/>
      </w:pPr>
      <w:r>
        <w:t>*Scale for religious authority</w:t>
      </w:r>
    </w:p>
    <w:p w:rsidR="008C438C" w:rsidRDefault="008C438C" w:rsidP="008C438C">
      <w:pPr>
        <w:pStyle w:val="StataComment"/>
      </w:pPr>
      <w:r>
        <w:t>*For a scale to be justified: (1) The items in it must have "face validity" -- there must be good reason to think that they all measure whatever the scale is supposed to represent; (2) the items must have high correlations among themselves ("inter-item correlations"); (3) the items in the scale must have similar correlations with important variables outside the scale ("Correlations with criterion variables").</w:t>
      </w:r>
    </w:p>
    <w:p w:rsidR="008C438C" w:rsidRDefault="008C438C" w:rsidP="008C438C">
      <w:pPr>
        <w:pStyle w:val="Stata"/>
      </w:pPr>
    </w:p>
    <w:p w:rsidR="008C438C" w:rsidRDefault="008C438C" w:rsidP="008C438C">
      <w:pPr>
        <w:pStyle w:val="StataComment"/>
      </w:pPr>
      <w:r>
        <w:t>*Are they all correlated?</w:t>
      </w:r>
    </w:p>
    <w:p w:rsidR="008C438C" w:rsidRDefault="008C438C" w:rsidP="008C438C">
      <w:pPr>
        <w:pStyle w:val="Stata"/>
      </w:pPr>
      <w:proofErr w:type="spellStart"/>
      <w:proofErr w:type="gramStart"/>
      <w:r>
        <w:t>corr</w:t>
      </w:r>
      <w:proofErr w:type="spellEnd"/>
      <w:proofErr w:type="gramEnd"/>
      <w:r>
        <w:t xml:space="preserve"> </w:t>
      </w:r>
      <w:proofErr w:type="spellStart"/>
      <w:r>
        <w:t>mrlPopeQ</w:t>
      </w:r>
      <w:proofErr w:type="spellEnd"/>
      <w:r>
        <w:t xml:space="preserve"> </w:t>
      </w:r>
      <w:proofErr w:type="spellStart"/>
      <w:r>
        <w:t>mrlABCQ</w:t>
      </w:r>
      <w:proofErr w:type="spellEnd"/>
      <w:r>
        <w:t xml:space="preserve"> </w:t>
      </w:r>
      <w:proofErr w:type="spellStart"/>
      <w:r>
        <w:t>mrlFundQ</w:t>
      </w:r>
      <w:proofErr w:type="spellEnd"/>
      <w:r>
        <w:t xml:space="preserve"> </w:t>
      </w:r>
    </w:p>
    <w:p w:rsidR="008C438C" w:rsidRDefault="008C438C" w:rsidP="008C438C">
      <w:pPr>
        <w:pStyle w:val="Stata"/>
      </w:pPr>
    </w:p>
    <w:p w:rsidR="008C438C" w:rsidRDefault="008C438C" w:rsidP="008C438C">
      <w:pPr>
        <w:pStyle w:val="StataComment"/>
      </w:pPr>
      <w:r>
        <w:t>*Do they have similar correlations with criterion variables?</w:t>
      </w:r>
    </w:p>
    <w:p w:rsidR="008C438C" w:rsidRDefault="008C438C" w:rsidP="008C438C">
      <w:pPr>
        <w:pStyle w:val="Stata"/>
      </w:pPr>
      <w:proofErr w:type="spellStart"/>
      <w:proofErr w:type="gramStart"/>
      <w:r>
        <w:t>corr</w:t>
      </w:r>
      <w:proofErr w:type="spellEnd"/>
      <w:proofErr w:type="gramEnd"/>
      <w:r>
        <w:t xml:space="preserve">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chGoNowQ</w:t>
      </w:r>
      <w:proofErr w:type="spellEnd"/>
      <w:r>
        <w:t xml:space="preserve"> </w:t>
      </w:r>
      <w:proofErr w:type="spellStart"/>
      <w:r>
        <w:t>ageQ</w:t>
      </w:r>
      <w:proofErr w:type="spellEnd"/>
      <w:r>
        <w:t xml:space="preserve"> polDem9 </w:t>
      </w:r>
    </w:p>
    <w:p w:rsidR="008C438C" w:rsidRDefault="008C438C" w:rsidP="008C438C">
      <w:pPr>
        <w:pStyle w:val="Boxednote"/>
        <w:shd w:val="clear" w:color="auto" w:fill="CCFFFF"/>
      </w:pPr>
      <w:r>
        <w:t>corr mrlPopeR mrlABCR mrlFundR  chGoNowQ ageQ polDem9</w:t>
      </w:r>
    </w:p>
    <w:p w:rsidR="008C438C" w:rsidRDefault="008C438C" w:rsidP="008C438C">
      <w:pPr>
        <w:pStyle w:val="Boxednote"/>
        <w:shd w:val="clear" w:color="auto" w:fill="CCFFFF"/>
      </w:pPr>
      <w:r>
        <w:t>(obs=1989)</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 mrlPopeR  mrlABCR mrlFundR chGoNowQ     ageQ  polDem9</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mrlPopeR |   1.0000</w:t>
      </w:r>
    </w:p>
    <w:p w:rsidR="008C438C" w:rsidRDefault="008C438C" w:rsidP="008C438C">
      <w:pPr>
        <w:pStyle w:val="Boxednote"/>
        <w:shd w:val="clear" w:color="auto" w:fill="CCFFFF"/>
      </w:pPr>
      <w:r>
        <w:t xml:space="preserve">     mrlABCR |   0.</w:t>
      </w:r>
      <w:r>
        <w:rPr>
          <w:highlight w:val="yellow"/>
        </w:rPr>
        <w:t>81</w:t>
      </w:r>
      <w:r>
        <w:t>87   1.0000</w:t>
      </w:r>
    </w:p>
    <w:p w:rsidR="008C438C" w:rsidRDefault="008C438C" w:rsidP="008C438C">
      <w:pPr>
        <w:pStyle w:val="Boxednote"/>
        <w:shd w:val="clear" w:color="auto" w:fill="CCFFFF"/>
      </w:pPr>
      <w:r>
        <w:t xml:space="preserve">    mrlFundR |   0.</w:t>
      </w:r>
      <w:r>
        <w:rPr>
          <w:highlight w:val="yellow"/>
        </w:rPr>
        <w:t>76</w:t>
      </w:r>
      <w:r>
        <w:t>93   0.</w:t>
      </w:r>
      <w:r>
        <w:rPr>
          <w:highlight w:val="yellow"/>
        </w:rPr>
        <w:t>88</w:t>
      </w:r>
      <w:r>
        <w:t>25   1.0000</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chGoNowQ |   0.</w:t>
      </w:r>
      <w:r>
        <w:rPr>
          <w:highlight w:val="lightGray"/>
        </w:rPr>
        <w:t>1456   0.1449   0.19</w:t>
      </w:r>
      <w:r>
        <w:t>57   1.0000</w:t>
      </w:r>
    </w:p>
    <w:p w:rsidR="008C438C" w:rsidRDefault="008C438C" w:rsidP="008C438C">
      <w:pPr>
        <w:pStyle w:val="Boxednote"/>
        <w:shd w:val="clear" w:color="auto" w:fill="CCFFFF"/>
      </w:pPr>
      <w:r>
        <w:t xml:space="preserve">        ageQ |  </w:t>
      </w:r>
      <w:r>
        <w:rPr>
          <w:highlight w:val="cyan"/>
        </w:rPr>
        <w:t>-0.1065  -0.0782  -0.10</w:t>
      </w:r>
      <w:r>
        <w:t>99   0.1360   1.0000</w:t>
      </w:r>
    </w:p>
    <w:p w:rsidR="008C438C" w:rsidRDefault="008C438C" w:rsidP="008C438C">
      <w:pPr>
        <w:pStyle w:val="Boxednote"/>
        <w:shd w:val="clear" w:color="auto" w:fill="CCFFFF"/>
      </w:pPr>
      <w:r>
        <w:t xml:space="preserve">     polDem9 |  </w:t>
      </w:r>
      <w:r>
        <w:rPr>
          <w:highlight w:val="green"/>
        </w:rPr>
        <w:t>-0.1250  -0.1167  -0.160</w:t>
      </w:r>
      <w:r>
        <w:t>0  -0.1890  -0.1031   1.0000</w:t>
      </w:r>
    </w:p>
    <w:p w:rsidR="008C438C" w:rsidRDefault="008C438C" w:rsidP="008C438C">
      <w:pPr>
        <w:pStyle w:val="StataComment"/>
      </w:pPr>
      <w:r>
        <w:t>*The important thing about the correlations with the criterion variables is that they should be similar for all the scale items. For example, all 3 candidate items for this scale have fairly small positive correlations with churchgoing (purple bar). The point is not whether these correlations are large or small, but that they are similar. How about the correlations with another criterion variable, age? Are the correlations of the candidate items with age similar? How about PolDem9?</w:t>
      </w:r>
    </w:p>
    <w:p w:rsidR="008C438C" w:rsidRDefault="008C438C" w:rsidP="008C438C">
      <w:pPr>
        <w:pStyle w:val="Stata"/>
      </w:pPr>
    </w:p>
    <w:p w:rsidR="008C438C" w:rsidRDefault="008C438C" w:rsidP="008C438C">
      <w:pPr>
        <w:pStyle w:val="Stata"/>
      </w:pPr>
    </w:p>
    <w:p w:rsidR="008C438C" w:rsidRDefault="008C438C" w:rsidP="008C438C">
      <w:pPr>
        <w:pStyle w:val="StataComment"/>
      </w:pPr>
      <w:r>
        <w:t>*To scale well, variables need to have similar standard deviations. If the standard deviations are similar in the variables as we have created them, then we can use them in scale construction as they are. If not, then we standardize before making the scale.</w:t>
      </w:r>
    </w:p>
    <w:p w:rsidR="008C438C" w:rsidRDefault="008C438C" w:rsidP="008C438C">
      <w:pPr>
        <w:pStyle w:val="StataComment"/>
      </w:pPr>
      <w:r>
        <w:t>*Similar standard deviations?</w:t>
      </w:r>
    </w:p>
    <w:p w:rsidR="008C438C" w:rsidRDefault="008C438C" w:rsidP="008C438C">
      <w:pPr>
        <w:pStyle w:val="Stata"/>
      </w:pPr>
      <w:proofErr w:type="gramStart"/>
      <w:r>
        <w:t>sum</w:t>
      </w:r>
      <w:proofErr w:type="gramEnd"/>
      <w:r>
        <w:t xml:space="preserve"> </w:t>
      </w:r>
      <w:proofErr w:type="spellStart"/>
      <w:r>
        <w:t>mrlPopeR</w:t>
      </w:r>
      <w:proofErr w:type="spellEnd"/>
      <w:r>
        <w:t xml:space="preserve"> </w:t>
      </w:r>
      <w:proofErr w:type="spellStart"/>
      <w:r>
        <w:t>mrlABCR</w:t>
      </w:r>
      <w:proofErr w:type="spellEnd"/>
      <w:r>
        <w:t xml:space="preserve"> </w:t>
      </w:r>
      <w:proofErr w:type="spellStart"/>
      <w:r>
        <w:t>mrlFundR</w:t>
      </w:r>
      <w:proofErr w:type="spellEnd"/>
    </w:p>
    <w:p w:rsidR="008C438C" w:rsidRDefault="008C438C" w:rsidP="008C438C">
      <w:pPr>
        <w:pStyle w:val="Boxednote"/>
        <w:shd w:val="clear" w:color="auto" w:fill="CCFFFF"/>
      </w:pPr>
      <w:r>
        <w:t xml:space="preserve">    Variable |       Obs        Mean    Std. Dev.       Min        Max</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mrlPopeR |      2196    31.73953    30.76663          0        100</w:t>
      </w:r>
    </w:p>
    <w:p w:rsidR="008C438C" w:rsidRDefault="008C438C" w:rsidP="008C438C">
      <w:pPr>
        <w:pStyle w:val="Boxednote"/>
        <w:shd w:val="clear" w:color="auto" w:fill="CCFFFF"/>
      </w:pPr>
      <w:r>
        <w:t xml:space="preserve">     mrlABCR |      2194    33.80811    29.68837          0        100</w:t>
      </w:r>
    </w:p>
    <w:p w:rsidR="008C438C" w:rsidRDefault="008C438C" w:rsidP="008C438C">
      <w:pPr>
        <w:pStyle w:val="Boxednote"/>
        <w:shd w:val="clear" w:color="auto" w:fill="CCFFFF"/>
      </w:pPr>
      <w:r>
        <w:t xml:space="preserve">    mrlFundR |      2180    35.12615    30.87444          0        100</w:t>
      </w:r>
    </w:p>
    <w:p w:rsidR="008C438C" w:rsidRDefault="008C438C" w:rsidP="008C438C">
      <w:pPr>
        <w:pStyle w:val="StataComment"/>
      </w:pPr>
      <w:r>
        <w:t xml:space="preserve">* Standard deviations here are similar, but if yours are not, standardize the variables, </w:t>
      </w:r>
      <w:proofErr w:type="gramStart"/>
      <w:r>
        <w:t>then</w:t>
      </w:r>
      <w:proofErr w:type="gramEnd"/>
      <w:r>
        <w:t xml:space="preserve"> look at the correlations and factor analyses. To standardize your variables, remember APST 270 and z-score them: subtract the mean and then divide by the standard deviation.</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*Make a scale averaging the 3 items. </w:t>
      </w:r>
      <w:proofErr w:type="spellStart"/>
      <w:r>
        <w:t>Unweighted</w:t>
      </w:r>
      <w:proofErr w:type="spellEnd"/>
      <w:r>
        <w:t xml:space="preserve"> (as all have similar </w:t>
      </w:r>
      <w:proofErr w:type="spellStart"/>
      <w:proofErr w:type="gramStart"/>
      <w:r>
        <w:t>std</w:t>
      </w:r>
      <w:proofErr w:type="spellEnd"/>
      <w:proofErr w:type="gramEnd"/>
      <w:r>
        <w:t xml:space="preserve"> </w:t>
      </w:r>
      <w:proofErr w:type="spellStart"/>
      <w:r>
        <w:t>devs</w:t>
      </w:r>
      <w:proofErr w:type="spellEnd"/>
      <w:r>
        <w:t>)</w:t>
      </w:r>
    </w:p>
    <w:p w:rsidR="008C438C" w:rsidRDefault="008C438C" w:rsidP="008C438C">
      <w:pPr>
        <w:pStyle w:val="StataComment"/>
      </w:pPr>
      <w:r>
        <w:t>*Do this using a new command "</w:t>
      </w:r>
      <w:proofErr w:type="spellStart"/>
      <w:r>
        <w:t>egen</w:t>
      </w:r>
      <w:proofErr w:type="spellEnd"/>
      <w:r>
        <w:t>"</w:t>
      </w:r>
    </w:p>
    <w:p w:rsidR="008C438C" w:rsidRDefault="008C438C" w:rsidP="008C438C">
      <w:pPr>
        <w:pStyle w:val="Stata"/>
      </w:pPr>
      <w:proofErr w:type="spellStart"/>
      <w:proofErr w:type="gramStart"/>
      <w:r>
        <w:rPr>
          <w:highlight w:val="yellow"/>
        </w:rPr>
        <w:t>e</w:t>
      </w:r>
      <w:r>
        <w:t>gen</w:t>
      </w:r>
      <w:proofErr w:type="spellEnd"/>
      <w:proofErr w:type="gramEnd"/>
      <w:r>
        <w:t xml:space="preserve"> mrlRel9 = </w:t>
      </w:r>
      <w:proofErr w:type="spellStart"/>
      <w:r>
        <w:rPr>
          <w:highlight w:val="yellow"/>
        </w:rPr>
        <w:t>row</w:t>
      </w:r>
      <w:r>
        <w:t>mean</w:t>
      </w:r>
      <w:proofErr w:type="spellEnd"/>
      <w:r>
        <w:t xml:space="preserve">(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
    <w:p w:rsidR="008C438C" w:rsidRDefault="008C438C" w:rsidP="008C438C">
      <w:pPr>
        <w:pStyle w:val="Stata"/>
      </w:pPr>
      <w:proofErr w:type="gramStart"/>
      <w:r>
        <w:t>tab</w:t>
      </w:r>
      <w:proofErr w:type="gramEnd"/>
      <w:r>
        <w:t xml:space="preserve"> mrlRel9 </w:t>
      </w:r>
    </w:p>
    <w:p w:rsidR="008C438C" w:rsidRDefault="008C438C" w:rsidP="008C438C">
      <w:pPr>
        <w:pStyle w:val="Stata"/>
      </w:pPr>
      <w:proofErr w:type="spellStart"/>
      <w:proofErr w:type="gramStart"/>
      <w:r>
        <w:t>corr</w:t>
      </w:r>
      <w:proofErr w:type="spellEnd"/>
      <w:proofErr w:type="gramEnd"/>
      <w:r>
        <w:t xml:space="preserve"> mrlRel9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
    <w:p w:rsidR="008C438C" w:rsidRDefault="008C438C" w:rsidP="008C438C">
      <w:pPr>
        <w:pStyle w:val="Boxednote"/>
        <w:shd w:val="clear" w:color="auto" w:fill="CCFFFF"/>
      </w:pPr>
      <w:r>
        <w:t xml:space="preserve">    mrlRel9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w:t>
      </w:r>
      <w:r>
        <w:rPr>
          <w:highlight w:val="yellow"/>
        </w:rPr>
        <w:t>0</w:t>
      </w:r>
      <w:r>
        <w:t xml:space="preserve"> |        652       29.61       29.61</w:t>
      </w:r>
    </w:p>
    <w:p w:rsidR="008C438C" w:rsidRDefault="008C438C" w:rsidP="008C438C">
      <w:pPr>
        <w:pStyle w:val="Boxednote"/>
        <w:shd w:val="clear" w:color="auto" w:fill="CCFFFF"/>
      </w:pPr>
      <w:r>
        <w:t xml:space="preserve">   8.333333 |         25        1.14       30.74</w:t>
      </w:r>
    </w:p>
    <w:p w:rsidR="008C438C" w:rsidRDefault="008C438C" w:rsidP="008C438C">
      <w:pPr>
        <w:pStyle w:val="Boxednote"/>
        <w:shd w:val="clear" w:color="auto" w:fill="CCFFFF"/>
      </w:pPr>
      <w:r>
        <w:t xml:space="preserve">   16.66667 |         84        3.81       34.56</w:t>
      </w:r>
    </w:p>
    <w:p w:rsidR="008C438C" w:rsidRDefault="008C438C" w:rsidP="008C438C">
      <w:pPr>
        <w:pStyle w:val="Boxednote"/>
        <w:shd w:val="clear" w:color="auto" w:fill="CCFFFF"/>
      </w:pPr>
      <w:r>
        <w:t xml:space="preserve">         25 |        343       15.58       50.14</w:t>
      </w:r>
    </w:p>
    <w:p w:rsidR="008C438C" w:rsidRDefault="008C438C" w:rsidP="008C438C">
      <w:pPr>
        <w:pStyle w:val="Boxednote"/>
        <w:shd w:val="clear" w:color="auto" w:fill="CCFFFF"/>
      </w:pPr>
      <w:r>
        <w:t xml:space="preserve">   33.33333 |         94        4.27       54.41</w:t>
      </w:r>
    </w:p>
    <w:p w:rsidR="008C438C" w:rsidRDefault="008C438C" w:rsidP="008C438C">
      <w:pPr>
        <w:pStyle w:val="Boxednote"/>
        <w:shd w:val="clear" w:color="auto" w:fill="CCFFFF"/>
      </w:pPr>
      <w:r>
        <w:t xml:space="preserve">       37.5 |          3        0.14       54.54</w:t>
      </w:r>
    </w:p>
    <w:p w:rsidR="008C438C" w:rsidRDefault="008C438C" w:rsidP="008C438C">
      <w:pPr>
        <w:pStyle w:val="Boxednote"/>
        <w:shd w:val="clear" w:color="auto" w:fill="CCFFFF"/>
      </w:pPr>
      <w:r>
        <w:t xml:space="preserve">   41.66667 |         90        4.09       58.63</w:t>
      </w:r>
    </w:p>
    <w:p w:rsidR="008C438C" w:rsidRDefault="008C438C" w:rsidP="008C438C">
      <w:pPr>
        <w:pStyle w:val="Boxednote"/>
        <w:shd w:val="clear" w:color="auto" w:fill="CCFFFF"/>
      </w:pPr>
      <w:r>
        <w:t xml:space="preserve">         50 |        501       22.75       81.38</w:t>
      </w:r>
    </w:p>
    <w:p w:rsidR="008C438C" w:rsidRDefault="008C438C" w:rsidP="008C438C">
      <w:pPr>
        <w:pStyle w:val="Boxednote"/>
        <w:shd w:val="clear" w:color="auto" w:fill="CCFFFF"/>
      </w:pPr>
      <w:r>
        <w:t xml:space="preserve">   58.33333 |         74        3.36       84.74</w:t>
      </w:r>
    </w:p>
    <w:p w:rsidR="008C438C" w:rsidRDefault="008C438C" w:rsidP="008C438C">
      <w:pPr>
        <w:pStyle w:val="Boxednote"/>
        <w:shd w:val="clear" w:color="auto" w:fill="CCFFFF"/>
      </w:pPr>
      <w:r>
        <w:t xml:space="preserve">       62.5 |          2        0.09       84.83</w:t>
      </w:r>
    </w:p>
    <w:p w:rsidR="008C438C" w:rsidRDefault="008C438C" w:rsidP="008C438C">
      <w:pPr>
        <w:pStyle w:val="Boxednote"/>
        <w:shd w:val="clear" w:color="auto" w:fill="CCFFFF"/>
      </w:pPr>
      <w:r>
        <w:t xml:space="preserve">   66.66666 |         81        3.68       88.51</w:t>
      </w:r>
    </w:p>
    <w:p w:rsidR="008C438C" w:rsidRDefault="008C438C" w:rsidP="008C438C">
      <w:pPr>
        <w:pStyle w:val="Boxednote"/>
        <w:shd w:val="clear" w:color="auto" w:fill="CCFFFF"/>
      </w:pPr>
      <w:r>
        <w:t xml:space="preserve">         75 |        117        5.31       93.82</w:t>
      </w:r>
    </w:p>
    <w:p w:rsidR="008C438C" w:rsidRDefault="008C438C" w:rsidP="008C438C">
      <w:pPr>
        <w:pStyle w:val="Boxednote"/>
        <w:shd w:val="clear" w:color="auto" w:fill="CCFFFF"/>
      </w:pPr>
      <w:r>
        <w:t xml:space="preserve">   83.33334 |         33        1.50       95.32</w:t>
      </w:r>
    </w:p>
    <w:p w:rsidR="008C438C" w:rsidRDefault="008C438C" w:rsidP="008C438C">
      <w:pPr>
        <w:pStyle w:val="Boxednote"/>
        <w:shd w:val="clear" w:color="auto" w:fill="CCFFFF"/>
      </w:pPr>
      <w:r>
        <w:t xml:space="preserve">   91.66666 |         13        0.59       95.91</w:t>
      </w:r>
    </w:p>
    <w:p w:rsidR="008C438C" w:rsidRDefault="008C438C" w:rsidP="008C438C">
      <w:pPr>
        <w:pStyle w:val="Boxednote"/>
        <w:shd w:val="clear" w:color="auto" w:fill="CCFFFF"/>
      </w:pPr>
      <w:r>
        <w:t xml:space="preserve">        </w:t>
      </w:r>
      <w:r>
        <w:rPr>
          <w:highlight w:val="yellow"/>
        </w:rPr>
        <w:t>100</w:t>
      </w:r>
      <w:r>
        <w:t xml:space="preserve"> |         90        4.09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2,202      100.00</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corr mrlRel9 mrlPopeR mrlABCR mrlFundR</w:t>
      </w:r>
    </w:p>
    <w:p w:rsidR="008C438C" w:rsidRDefault="008C438C" w:rsidP="008C438C">
      <w:pPr>
        <w:pStyle w:val="Boxednote"/>
        <w:shd w:val="clear" w:color="auto" w:fill="CCFFFF"/>
      </w:pPr>
      <w:r>
        <w:t>(obs=2167)</w:t>
      </w:r>
    </w:p>
    <w:p w:rsidR="008C438C" w:rsidRDefault="008C438C" w:rsidP="008C438C">
      <w:pPr>
        <w:pStyle w:val="Boxednote"/>
        <w:shd w:val="clear" w:color="auto" w:fill="CCFFFF"/>
      </w:pPr>
      <w:r>
        <w:t xml:space="preserve">             |  mrlRel9 mrlPopeR  mrlABCR mrlFundR</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mrlRel9 |   1.0000</w:t>
      </w:r>
    </w:p>
    <w:p w:rsidR="008C438C" w:rsidRDefault="008C438C" w:rsidP="008C438C">
      <w:pPr>
        <w:pStyle w:val="Boxednote"/>
        <w:shd w:val="clear" w:color="auto" w:fill="CCFFFF"/>
      </w:pPr>
      <w:r>
        <w:t xml:space="preserve">    mrlPopeR |   0.</w:t>
      </w:r>
      <w:r>
        <w:rPr>
          <w:highlight w:val="yellow"/>
        </w:rPr>
        <w:t>91</w:t>
      </w:r>
      <w:r>
        <w:t>95   1.0000</w:t>
      </w:r>
    </w:p>
    <w:p w:rsidR="008C438C" w:rsidRDefault="008C438C" w:rsidP="008C438C">
      <w:pPr>
        <w:pStyle w:val="Boxednote"/>
        <w:shd w:val="clear" w:color="auto" w:fill="CCFFFF"/>
      </w:pPr>
      <w:r>
        <w:t xml:space="preserve">     mrlABCR |   0.</w:t>
      </w:r>
      <w:r>
        <w:rPr>
          <w:highlight w:val="yellow"/>
        </w:rPr>
        <w:t>95</w:t>
      </w:r>
      <w:r>
        <w:t>75   0.8192   1.0000</w:t>
      </w:r>
    </w:p>
    <w:p w:rsidR="008C438C" w:rsidRDefault="008C438C" w:rsidP="008C438C">
      <w:pPr>
        <w:pStyle w:val="Boxednote"/>
        <w:shd w:val="clear" w:color="auto" w:fill="CCFFFF"/>
      </w:pPr>
      <w:r>
        <w:t xml:space="preserve">    mrlFundR |   0.</w:t>
      </w:r>
      <w:r>
        <w:rPr>
          <w:highlight w:val="yellow"/>
        </w:rPr>
        <w:t>94</w:t>
      </w:r>
      <w:r>
        <w:t>14   0.7699   0.8825   1.0000</w:t>
      </w:r>
    </w:p>
    <w:p w:rsidR="008C438C" w:rsidRDefault="008C438C" w:rsidP="008C438C">
      <w:pPr>
        <w:pStyle w:val="Stata"/>
        <w:rPr>
          <w:color w:val="7030A0"/>
        </w:rPr>
      </w:pPr>
    </w:p>
    <w:p w:rsidR="008C438C" w:rsidRDefault="008C438C" w:rsidP="008C438C">
      <w:pPr>
        <w:pStyle w:val="StataComment"/>
      </w:pPr>
      <w:r>
        <w:t>*An important indicator of the quality of a scale is its "alpha reliability" (beware -- this is completely different from the alpha in hypothesis testing). This is also called the "Scale reliability coefficient". It ranges from 0 to 1. Over 0.7 is acceptable in most fields; over 0.8 is good; over 0.9 is excellent.</w:t>
      </w:r>
    </w:p>
    <w:p w:rsidR="008C438C" w:rsidRDefault="008C438C" w:rsidP="008C438C">
      <w:pPr>
        <w:pStyle w:val="Stata"/>
        <w:rPr>
          <w:color w:val="7030A0"/>
        </w:rPr>
      </w:pPr>
    </w:p>
    <w:p w:rsidR="008C438C" w:rsidRDefault="008C438C" w:rsidP="008C438C">
      <w:pPr>
        <w:pStyle w:val="Stata"/>
        <w:rPr>
          <w:color w:val="7030A0"/>
        </w:rPr>
      </w:pPr>
      <w:r>
        <w:rPr>
          <w:color w:val="7030A0"/>
        </w:rPr>
        <w:t>*Reliability</w:t>
      </w:r>
    </w:p>
    <w:p w:rsidR="008C438C" w:rsidRDefault="008C438C" w:rsidP="008C438C">
      <w:pPr>
        <w:pStyle w:val="Stata"/>
      </w:pPr>
    </w:p>
    <w:p w:rsidR="008C438C" w:rsidRDefault="008C438C" w:rsidP="008C438C">
      <w:pPr>
        <w:pStyle w:val="Stata"/>
      </w:pPr>
      <w:proofErr w:type="gramStart"/>
      <w:r>
        <w:t>alpha</w:t>
      </w:r>
      <w:proofErr w:type="gramEnd"/>
      <w:r>
        <w:t xml:space="preserve">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std</w:t>
      </w:r>
      <w:proofErr w:type="spellEnd"/>
      <w:r>
        <w:t xml:space="preserve"> </w:t>
      </w:r>
    </w:p>
    <w:p w:rsidR="008C438C" w:rsidRDefault="008C438C" w:rsidP="008C438C">
      <w:pPr>
        <w:pStyle w:val="Boxednote"/>
        <w:shd w:val="clear" w:color="auto" w:fill="CCFFFF"/>
      </w:pPr>
      <w:r>
        <w:t>Test scale = mean(standardized items)</w:t>
      </w:r>
    </w:p>
    <w:p w:rsidR="008C438C" w:rsidRDefault="008C438C" w:rsidP="008C438C">
      <w:pPr>
        <w:pStyle w:val="Boxednote"/>
        <w:shd w:val="clear" w:color="auto" w:fill="CCFFFF"/>
      </w:pPr>
    </w:p>
    <w:p w:rsidR="008C438C" w:rsidRDefault="008C438C" w:rsidP="008C438C">
      <w:pPr>
        <w:pStyle w:val="Boxednote"/>
        <w:shd w:val="clear" w:color="auto" w:fill="CCFFFF"/>
      </w:pPr>
      <w:r>
        <w:t>Average interitem correlation:      0.8234</w:t>
      </w:r>
    </w:p>
    <w:p w:rsidR="008C438C" w:rsidRDefault="008C438C" w:rsidP="008C438C">
      <w:pPr>
        <w:pStyle w:val="Boxednote"/>
        <w:shd w:val="clear" w:color="auto" w:fill="CCFFFF"/>
      </w:pPr>
      <w:r>
        <w:t>Number of items in the scale:            3</w:t>
      </w:r>
    </w:p>
    <w:p w:rsidR="008C438C" w:rsidRDefault="008C438C" w:rsidP="008C438C">
      <w:pPr>
        <w:pStyle w:val="Boxednote"/>
        <w:shd w:val="clear" w:color="auto" w:fill="CCFFFF"/>
      </w:pPr>
      <w:r>
        <w:t>Scale reliability coefficient:      0.9333</w:t>
      </w:r>
    </w:p>
    <w:p w:rsidR="008C438C" w:rsidRDefault="008C438C" w:rsidP="008C438C">
      <w:pPr>
        <w:pStyle w:val="Stata"/>
      </w:pPr>
    </w:p>
    <w:p w:rsidR="008C438C" w:rsidRDefault="008C438C" w:rsidP="008C438C">
      <w:pPr>
        <w:pStyle w:val="StataComment"/>
      </w:pPr>
      <w:r>
        <w:t xml:space="preserve">*The average </w:t>
      </w:r>
      <w:proofErr w:type="spellStart"/>
      <w:r>
        <w:t>interitem</w:t>
      </w:r>
      <w:proofErr w:type="spellEnd"/>
      <w:r>
        <w:t xml:space="preserve"> correlation is the mean correlation between the items in your proposed scale. These should be high, especially if the scale has few items, as here. </w:t>
      </w:r>
    </w:p>
    <w:p w:rsidR="008C438C" w:rsidRDefault="008C438C" w:rsidP="008C438C">
      <w:pPr>
        <w:pStyle w:val="StataComment"/>
      </w:pPr>
      <w:r>
        <w:t>* When you are giving a presentation you should always report the scale alpha and the mean inter-item correlation. For a report or article, you should always present them AND the detailed inter-item correlations and the correlations with criterion variable (if you want to keep the article or report short, you put the correlations in an appendix).</w:t>
      </w:r>
    </w:p>
    <w:p w:rsidR="008C438C" w:rsidRDefault="008C438C" w:rsidP="008C438C">
      <w:pPr>
        <w:pStyle w:val="Stata"/>
        <w:rPr>
          <w:color w:val="7030A0"/>
        </w:rPr>
      </w:pPr>
    </w:p>
    <w:p w:rsidR="008C438C" w:rsidRDefault="008C438C" w:rsidP="008C438C">
      <w:pPr>
        <w:pStyle w:val="Stata"/>
        <w:rPr>
          <w:color w:val="7030A0"/>
        </w:rPr>
      </w:pPr>
    </w:p>
    <w:p w:rsidR="008C438C" w:rsidRDefault="008C438C" w:rsidP="008C438C">
      <w:pPr>
        <w:pStyle w:val="Heading3"/>
      </w:pPr>
      <w:r>
        <w:t>*Factor analysis</w:t>
      </w:r>
    </w:p>
    <w:p w:rsidR="008C438C" w:rsidRDefault="008C438C" w:rsidP="008C438C">
      <w:pPr>
        <w:pStyle w:val="StataComment"/>
      </w:pPr>
      <w:r>
        <w:t>*If all is looking well thus far, you are ready to assess systematically the quality of your potential scale.</w:t>
      </w:r>
    </w:p>
    <w:p w:rsidR="008C438C" w:rsidRDefault="008C438C" w:rsidP="008C438C">
      <w:pPr>
        <w:pStyle w:val="Heading4"/>
      </w:pPr>
      <w:r>
        <w:t>*Preliminaries</w:t>
      </w:r>
    </w:p>
    <w:p w:rsidR="008C438C" w:rsidRDefault="008C438C" w:rsidP="008C438C">
      <w:pPr>
        <w:pStyle w:val="Stata"/>
        <w:rPr>
          <w:color w:val="7030A0"/>
        </w:rPr>
      </w:pPr>
      <w:r>
        <w:rPr>
          <w:color w:val="7030A0"/>
        </w:rPr>
        <w:t>*correlations</w:t>
      </w:r>
    </w:p>
    <w:p w:rsidR="008C438C" w:rsidRDefault="008C438C" w:rsidP="008C438C">
      <w:pPr>
        <w:pStyle w:val="Stata"/>
      </w:pPr>
      <w:proofErr w:type="spellStart"/>
      <w:proofErr w:type="gramStart"/>
      <w:r>
        <w:t>corr</w:t>
      </w:r>
      <w:proofErr w:type="spellEnd"/>
      <w:proofErr w:type="gramEnd"/>
      <w:r>
        <w:t xml:space="preserve"> </w:t>
      </w:r>
      <w:proofErr w:type="spellStart"/>
      <w:r>
        <w:t>mrlEthCR</w:t>
      </w:r>
      <w:proofErr w:type="spellEnd"/>
      <w:r>
        <w:t xml:space="preserve"> </w:t>
      </w:r>
      <w:proofErr w:type="spellStart"/>
      <w:r>
        <w:t>mrlMDR</w:t>
      </w:r>
      <w:proofErr w:type="spellEnd"/>
      <w:r>
        <w:t xml:space="preserve"> mrlYou1stR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mrlNIHR</w:t>
      </w:r>
      <w:proofErr w:type="spellEnd"/>
      <w:r>
        <w:t xml:space="preserve"> </w:t>
      </w:r>
      <w:proofErr w:type="spellStart"/>
      <w:r>
        <w:t>mrlYouR</w:t>
      </w:r>
      <w:proofErr w:type="spellEnd"/>
      <w:r>
        <w:t xml:space="preserve"> </w:t>
      </w:r>
    </w:p>
    <w:p w:rsidR="008C438C" w:rsidRDefault="008C438C" w:rsidP="008C438C">
      <w:pPr>
        <w:pStyle w:val="Stata"/>
      </w:pPr>
    </w:p>
    <w:p w:rsidR="008C438C" w:rsidRDefault="008C438C" w:rsidP="008C438C">
      <w:pPr>
        <w:pStyle w:val="StataComment"/>
      </w:pPr>
      <w:r>
        <w:t xml:space="preserve">*This was the order in which we got them from the dataset, but notice that they will be much easier to read if we rearrange them so that the candidate items for each of the three </w:t>
      </w:r>
      <w:proofErr w:type="gramStart"/>
      <w:r>
        <w:t>scale</w:t>
      </w:r>
      <w:proofErr w:type="gramEnd"/>
      <w:r>
        <w:t xml:space="preserve"> are groups together.</w:t>
      </w:r>
    </w:p>
    <w:p w:rsidR="008C438C" w:rsidRDefault="008C438C" w:rsidP="008C438C">
      <w:pPr>
        <w:pStyle w:val="Stata"/>
        <w:rPr>
          <w:color w:val="7030A0"/>
        </w:rPr>
      </w:pPr>
    </w:p>
    <w:p w:rsidR="008C438C" w:rsidRDefault="008C438C" w:rsidP="008C438C">
      <w:pPr>
        <w:pStyle w:val="StataComment"/>
      </w:pPr>
      <w:r>
        <w:t>*Re-arrange, so easier to read</w:t>
      </w:r>
    </w:p>
    <w:p w:rsidR="008C438C" w:rsidRDefault="008C438C" w:rsidP="008C438C">
      <w:pPr>
        <w:pStyle w:val="Stata"/>
      </w:pPr>
      <w:proofErr w:type="spellStart"/>
      <w:proofErr w:type="gramStart"/>
      <w:r>
        <w:t>corr</w:t>
      </w:r>
      <w:proofErr w:type="spellEnd"/>
      <w:proofErr w:type="gramEnd"/>
      <w:r>
        <w:t xml:space="preserve">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mrlEthCR</w:t>
      </w:r>
      <w:proofErr w:type="spellEnd"/>
      <w:r>
        <w:t xml:space="preserve"> </w:t>
      </w:r>
      <w:proofErr w:type="spellStart"/>
      <w:r>
        <w:t>mrlMDR</w:t>
      </w:r>
      <w:proofErr w:type="spellEnd"/>
      <w:r>
        <w:t xml:space="preserve"> </w:t>
      </w:r>
      <w:proofErr w:type="spellStart"/>
      <w:r>
        <w:t>mrlNIHR</w:t>
      </w:r>
      <w:proofErr w:type="spellEnd"/>
      <w:r>
        <w:t xml:space="preserve"> mrlYou1stR </w:t>
      </w:r>
      <w:proofErr w:type="spellStart"/>
      <w:r>
        <w:t>mrlYouR</w:t>
      </w:r>
      <w:proofErr w:type="spellEnd"/>
      <w:r>
        <w:t xml:space="preserve"> </w:t>
      </w:r>
    </w:p>
    <w:p w:rsidR="008C438C" w:rsidRDefault="008C438C" w:rsidP="008C438C">
      <w:pPr>
        <w:pStyle w:val="Boxednote"/>
        <w:shd w:val="clear" w:color="auto" w:fill="CCFFFF"/>
      </w:pPr>
      <w:r>
        <w:t xml:space="preserve">             | </w:t>
      </w:r>
      <w:r>
        <w:rPr>
          <w:highlight w:val="yellow"/>
        </w:rPr>
        <w:t>mrlPopeR  mrlABCR mrlFundR</w:t>
      </w:r>
      <w:r>
        <w:t xml:space="preserve"> m</w:t>
      </w:r>
      <w:r>
        <w:rPr>
          <w:highlight w:val="green"/>
        </w:rPr>
        <w:t>rlEthCR   mrlMDR  mrlNIHR</w:t>
      </w:r>
      <w:r>
        <w:t xml:space="preserve"> m</w:t>
      </w:r>
      <w:r>
        <w:rPr>
          <w:highlight w:val="cyan"/>
        </w:rPr>
        <w:t>rlYo~tR  mrlYouR</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mrlPopeR |   1.0000</w:t>
      </w:r>
    </w:p>
    <w:p w:rsidR="008C438C" w:rsidRDefault="008C438C" w:rsidP="008C438C">
      <w:pPr>
        <w:pStyle w:val="Boxednote"/>
        <w:shd w:val="clear" w:color="auto" w:fill="CCFFFF"/>
      </w:pPr>
      <w:r>
        <w:t xml:space="preserve">     mrlABCR |   0.</w:t>
      </w:r>
      <w:r>
        <w:rPr>
          <w:highlight w:val="yellow"/>
        </w:rPr>
        <w:t>819</w:t>
      </w:r>
      <w:r>
        <w:t>2   1.0000</w:t>
      </w:r>
    </w:p>
    <w:p w:rsidR="008C438C" w:rsidRDefault="008C438C" w:rsidP="008C438C">
      <w:pPr>
        <w:pStyle w:val="Boxednote"/>
        <w:shd w:val="clear" w:color="auto" w:fill="CCFFFF"/>
      </w:pPr>
      <w:r>
        <w:t xml:space="preserve">    mrlFundR |   0.</w:t>
      </w:r>
      <w:r>
        <w:rPr>
          <w:highlight w:val="yellow"/>
        </w:rPr>
        <w:t>767</w:t>
      </w:r>
      <w:r>
        <w:t xml:space="preserve">9   </w:t>
      </w:r>
      <w:r>
        <w:rPr>
          <w:highlight w:val="yellow"/>
        </w:rPr>
        <w:t>0.8836</w:t>
      </w:r>
      <w:r>
        <w:t xml:space="preserve">   1.0000</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mrlEthCR |   0.2822   0.3203   0.2706   1.0000</w:t>
      </w:r>
    </w:p>
    <w:p w:rsidR="008C438C" w:rsidRDefault="008C438C" w:rsidP="008C438C">
      <w:pPr>
        <w:pStyle w:val="Boxednote"/>
        <w:shd w:val="clear" w:color="auto" w:fill="CCFFFF"/>
      </w:pPr>
      <w:r>
        <w:t xml:space="preserve">      mrlMDR |   0.1384   0.1884   0.1225   0.</w:t>
      </w:r>
      <w:r>
        <w:rPr>
          <w:highlight w:val="green"/>
        </w:rPr>
        <w:t>5476</w:t>
      </w:r>
      <w:r>
        <w:t xml:space="preserve">   1.0000</w:t>
      </w:r>
    </w:p>
    <w:p w:rsidR="008C438C" w:rsidRDefault="008C438C" w:rsidP="008C438C">
      <w:pPr>
        <w:pStyle w:val="Boxednote"/>
        <w:shd w:val="clear" w:color="auto" w:fill="CCFFFF"/>
      </w:pPr>
      <w:r>
        <w:t xml:space="preserve">     mrlNIHR |   0.1220   0.1851   0.1466   0.</w:t>
      </w:r>
      <w:r>
        <w:rPr>
          <w:highlight w:val="green"/>
        </w:rPr>
        <w:t>5239</w:t>
      </w:r>
      <w:r>
        <w:t xml:space="preserve">   0</w:t>
      </w:r>
      <w:r>
        <w:rPr>
          <w:highlight w:val="green"/>
        </w:rPr>
        <w:t>.6620</w:t>
      </w:r>
      <w:r>
        <w:t xml:space="preserve">   1.0000</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mrlYou1stR |   0.1491   0.1735   0.1773   0.2405   0.3940   0.3361   1.0000</w:t>
      </w:r>
    </w:p>
    <w:p w:rsidR="008C438C" w:rsidRDefault="008C438C" w:rsidP="008C438C">
      <w:pPr>
        <w:pStyle w:val="Boxednote"/>
        <w:shd w:val="clear" w:color="auto" w:fill="CCFFFF"/>
      </w:pPr>
      <w:r>
        <w:t xml:space="preserve">     mrlYouR |   0.0844   0.1040   0.1278   0.1941   0.3507   0.3517   0</w:t>
      </w:r>
      <w:r>
        <w:rPr>
          <w:highlight w:val="cyan"/>
        </w:rPr>
        <w:t>.722</w:t>
      </w:r>
      <w:r>
        <w:t>1   1.0000</w:t>
      </w:r>
    </w:p>
    <w:p w:rsidR="008C438C" w:rsidRDefault="008C438C" w:rsidP="008C438C">
      <w:pPr>
        <w:pStyle w:val="Stata"/>
      </w:pPr>
    </w:p>
    <w:p w:rsidR="008C438C" w:rsidRDefault="008C438C" w:rsidP="008C438C">
      <w:pPr>
        <w:pStyle w:val="Stata"/>
      </w:pPr>
    </w:p>
    <w:p w:rsidR="008C438C" w:rsidRDefault="008C438C" w:rsidP="008C438C">
      <w:pPr>
        <w:pStyle w:val="Heading4"/>
      </w:pPr>
      <w:r>
        <w:t>*Factor analysis proper: One factor, the simplest case</w:t>
      </w:r>
    </w:p>
    <w:p w:rsidR="008C438C" w:rsidRDefault="008C438C" w:rsidP="008C438C">
      <w:pPr>
        <w:pStyle w:val="StataComment"/>
      </w:pPr>
      <w:r>
        <w:t>*We are looking for Factor1 having an "eigenvalue" over 1, and nothing else coming close.</w:t>
      </w:r>
    </w:p>
    <w:p w:rsidR="008C438C" w:rsidRDefault="008C438C" w:rsidP="008C438C">
      <w:pPr>
        <w:pStyle w:val="Stata"/>
      </w:pPr>
      <w:proofErr w:type="gramStart"/>
      <w:r>
        <w:t>factor</w:t>
      </w:r>
      <w:proofErr w:type="gramEnd"/>
      <w:r>
        <w:t xml:space="preserve">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
    <w:p w:rsidR="008C438C" w:rsidRDefault="008C438C" w:rsidP="008C438C">
      <w:pPr>
        <w:pStyle w:val="Boxednote"/>
        <w:shd w:val="clear" w:color="auto" w:fill="CCFFFF"/>
      </w:pPr>
    </w:p>
    <w:p w:rsidR="008C438C" w:rsidRDefault="008C438C" w:rsidP="008C438C">
      <w:pPr>
        <w:pStyle w:val="Boxednote"/>
        <w:shd w:val="clear" w:color="auto" w:fill="CCFFFF"/>
      </w:pPr>
      <w:r>
        <w:t>Factor analysis/correlation                        Number of obs    =     2167</w:t>
      </w:r>
    </w:p>
    <w:p w:rsidR="008C438C" w:rsidRDefault="008C438C" w:rsidP="008C438C">
      <w:pPr>
        <w:pStyle w:val="Boxednote"/>
        <w:shd w:val="clear" w:color="auto" w:fill="CCFFFF"/>
      </w:pPr>
      <w:r>
        <w:t xml:space="preserve">    Method: principal factors                      Retained factors =        1</w:t>
      </w:r>
    </w:p>
    <w:p w:rsidR="008C438C" w:rsidRDefault="008C438C" w:rsidP="008C438C">
      <w:pPr>
        <w:pStyle w:val="Boxednote"/>
        <w:shd w:val="clear" w:color="auto" w:fill="CCFFFF"/>
      </w:pPr>
      <w:r>
        <w:t xml:space="preserve">    Rotation: (unrotated)                          Number of params =        3</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Factor  |   Eigenvalue   Difference        Proportion   Cumulative</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Factor1  |      </w:t>
      </w:r>
      <w:r>
        <w:rPr>
          <w:highlight w:val="yellow"/>
        </w:rPr>
        <w:t>2.4</w:t>
      </w:r>
      <w:r>
        <w:t>1679      2.45500            1.0539       1.0539</w:t>
      </w:r>
    </w:p>
    <w:p w:rsidR="008C438C" w:rsidRDefault="008C438C" w:rsidP="008C438C">
      <w:pPr>
        <w:pStyle w:val="Boxednote"/>
        <w:shd w:val="clear" w:color="auto" w:fill="CCFFFF"/>
      </w:pPr>
      <w:r>
        <w:t xml:space="preserve">        Factor2  |     -</w:t>
      </w:r>
      <w:r>
        <w:rPr>
          <w:highlight w:val="yellow"/>
        </w:rPr>
        <w:t>0.0</w:t>
      </w:r>
      <w:r>
        <w:t>3821      0.04709           -0.0167       1.0372</w:t>
      </w:r>
    </w:p>
    <w:p w:rsidR="008C438C" w:rsidRDefault="008C438C" w:rsidP="008C438C">
      <w:pPr>
        <w:pStyle w:val="Boxednote"/>
        <w:shd w:val="clear" w:color="auto" w:fill="CCFFFF"/>
      </w:pPr>
      <w:r>
        <w:t xml:space="preserve">        Factor3  |     -0.08530            .           -0.0372       1.0000</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LR test: independent vs. saturated:  chi2(3)  = 5740.60 Prob&gt;chi2 = 0.0000</w:t>
      </w:r>
    </w:p>
    <w:p w:rsidR="008C438C" w:rsidRDefault="008C438C" w:rsidP="008C438C">
      <w:pPr>
        <w:pStyle w:val="Boxednote"/>
        <w:shd w:val="clear" w:color="auto" w:fill="CCFFFF"/>
      </w:pPr>
    </w:p>
    <w:p w:rsidR="008C438C" w:rsidRDefault="008C438C" w:rsidP="008C438C">
      <w:pPr>
        <w:pStyle w:val="Boxednote"/>
        <w:shd w:val="clear" w:color="auto" w:fill="CCFFFF"/>
      </w:pPr>
      <w:r>
        <w:t>Factor loadings (pattern matrix) and unique variances</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Variable |  Factor1 |   Uniqueness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mrlPopeR |   0.</w:t>
      </w:r>
      <w:r>
        <w:rPr>
          <w:highlight w:val="yellow"/>
        </w:rPr>
        <w:t>84</w:t>
      </w:r>
      <w:r>
        <w:t xml:space="preserve">51 |      0.2859  </w:t>
      </w:r>
    </w:p>
    <w:p w:rsidR="008C438C" w:rsidRDefault="008C438C" w:rsidP="008C438C">
      <w:pPr>
        <w:pStyle w:val="Boxednote"/>
        <w:shd w:val="clear" w:color="auto" w:fill="CCFFFF"/>
      </w:pPr>
      <w:r>
        <w:t xml:space="preserve">         mrlABCR |   0.</w:t>
      </w:r>
      <w:r>
        <w:rPr>
          <w:highlight w:val="yellow"/>
        </w:rPr>
        <w:t>93</w:t>
      </w:r>
      <w:r>
        <w:t xml:space="preserve">85 |      0.1192  </w:t>
      </w:r>
    </w:p>
    <w:p w:rsidR="008C438C" w:rsidRDefault="008C438C" w:rsidP="008C438C">
      <w:pPr>
        <w:pStyle w:val="Boxednote"/>
        <w:shd w:val="clear" w:color="auto" w:fill="CCFFFF"/>
      </w:pPr>
      <w:r>
        <w:t xml:space="preserve">        mrlFundR |   0.</w:t>
      </w:r>
      <w:r>
        <w:rPr>
          <w:highlight w:val="yellow"/>
        </w:rPr>
        <w:t>90</w:t>
      </w:r>
      <w:r>
        <w:t xml:space="preserve">66 |      0.1782  </w:t>
      </w:r>
    </w:p>
    <w:p w:rsidR="008C438C" w:rsidRDefault="008C438C" w:rsidP="008C438C">
      <w:pPr>
        <w:pStyle w:val="Boxednote"/>
        <w:shd w:val="clear" w:color="auto" w:fill="CCFFFF"/>
      </w:pPr>
      <w:r>
        <w:t xml:space="preserve">    ---------------------------------------</w:t>
      </w:r>
    </w:p>
    <w:p w:rsidR="008C438C" w:rsidRDefault="008C438C" w:rsidP="008C438C">
      <w:pPr>
        <w:pStyle w:val="StataComment"/>
      </w:pPr>
      <w:r>
        <w:t>*Note that all factor loadings are high</w:t>
      </w:r>
    </w:p>
    <w:p w:rsidR="008C438C" w:rsidRDefault="008C438C" w:rsidP="008C438C">
      <w:pPr>
        <w:pStyle w:val="Stata"/>
      </w:pPr>
    </w:p>
    <w:p w:rsidR="008C438C" w:rsidRDefault="008C438C" w:rsidP="008C438C">
      <w:pPr>
        <w:pStyle w:val="Heading4"/>
      </w:pPr>
      <w:r>
        <w:t>*Factor analysis: scale plus an item that does not belong</w:t>
      </w:r>
    </w:p>
    <w:p w:rsidR="008C438C" w:rsidRDefault="008C438C" w:rsidP="008C438C">
      <w:pPr>
        <w:pStyle w:val="Stata"/>
      </w:pPr>
    </w:p>
    <w:p w:rsidR="008C438C" w:rsidRDefault="008C438C" w:rsidP="008C438C">
      <w:pPr>
        <w:pStyle w:val="Stata"/>
        <w:rPr>
          <w:color w:val="7030A0"/>
        </w:rPr>
      </w:pPr>
      <w:r>
        <w:rPr>
          <w:color w:val="7030A0"/>
        </w:rPr>
        <w:t>*---Preliminaries: the new item looks bad</w:t>
      </w:r>
    </w:p>
    <w:p w:rsidR="008C438C" w:rsidRDefault="008C438C" w:rsidP="008C438C">
      <w:pPr>
        <w:pStyle w:val="Stata"/>
      </w:pPr>
      <w:proofErr w:type="spellStart"/>
      <w:proofErr w:type="gramStart"/>
      <w:r>
        <w:t>corr</w:t>
      </w:r>
      <w:proofErr w:type="spellEnd"/>
      <w:proofErr w:type="gramEnd"/>
      <w:r>
        <w:t xml:space="preserve">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ageQ</w:t>
      </w:r>
      <w:proofErr w:type="spellEnd"/>
    </w:p>
    <w:p w:rsidR="008C438C" w:rsidRDefault="008C438C" w:rsidP="008C438C">
      <w:pPr>
        <w:pStyle w:val="Boxednote"/>
        <w:shd w:val="clear" w:color="auto" w:fill="CCFFFF"/>
      </w:pPr>
      <w:r>
        <w:t xml:space="preserve">             | mrlPopeR  mrlABCR mrlFundR     ageQ</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mrlPopeR |   1.0000</w:t>
      </w:r>
    </w:p>
    <w:p w:rsidR="008C438C" w:rsidRDefault="008C438C" w:rsidP="008C438C">
      <w:pPr>
        <w:pStyle w:val="Boxednote"/>
        <w:shd w:val="clear" w:color="auto" w:fill="CCFFFF"/>
      </w:pPr>
      <w:r>
        <w:t xml:space="preserve">     mrlABCR |   0.8208   1.0000</w:t>
      </w:r>
    </w:p>
    <w:p w:rsidR="008C438C" w:rsidRDefault="008C438C" w:rsidP="008C438C">
      <w:pPr>
        <w:pStyle w:val="Boxednote"/>
        <w:shd w:val="clear" w:color="auto" w:fill="CCFFFF"/>
      </w:pPr>
      <w:r>
        <w:t xml:space="preserve">    mrlFundR |   0.7742   0.8842   1.0000</w:t>
      </w:r>
    </w:p>
    <w:p w:rsidR="008C438C" w:rsidRDefault="008C438C" w:rsidP="008C438C">
      <w:pPr>
        <w:pStyle w:val="Boxednote"/>
        <w:shd w:val="clear" w:color="auto" w:fill="CCFFFF"/>
      </w:pPr>
      <w:r>
        <w:t xml:space="preserve">        ageQ |  -</w:t>
      </w:r>
      <w:r>
        <w:rPr>
          <w:highlight w:val="yellow"/>
        </w:rPr>
        <w:t>0.1132  -0.0899  -0.12</w:t>
      </w:r>
      <w:r>
        <w:t>04   1.0000</w:t>
      </w:r>
    </w:p>
    <w:p w:rsidR="008C438C" w:rsidRDefault="008C438C" w:rsidP="008C438C">
      <w:pPr>
        <w:pStyle w:val="Stata"/>
      </w:pPr>
    </w:p>
    <w:p w:rsidR="008C438C" w:rsidRDefault="008C438C" w:rsidP="008C438C">
      <w:pPr>
        <w:pStyle w:val="Stata"/>
      </w:pPr>
    </w:p>
    <w:p w:rsidR="008C438C" w:rsidRDefault="008C438C" w:rsidP="008C438C">
      <w:pPr>
        <w:pStyle w:val="Stata"/>
        <w:rPr>
          <w:color w:val="7030A0"/>
        </w:rPr>
      </w:pPr>
      <w:r>
        <w:rPr>
          <w:color w:val="7030A0"/>
        </w:rPr>
        <w:t xml:space="preserve">*---Factor analysis shows </w:t>
      </w:r>
      <w:proofErr w:type="gramStart"/>
      <w:r>
        <w:rPr>
          <w:color w:val="7030A0"/>
        </w:rPr>
        <w:t>its</w:t>
      </w:r>
      <w:proofErr w:type="gramEnd"/>
      <w:r>
        <w:rPr>
          <w:color w:val="7030A0"/>
        </w:rPr>
        <w:t xml:space="preserve"> bad also</w:t>
      </w:r>
    </w:p>
    <w:p w:rsidR="008C438C" w:rsidRDefault="008C438C" w:rsidP="008C438C">
      <w:pPr>
        <w:pStyle w:val="Stata"/>
      </w:pPr>
      <w:proofErr w:type="gramStart"/>
      <w:r>
        <w:t>factor</w:t>
      </w:r>
      <w:proofErr w:type="gramEnd"/>
      <w:r>
        <w:t xml:space="preserve">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ageQ</w:t>
      </w:r>
      <w:proofErr w:type="spellEnd"/>
    </w:p>
    <w:p w:rsidR="008C438C" w:rsidRDefault="008C438C" w:rsidP="008C438C">
      <w:pPr>
        <w:pStyle w:val="Boxednote"/>
        <w:shd w:val="clear" w:color="auto" w:fill="CCFFFF"/>
      </w:pPr>
      <w:r>
        <w:t>Factor analysis/correlation                        Number of obs    =     2078</w:t>
      </w:r>
    </w:p>
    <w:p w:rsidR="008C438C" w:rsidRDefault="008C438C" w:rsidP="008C438C">
      <w:pPr>
        <w:pStyle w:val="Boxednote"/>
        <w:shd w:val="clear" w:color="auto" w:fill="CCFFFF"/>
      </w:pPr>
      <w:r>
        <w:t xml:space="preserve">    Method: principal factors                      Retained factors =        2</w:t>
      </w:r>
    </w:p>
    <w:p w:rsidR="008C438C" w:rsidRDefault="008C438C" w:rsidP="008C438C">
      <w:pPr>
        <w:pStyle w:val="Boxednote"/>
        <w:shd w:val="clear" w:color="auto" w:fill="CCFFFF"/>
      </w:pPr>
      <w:r>
        <w:t xml:space="preserve">    Rotation: (unrotated)                          Number of params =        6</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Factor  |   Eigenvalue   Difference        Proportion   Cumulative</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Factor1  |      </w:t>
      </w:r>
      <w:r>
        <w:rPr>
          <w:highlight w:val="yellow"/>
        </w:rPr>
        <w:t>2.4</w:t>
      </w:r>
      <w:r>
        <w:t>3968      2.42712            1.0502       1.0502</w:t>
      </w:r>
    </w:p>
    <w:p w:rsidR="008C438C" w:rsidRDefault="008C438C" w:rsidP="008C438C">
      <w:pPr>
        <w:pStyle w:val="Boxednote"/>
        <w:shd w:val="clear" w:color="auto" w:fill="CCFFFF"/>
      </w:pPr>
      <w:r>
        <w:t xml:space="preserve">        Factor2  |      </w:t>
      </w:r>
      <w:r>
        <w:rPr>
          <w:highlight w:val="yellow"/>
        </w:rPr>
        <w:t>0.0</w:t>
      </w:r>
      <w:r>
        <w:t>1256      0.05063            0.0054       1.0556</w:t>
      </w:r>
    </w:p>
    <w:p w:rsidR="008C438C" w:rsidRDefault="008C438C" w:rsidP="008C438C">
      <w:pPr>
        <w:pStyle w:val="Boxednote"/>
        <w:shd w:val="clear" w:color="auto" w:fill="CCFFFF"/>
      </w:pPr>
      <w:r>
        <w:t xml:space="preserve">        Factor3  |     -0.03806      0.05311           -0.0164       1.0392</w:t>
      </w:r>
    </w:p>
    <w:p w:rsidR="008C438C" w:rsidRDefault="008C438C" w:rsidP="008C438C">
      <w:pPr>
        <w:pStyle w:val="Boxednote"/>
        <w:shd w:val="clear" w:color="auto" w:fill="CCFFFF"/>
      </w:pPr>
      <w:r>
        <w:t xml:space="preserve">        Factor4  |     -0.09117            .           -0.0392       1.0000</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LR test: independent vs. saturated:  chi2(6)  = 5593.63 Prob&gt;chi2 = 0.0000</w:t>
      </w:r>
    </w:p>
    <w:p w:rsidR="008C438C" w:rsidRDefault="008C438C" w:rsidP="008C438C">
      <w:pPr>
        <w:pStyle w:val="Boxednote"/>
        <w:shd w:val="clear" w:color="auto" w:fill="CCFFFF"/>
      </w:pPr>
    </w:p>
    <w:p w:rsidR="008C438C" w:rsidRDefault="008C438C" w:rsidP="008C438C">
      <w:pPr>
        <w:pStyle w:val="Boxednote"/>
        <w:shd w:val="clear" w:color="auto" w:fill="CCFFFF"/>
      </w:pPr>
      <w:r>
        <w:t>Factor loadings (pattern matrix) and unique variances</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Variable |  Factor1   Factor2 |   Uniqueness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mrlPopeR |   0.8479   -0.0110 |      0.2810  </w:t>
      </w:r>
    </w:p>
    <w:p w:rsidR="008C438C" w:rsidRDefault="008C438C" w:rsidP="008C438C">
      <w:pPr>
        <w:pStyle w:val="Boxednote"/>
        <w:shd w:val="clear" w:color="auto" w:fill="CCFFFF"/>
      </w:pPr>
      <w:r>
        <w:t xml:space="preserve">         mrlABCR |   0.9378    0.0301 |      0.1197  </w:t>
      </w:r>
    </w:p>
    <w:p w:rsidR="008C438C" w:rsidRDefault="008C438C" w:rsidP="008C438C">
      <w:pPr>
        <w:pStyle w:val="Boxednote"/>
        <w:shd w:val="clear" w:color="auto" w:fill="CCFFFF"/>
      </w:pPr>
      <w:r>
        <w:t xml:space="preserve">        mrlFundR |   0.9094   -0.0067 |      0.1729  </w:t>
      </w:r>
    </w:p>
    <w:p w:rsidR="008C438C" w:rsidRDefault="008C438C" w:rsidP="008C438C">
      <w:pPr>
        <w:pStyle w:val="Boxednote"/>
        <w:shd w:val="clear" w:color="auto" w:fill="CCFFFF"/>
      </w:pPr>
      <w:r>
        <w:t xml:space="preserve">            ageQ |  </w:t>
      </w:r>
      <w:r>
        <w:rPr>
          <w:highlight w:val="yellow"/>
        </w:rPr>
        <w:t>-0.11</w:t>
      </w:r>
      <w:r>
        <w:t xml:space="preserve">97    0.1072 |      0.9742  </w:t>
      </w:r>
    </w:p>
    <w:p w:rsidR="008C438C" w:rsidRDefault="008C438C" w:rsidP="008C438C">
      <w:pPr>
        <w:pStyle w:val="Boxednote"/>
        <w:shd w:val="clear" w:color="auto" w:fill="CCFFFF"/>
      </w:pPr>
      <w:r>
        <w:t xml:space="preserve">    -------------------------------------------------</w:t>
      </w:r>
    </w:p>
    <w:p w:rsidR="008C438C" w:rsidRDefault="008C438C" w:rsidP="008C438C">
      <w:pPr>
        <w:pStyle w:val="StataComment"/>
      </w:pPr>
      <w:r>
        <w:t>*The factor loading for the item that does not belong is very small.</w:t>
      </w:r>
    </w:p>
    <w:p w:rsidR="008C438C" w:rsidRDefault="008C438C" w:rsidP="008C438C">
      <w:pPr>
        <w:pStyle w:val="Stata"/>
      </w:pPr>
    </w:p>
    <w:p w:rsidR="008C438C" w:rsidRDefault="008C438C" w:rsidP="008C438C">
      <w:pPr>
        <w:pStyle w:val="Stata"/>
      </w:pPr>
    </w:p>
    <w:p w:rsidR="008C438C" w:rsidRDefault="008C438C" w:rsidP="008C438C">
      <w:pPr>
        <w:pStyle w:val="Heading4"/>
      </w:pPr>
      <w:r>
        <w:t xml:space="preserve">*Factor analysis revealing several concepts </w:t>
      </w:r>
    </w:p>
    <w:p w:rsidR="008C438C" w:rsidRDefault="008C438C" w:rsidP="008C438C">
      <w:pPr>
        <w:pStyle w:val="StataComment"/>
      </w:pPr>
      <w:r>
        <w:t>*The process is very similar to when we are testing for one factor (factors are also sometimes called "dimensions", "Concepts" or "true variables").</w:t>
      </w:r>
    </w:p>
    <w:p w:rsidR="008C438C" w:rsidRDefault="008C438C" w:rsidP="008C438C">
      <w:pPr>
        <w:pStyle w:val="StataComment"/>
      </w:pPr>
      <w:r>
        <w:t>*We have already seen the correlations (above)</w:t>
      </w:r>
    </w:p>
    <w:p w:rsidR="008C438C" w:rsidRDefault="008C438C" w:rsidP="008C438C">
      <w:pPr>
        <w:pStyle w:val="Stata"/>
        <w:rPr>
          <w:color w:val="7030A0"/>
        </w:rPr>
      </w:pPr>
    </w:p>
    <w:p w:rsidR="008C438C" w:rsidRDefault="008C438C" w:rsidP="008C438C">
      <w:pPr>
        <w:pStyle w:val="Stata"/>
        <w:rPr>
          <w:color w:val="7030A0"/>
        </w:rPr>
      </w:pPr>
      <w:r>
        <w:rPr>
          <w:color w:val="7030A0"/>
        </w:rPr>
        <w:t>*----- Also need to look at correlations with criterion variables</w:t>
      </w:r>
    </w:p>
    <w:p w:rsidR="008C438C" w:rsidRDefault="008C438C" w:rsidP="008C438C">
      <w:pPr>
        <w:pStyle w:val="Stata"/>
      </w:pPr>
      <w:proofErr w:type="spellStart"/>
      <w:proofErr w:type="gramStart"/>
      <w:r>
        <w:t>corr</w:t>
      </w:r>
      <w:proofErr w:type="spellEnd"/>
      <w:proofErr w:type="gramEnd"/>
      <w:r>
        <w:t xml:space="preserve">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mrlEthCR</w:t>
      </w:r>
      <w:proofErr w:type="spellEnd"/>
      <w:r>
        <w:t xml:space="preserve"> </w:t>
      </w:r>
      <w:proofErr w:type="spellStart"/>
      <w:r>
        <w:t>mrlMDR</w:t>
      </w:r>
      <w:proofErr w:type="spellEnd"/>
      <w:r>
        <w:t xml:space="preserve"> </w:t>
      </w:r>
      <w:proofErr w:type="spellStart"/>
      <w:r>
        <w:t>mrlNIHR</w:t>
      </w:r>
      <w:proofErr w:type="spellEnd"/>
      <w:r>
        <w:t xml:space="preserve"> mrlYou1stR </w:t>
      </w:r>
      <w:proofErr w:type="spellStart"/>
      <w:r>
        <w:t>mrlYouR</w:t>
      </w:r>
      <w:proofErr w:type="spellEnd"/>
      <w:r>
        <w:t xml:space="preserve"> </w:t>
      </w:r>
      <w:proofErr w:type="spellStart"/>
      <w:r>
        <w:t>maleQ</w:t>
      </w:r>
      <w:proofErr w:type="spellEnd"/>
      <w:r>
        <w:t xml:space="preserve"> </w:t>
      </w:r>
      <w:proofErr w:type="spellStart"/>
      <w:r>
        <w:t>ageQ</w:t>
      </w:r>
      <w:proofErr w:type="spellEnd"/>
      <w:r>
        <w:t xml:space="preserve"> </w:t>
      </w:r>
      <w:proofErr w:type="spellStart"/>
      <w:r>
        <w:t>edNowQ</w:t>
      </w:r>
      <w:proofErr w:type="spellEnd"/>
      <w:r>
        <w:t xml:space="preserve"> polDem9 </w:t>
      </w:r>
      <w:proofErr w:type="spellStart"/>
      <w:r>
        <w:t>ChGoNow</w:t>
      </w:r>
      <w:proofErr w:type="spellEnd"/>
    </w:p>
    <w:p w:rsidR="008C438C" w:rsidRDefault="008C438C" w:rsidP="008C438C">
      <w:pPr>
        <w:pStyle w:val="Boxednote"/>
        <w:shd w:val="clear" w:color="auto" w:fill="CCFFFF"/>
      </w:pPr>
      <w:r>
        <w:t xml:space="preserve">             | </w:t>
      </w:r>
      <w:r>
        <w:rPr>
          <w:highlight w:val="yellow"/>
        </w:rPr>
        <w:t>mrlPopeR  mrlABCR mrlFundR</w:t>
      </w:r>
      <w:r>
        <w:t xml:space="preserve"> </w:t>
      </w:r>
      <w:r>
        <w:rPr>
          <w:highlight w:val="green"/>
        </w:rPr>
        <w:t>mrlEthCR   mrlMDR  mrlNIHR</w:t>
      </w:r>
      <w:r>
        <w:t xml:space="preserve"> </w:t>
      </w:r>
      <w:r>
        <w:rPr>
          <w:highlight w:val="cyan"/>
        </w:rPr>
        <w:t>mrlYo~tR  mrlYouR</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mrlPopeR |   1.0000</w:t>
      </w:r>
    </w:p>
    <w:p w:rsidR="008C438C" w:rsidRDefault="008C438C" w:rsidP="008C438C">
      <w:pPr>
        <w:pStyle w:val="Boxednote"/>
        <w:shd w:val="clear" w:color="auto" w:fill="CCFFFF"/>
      </w:pPr>
      <w:r>
        <w:t xml:space="preserve">     mrlABCR |   0.8209   1.0000</w:t>
      </w:r>
    </w:p>
    <w:p w:rsidR="008C438C" w:rsidRDefault="008C438C" w:rsidP="008C438C">
      <w:pPr>
        <w:pStyle w:val="Boxednote"/>
        <w:shd w:val="clear" w:color="auto" w:fill="CCFFFF"/>
      </w:pPr>
      <w:r>
        <w:t xml:space="preserve">    mrlFundR |   0.7733   0.8857   1.0000</w:t>
      </w:r>
    </w:p>
    <w:p w:rsidR="008C438C" w:rsidRDefault="008C438C" w:rsidP="008C438C">
      <w:pPr>
        <w:pStyle w:val="Boxednote"/>
        <w:shd w:val="clear" w:color="auto" w:fill="CCFFFF"/>
      </w:pPr>
      <w:r>
        <w:t xml:space="preserve">    mrlEthCR |   0.2671   0.3023   0.2503   1.0000</w:t>
      </w:r>
    </w:p>
    <w:p w:rsidR="008C438C" w:rsidRDefault="008C438C" w:rsidP="008C438C">
      <w:pPr>
        <w:pStyle w:val="Boxednote"/>
        <w:shd w:val="clear" w:color="auto" w:fill="CCFFFF"/>
      </w:pPr>
      <w:r>
        <w:t xml:space="preserve">      mrlMDR |   0.1220   0.1641   0.0963   0.5284   1.0000</w:t>
      </w:r>
    </w:p>
    <w:p w:rsidR="008C438C" w:rsidRDefault="008C438C" w:rsidP="008C438C">
      <w:pPr>
        <w:pStyle w:val="Boxednote"/>
        <w:shd w:val="clear" w:color="auto" w:fill="CCFFFF"/>
      </w:pPr>
      <w:r>
        <w:t xml:space="preserve">     mrlNIHR |   0.1023   0.1621   0.1203   0.5050   0.6444   1.0000</w:t>
      </w:r>
    </w:p>
    <w:p w:rsidR="008C438C" w:rsidRDefault="008C438C" w:rsidP="008C438C">
      <w:pPr>
        <w:pStyle w:val="Boxednote"/>
        <w:shd w:val="clear" w:color="auto" w:fill="CCFFFF"/>
      </w:pPr>
      <w:r>
        <w:t xml:space="preserve">  mrlYou1stR |   0.1358   0.1637   0.1733   0.2222   0.3765   0.3204   1.0000</w:t>
      </w:r>
    </w:p>
    <w:p w:rsidR="008C438C" w:rsidRDefault="008C438C" w:rsidP="008C438C">
      <w:pPr>
        <w:pStyle w:val="Boxednote"/>
        <w:shd w:val="clear" w:color="auto" w:fill="CCFFFF"/>
      </w:pPr>
      <w:r>
        <w:t xml:space="preserve">     mrlYouR |   0.0721   0.0922   0.1156   0.1717   0.3313   0.3268   0.7136   1.0000</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maleQ |   0</w:t>
      </w:r>
      <w:r>
        <w:rPr>
          <w:highlight w:val="yellow"/>
        </w:rPr>
        <w:t>.0691   0.0572   0.0575</w:t>
      </w:r>
      <w:r>
        <w:t xml:space="preserve">  -</w:t>
      </w:r>
      <w:r>
        <w:rPr>
          <w:highlight w:val="green"/>
        </w:rPr>
        <w:t>0.0177   0.0410  -0.0163</w:t>
      </w:r>
      <w:r>
        <w:t xml:space="preserve">  -</w:t>
      </w:r>
      <w:r>
        <w:rPr>
          <w:highlight w:val="cyan"/>
        </w:rPr>
        <w:t>0.0469  -0.0337</w:t>
      </w:r>
    </w:p>
    <w:p w:rsidR="008C438C" w:rsidRDefault="008C438C" w:rsidP="008C438C">
      <w:pPr>
        <w:pStyle w:val="Boxednote"/>
        <w:shd w:val="clear" w:color="auto" w:fill="CCFFFF"/>
      </w:pPr>
      <w:r>
        <w:t xml:space="preserve">        ageQ |  -0</w:t>
      </w:r>
      <w:r>
        <w:rPr>
          <w:highlight w:val="yellow"/>
        </w:rPr>
        <w:t>.1120  -0.0906  -0.1162</w:t>
      </w:r>
      <w:r>
        <w:t xml:space="preserve">  -</w:t>
      </w:r>
      <w:r>
        <w:rPr>
          <w:highlight w:val="green"/>
        </w:rPr>
        <w:t>0.1234  -</w:t>
      </w:r>
      <w:r>
        <w:t>0</w:t>
      </w:r>
      <w:r>
        <w:rPr>
          <w:color w:val="FF0000"/>
        </w:rPr>
        <w:t>.0238  -0.0558</w:t>
      </w:r>
      <w:r>
        <w:t xml:space="preserve">  -</w:t>
      </w:r>
      <w:r>
        <w:rPr>
          <w:highlight w:val="cyan"/>
        </w:rPr>
        <w:t>0.0778  -0.0723</w:t>
      </w:r>
    </w:p>
    <w:p w:rsidR="008C438C" w:rsidRDefault="008C438C" w:rsidP="008C438C">
      <w:pPr>
        <w:pStyle w:val="Boxednote"/>
        <w:shd w:val="clear" w:color="auto" w:fill="CCFFFF"/>
      </w:pPr>
      <w:r>
        <w:t xml:space="preserve">      edNowQ |  -0</w:t>
      </w:r>
      <w:r>
        <w:rPr>
          <w:highlight w:val="yellow"/>
        </w:rPr>
        <w:t>.0381  -0.0318  -0.0585</w:t>
      </w:r>
      <w:r>
        <w:t xml:space="preserve">  -</w:t>
      </w:r>
      <w:r>
        <w:rPr>
          <w:highlight w:val="green"/>
        </w:rPr>
        <w:t>0.0070   0.0036   0.0166</w:t>
      </w:r>
      <w:r>
        <w:t xml:space="preserve">   </w:t>
      </w:r>
      <w:r>
        <w:rPr>
          <w:highlight w:val="cyan"/>
        </w:rPr>
        <w:t>0.0336   0.0521</w:t>
      </w:r>
    </w:p>
    <w:p w:rsidR="008C438C" w:rsidRDefault="008C438C" w:rsidP="008C438C">
      <w:pPr>
        <w:pStyle w:val="Boxednote"/>
        <w:shd w:val="clear" w:color="auto" w:fill="CCFFFF"/>
      </w:pPr>
      <w:r>
        <w:t xml:space="preserve">     polDem9 |  -0</w:t>
      </w:r>
      <w:r>
        <w:rPr>
          <w:highlight w:val="yellow"/>
        </w:rPr>
        <w:t>.1222  -0.1137  -0.1549</w:t>
      </w:r>
      <w:r>
        <w:t xml:space="preserve">   0</w:t>
      </w:r>
      <w:r>
        <w:rPr>
          <w:highlight w:val="green"/>
        </w:rPr>
        <w:t>.2219   0.1929   0.1907</w:t>
      </w:r>
      <w:r>
        <w:t xml:space="preserve">   0</w:t>
      </w:r>
      <w:r>
        <w:rPr>
          <w:highlight w:val="cyan"/>
        </w:rPr>
        <w:t>.0443   0.0480</w:t>
      </w:r>
    </w:p>
    <w:p w:rsidR="008C438C" w:rsidRDefault="008C438C" w:rsidP="008C438C">
      <w:pPr>
        <w:pStyle w:val="Boxednote"/>
        <w:shd w:val="clear" w:color="auto" w:fill="CCFFFF"/>
      </w:pPr>
      <w:r>
        <w:t xml:space="preserve">    chGoNowQ |   0</w:t>
      </w:r>
      <w:r>
        <w:rPr>
          <w:highlight w:val="yellow"/>
        </w:rPr>
        <w:t>.1451   0.1406   0.1927</w:t>
      </w:r>
      <w:r>
        <w:t xml:space="preserve">  </w:t>
      </w:r>
      <w:r>
        <w:rPr>
          <w:color w:val="FF0000"/>
        </w:rPr>
        <w:t>-0.0703</w:t>
      </w:r>
      <w:r>
        <w:rPr>
          <w:highlight w:val="green"/>
        </w:rPr>
        <w:t xml:space="preserve">  -0.1712  -0.155</w:t>
      </w:r>
      <w:r>
        <w:t>4  -0</w:t>
      </w:r>
      <w:r>
        <w:rPr>
          <w:highlight w:val="cyan"/>
        </w:rPr>
        <w:t>.1082  -0.1051</w:t>
      </w:r>
    </w:p>
    <w:p w:rsidR="008C438C" w:rsidRDefault="008C438C" w:rsidP="008C438C">
      <w:pPr>
        <w:pStyle w:val="Boxednote"/>
        <w:shd w:val="clear" w:color="auto" w:fill="CCFFFF"/>
      </w:pPr>
      <w:r>
        <w:t xml:space="preserve">       cathQ |  </w:t>
      </w:r>
      <w:r>
        <w:rPr>
          <w:color w:val="FF0000"/>
        </w:rPr>
        <w:t xml:space="preserve"> 0.3228</w:t>
      </w:r>
      <w:r>
        <w:t xml:space="preserve">   </w:t>
      </w:r>
      <w:r>
        <w:rPr>
          <w:highlight w:val="yellow"/>
        </w:rPr>
        <w:t>0.1953   0.148</w:t>
      </w:r>
      <w:r>
        <w:t>6   0</w:t>
      </w:r>
      <w:r>
        <w:rPr>
          <w:highlight w:val="green"/>
        </w:rPr>
        <w:t>.0314   0.0069   0.026</w:t>
      </w:r>
      <w:r>
        <w:t>5  -0.</w:t>
      </w:r>
      <w:r>
        <w:rPr>
          <w:highlight w:val="cyan"/>
        </w:rPr>
        <w:t>0200  -0.0126</w:t>
      </w:r>
    </w:p>
    <w:p w:rsidR="008C438C" w:rsidRDefault="008C438C" w:rsidP="008C438C">
      <w:pPr>
        <w:pStyle w:val="StataComment"/>
      </w:pPr>
      <w:r>
        <w:t>*Not perfect, but the balance of the evidence is that the correlations with criterion variable support the hypothesis that the three posited scales exist.</w:t>
      </w:r>
    </w:p>
    <w:p w:rsidR="008C438C" w:rsidRDefault="008C438C" w:rsidP="008C438C">
      <w:pPr>
        <w:pStyle w:val="Stata"/>
        <w:rPr>
          <w:color w:val="7030A0"/>
        </w:rPr>
      </w:pPr>
    </w:p>
    <w:p w:rsidR="008C438C" w:rsidRDefault="008C438C" w:rsidP="008C438C">
      <w:pPr>
        <w:pStyle w:val="Stata"/>
        <w:rPr>
          <w:color w:val="7030A0"/>
        </w:rPr>
      </w:pPr>
      <w:r>
        <w:rPr>
          <w:color w:val="7030A0"/>
        </w:rPr>
        <w:t>*---factor analysis</w:t>
      </w:r>
    </w:p>
    <w:p w:rsidR="008C438C" w:rsidRDefault="008C438C" w:rsidP="008C438C">
      <w:pPr>
        <w:pStyle w:val="Stata"/>
      </w:pPr>
      <w:proofErr w:type="gramStart"/>
      <w:r>
        <w:t>factor</w:t>
      </w:r>
      <w:proofErr w:type="gramEnd"/>
      <w:r>
        <w:t xml:space="preserve"> </w:t>
      </w:r>
      <w:proofErr w:type="spellStart"/>
      <w:r>
        <w:t>mrlPopeR</w:t>
      </w:r>
      <w:proofErr w:type="spellEnd"/>
      <w:r>
        <w:t xml:space="preserve"> </w:t>
      </w:r>
      <w:proofErr w:type="spellStart"/>
      <w:r>
        <w:t>mrlABCR</w:t>
      </w:r>
      <w:proofErr w:type="spellEnd"/>
      <w:r>
        <w:t xml:space="preserve"> </w:t>
      </w:r>
      <w:proofErr w:type="spellStart"/>
      <w:r>
        <w:t>mrlFundR</w:t>
      </w:r>
      <w:proofErr w:type="spellEnd"/>
      <w:r>
        <w:t xml:space="preserve"> </w:t>
      </w:r>
      <w:proofErr w:type="spellStart"/>
      <w:r>
        <w:t>mrlEthCR</w:t>
      </w:r>
      <w:proofErr w:type="spellEnd"/>
      <w:r>
        <w:t xml:space="preserve"> </w:t>
      </w:r>
      <w:proofErr w:type="spellStart"/>
      <w:r>
        <w:t>mrlMDR</w:t>
      </w:r>
      <w:proofErr w:type="spellEnd"/>
      <w:r>
        <w:t xml:space="preserve"> </w:t>
      </w:r>
      <w:proofErr w:type="spellStart"/>
      <w:r>
        <w:t>mrlNIHR</w:t>
      </w:r>
      <w:proofErr w:type="spellEnd"/>
      <w:r>
        <w:t xml:space="preserve"> mrlYou1stR </w:t>
      </w:r>
      <w:proofErr w:type="spellStart"/>
      <w:r>
        <w:t>mrlYouR</w:t>
      </w:r>
      <w:proofErr w:type="spellEnd"/>
      <w:r>
        <w:t xml:space="preserve"> </w:t>
      </w:r>
    </w:p>
    <w:p w:rsidR="008C438C" w:rsidRDefault="008C438C" w:rsidP="008C438C">
      <w:pPr>
        <w:pStyle w:val="Boxednote"/>
        <w:shd w:val="clear" w:color="auto" w:fill="CCFFFF"/>
      </w:pPr>
      <w:r>
        <w:t>actor analysis/correlation                        Number of obs    =     2135</w:t>
      </w:r>
    </w:p>
    <w:p w:rsidR="008C438C" w:rsidRDefault="008C438C" w:rsidP="008C438C">
      <w:pPr>
        <w:pStyle w:val="Boxednote"/>
        <w:shd w:val="clear" w:color="auto" w:fill="CCFFFF"/>
      </w:pPr>
      <w:r>
        <w:t xml:space="preserve">    Method: principal factors                      Retained factors =        3</w:t>
      </w:r>
    </w:p>
    <w:p w:rsidR="008C438C" w:rsidRDefault="008C438C" w:rsidP="008C438C">
      <w:pPr>
        <w:pStyle w:val="Boxednote"/>
        <w:shd w:val="clear" w:color="auto" w:fill="CCFFFF"/>
      </w:pPr>
      <w:r>
        <w:t xml:space="preserve">    Rotation: (unrotated)                          Number of params =       21</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Factor  |   Eigenvalue   Difference        Proportion   Cumulative</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Factor1  |      </w:t>
      </w:r>
      <w:r>
        <w:rPr>
          <w:highlight w:val="yellow"/>
        </w:rPr>
        <w:t>3.0</w:t>
      </w:r>
      <w:r>
        <w:t>1094      1.31448            0.6255       0.6255</w:t>
      </w:r>
    </w:p>
    <w:p w:rsidR="008C438C" w:rsidRDefault="008C438C" w:rsidP="008C438C">
      <w:pPr>
        <w:pStyle w:val="Boxednote"/>
        <w:shd w:val="clear" w:color="auto" w:fill="CCFFFF"/>
      </w:pPr>
      <w:r>
        <w:t xml:space="preserve">        Factor2  |      </w:t>
      </w:r>
      <w:r>
        <w:rPr>
          <w:highlight w:val="yellow"/>
        </w:rPr>
        <w:t>1.6</w:t>
      </w:r>
      <w:r>
        <w:t>9647      1.03499            0.3524       0.9779</w:t>
      </w:r>
    </w:p>
    <w:p w:rsidR="008C438C" w:rsidRDefault="008C438C" w:rsidP="008C438C">
      <w:pPr>
        <w:pStyle w:val="Boxednote"/>
        <w:shd w:val="clear" w:color="auto" w:fill="CCFFFF"/>
      </w:pPr>
      <w:r>
        <w:t xml:space="preserve">        Factor3  |      </w:t>
      </w:r>
      <w:r>
        <w:rPr>
          <w:highlight w:val="yellow"/>
        </w:rPr>
        <w:t>0.66</w:t>
      </w:r>
      <w:r>
        <w:t>148      0.68745            0.1374       1.1153</w:t>
      </w:r>
    </w:p>
    <w:p w:rsidR="008C438C" w:rsidRDefault="008C438C" w:rsidP="008C438C">
      <w:pPr>
        <w:pStyle w:val="Boxednote"/>
        <w:shd w:val="clear" w:color="auto" w:fill="CCFFFF"/>
      </w:pPr>
      <w:r>
        <w:t xml:space="preserve">        Factor4  |     -</w:t>
      </w:r>
      <w:r>
        <w:rPr>
          <w:highlight w:val="yellow"/>
        </w:rPr>
        <w:t>0.02</w:t>
      </w:r>
      <w:r>
        <w:t>597      0.05307           -0.0054       1.1099</w:t>
      </w:r>
    </w:p>
    <w:p w:rsidR="008C438C" w:rsidRDefault="008C438C" w:rsidP="008C438C">
      <w:pPr>
        <w:pStyle w:val="Boxednote"/>
        <w:shd w:val="clear" w:color="auto" w:fill="CCFFFF"/>
      </w:pPr>
      <w:r>
        <w:t xml:space="preserve">        Factor5  |     -0.07904      0.02888           -0.0164       1.0935</w:t>
      </w:r>
    </w:p>
    <w:p w:rsidR="008C438C" w:rsidRDefault="008C438C" w:rsidP="008C438C">
      <w:pPr>
        <w:pStyle w:val="Boxednote"/>
        <w:shd w:val="clear" w:color="auto" w:fill="CCFFFF"/>
      </w:pPr>
      <w:r>
        <w:t xml:space="preserve">        Factor6  |     -0.10792      0.03539           -0.0224       1.0711</w:t>
      </w:r>
    </w:p>
    <w:p w:rsidR="008C438C" w:rsidRDefault="008C438C" w:rsidP="008C438C">
      <w:pPr>
        <w:pStyle w:val="Boxednote"/>
        <w:shd w:val="clear" w:color="auto" w:fill="CCFFFF"/>
      </w:pPr>
      <w:r>
        <w:t xml:space="preserve">        Factor7  |     -0.14331      0.05541           -0.0298       1.0413</w:t>
      </w:r>
    </w:p>
    <w:p w:rsidR="008C438C" w:rsidRDefault="008C438C" w:rsidP="008C438C">
      <w:pPr>
        <w:pStyle w:val="Boxednote"/>
        <w:shd w:val="clear" w:color="auto" w:fill="CCFFFF"/>
      </w:pPr>
      <w:r>
        <w:t xml:space="preserve">        Factor8  |     -0.19872            .           -0.0413       1.0000</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LR test: independent vs. saturated:  chi2(28) = 1.0e+04 Prob&gt;chi2 = 0.0000</w:t>
      </w:r>
    </w:p>
    <w:p w:rsidR="008C438C" w:rsidRDefault="008C438C" w:rsidP="008C438C">
      <w:pPr>
        <w:pStyle w:val="Boxednote"/>
        <w:shd w:val="clear" w:color="auto" w:fill="CCFFFF"/>
      </w:pPr>
    </w:p>
    <w:p w:rsidR="008C438C" w:rsidRDefault="008C438C" w:rsidP="008C438C">
      <w:pPr>
        <w:pStyle w:val="Boxednote"/>
        <w:shd w:val="clear" w:color="auto" w:fill="CCFFFF"/>
      </w:pPr>
      <w:r>
        <w:t>Factor loadings (pattern matrix) and unique variances</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Variable |  Factor1   Factor2   Factor3 |   Uniqueness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mrlPopeR |   0.</w:t>
      </w:r>
      <w:r>
        <w:rPr>
          <w:highlight w:val="yellow"/>
        </w:rPr>
        <w:t>70</w:t>
      </w:r>
      <w:r>
        <w:t xml:space="preserve">65   -0.4632    0.0260 |      0.2856  </w:t>
      </w:r>
    </w:p>
    <w:p w:rsidR="008C438C" w:rsidRDefault="008C438C" w:rsidP="008C438C">
      <w:pPr>
        <w:pStyle w:val="Boxednote"/>
        <w:shd w:val="clear" w:color="auto" w:fill="CCFFFF"/>
      </w:pPr>
      <w:r>
        <w:t xml:space="preserve">         mrlABCR |   0.</w:t>
      </w:r>
      <w:r>
        <w:rPr>
          <w:highlight w:val="yellow"/>
        </w:rPr>
        <w:t>80</w:t>
      </w:r>
      <w:r>
        <w:t xml:space="preserve">55   -0.4882    0.0061 |      0.1128  </w:t>
      </w:r>
    </w:p>
    <w:p w:rsidR="008C438C" w:rsidRDefault="008C438C" w:rsidP="008C438C">
      <w:pPr>
        <w:pStyle w:val="Boxednote"/>
        <w:shd w:val="clear" w:color="auto" w:fill="CCFFFF"/>
      </w:pPr>
      <w:r>
        <w:t xml:space="preserve">        mrlFundR |   0.</w:t>
      </w:r>
      <w:r>
        <w:rPr>
          <w:highlight w:val="yellow"/>
        </w:rPr>
        <w:t>75</w:t>
      </w:r>
      <w:r>
        <w:t xml:space="preserve">99   -0.4909    0.0819 |      0.1749  </w:t>
      </w:r>
    </w:p>
    <w:p w:rsidR="008C438C" w:rsidRDefault="008C438C" w:rsidP="008C438C">
      <w:pPr>
        <w:pStyle w:val="Boxednote"/>
        <w:shd w:val="clear" w:color="auto" w:fill="CCFFFF"/>
      </w:pPr>
      <w:r>
        <w:t xml:space="preserve">        mrlEthCR |   0.</w:t>
      </w:r>
      <w:r>
        <w:rPr>
          <w:highlight w:val="yellow"/>
        </w:rPr>
        <w:t>54</w:t>
      </w:r>
      <w:r>
        <w:t xml:space="preserve">66    0.2408   -0.3334 |      0.5321  </w:t>
      </w:r>
    </w:p>
    <w:p w:rsidR="008C438C" w:rsidRDefault="008C438C" w:rsidP="008C438C">
      <w:pPr>
        <w:pStyle w:val="Boxednote"/>
        <w:shd w:val="clear" w:color="auto" w:fill="CCFFFF"/>
      </w:pPr>
      <w:r>
        <w:t xml:space="preserve">          mrlMDR |   0.</w:t>
      </w:r>
      <w:r>
        <w:rPr>
          <w:highlight w:val="yellow"/>
        </w:rPr>
        <w:t>53</w:t>
      </w:r>
      <w:r>
        <w:t xml:space="preserve">60    0.5036   -0.2854 |      0.3776  </w:t>
      </w:r>
    </w:p>
    <w:p w:rsidR="008C438C" w:rsidRDefault="008C438C" w:rsidP="008C438C">
      <w:pPr>
        <w:pStyle w:val="Boxednote"/>
        <w:shd w:val="clear" w:color="auto" w:fill="CCFFFF"/>
      </w:pPr>
      <w:r>
        <w:t xml:space="preserve">         mrlNIHR |   0.</w:t>
      </w:r>
      <w:r>
        <w:rPr>
          <w:highlight w:val="yellow"/>
        </w:rPr>
        <w:t>51</w:t>
      </w:r>
      <w:r>
        <w:t xml:space="preserve">88    0.4759   -0.2917 |      0.4192  </w:t>
      </w:r>
    </w:p>
    <w:p w:rsidR="008C438C" w:rsidRDefault="008C438C" w:rsidP="008C438C">
      <w:pPr>
        <w:pStyle w:val="Boxednote"/>
        <w:shd w:val="clear" w:color="auto" w:fill="CCFFFF"/>
      </w:pPr>
      <w:r>
        <w:t xml:space="preserve">      mrlYou1stR |   0.</w:t>
      </w:r>
      <w:r>
        <w:rPr>
          <w:highlight w:val="yellow"/>
        </w:rPr>
        <w:t>49</w:t>
      </w:r>
      <w:r>
        <w:t xml:space="preserve">18    0.4663    0.4263 |      0.3590  </w:t>
      </w:r>
    </w:p>
    <w:p w:rsidR="008C438C" w:rsidRDefault="008C438C" w:rsidP="008C438C">
      <w:pPr>
        <w:pStyle w:val="Boxednote"/>
        <w:shd w:val="clear" w:color="auto" w:fill="CCFFFF"/>
      </w:pPr>
      <w:r>
        <w:t xml:space="preserve">         mrlYouR |   0.</w:t>
      </w:r>
      <w:r>
        <w:rPr>
          <w:highlight w:val="yellow"/>
        </w:rPr>
        <w:t>43</w:t>
      </w:r>
      <w:r>
        <w:t xml:space="preserve">39    0.4970    0.4412 |      0.3701  </w:t>
      </w:r>
    </w:p>
    <w:p w:rsidR="008C438C" w:rsidRDefault="008C438C" w:rsidP="008C438C">
      <w:pPr>
        <w:pStyle w:val="Boxednote"/>
        <w:shd w:val="clear" w:color="auto" w:fill="CCFFFF"/>
      </w:pPr>
      <w:r>
        <w:t xml:space="preserve">    -----------------------------------------------------------</w:t>
      </w:r>
    </w:p>
    <w:p w:rsidR="008C438C" w:rsidRDefault="008C438C" w:rsidP="008C438C">
      <w:pPr>
        <w:pStyle w:val="Stata"/>
      </w:pPr>
    </w:p>
    <w:p w:rsidR="008C438C" w:rsidRDefault="008C438C" w:rsidP="008C438C">
      <w:pPr>
        <w:pStyle w:val="Stata"/>
      </w:pPr>
    </w:p>
    <w:p w:rsidR="008C438C" w:rsidRDefault="008C438C" w:rsidP="008C438C">
      <w:pPr>
        <w:pStyle w:val="StataComment"/>
      </w:pPr>
      <w:r>
        <w:t>*---That was ugly. We need to rotate. Rotation is the extra step we need to find several factors.</w:t>
      </w:r>
    </w:p>
    <w:p w:rsidR="008C438C" w:rsidRDefault="008C438C" w:rsidP="008C438C">
      <w:pPr>
        <w:pStyle w:val="Stata"/>
      </w:pPr>
      <w:proofErr w:type="gramStart"/>
      <w:r>
        <w:t>rotate</w:t>
      </w:r>
      <w:proofErr w:type="gramEnd"/>
    </w:p>
    <w:p w:rsidR="008C438C" w:rsidRDefault="008C438C" w:rsidP="008C438C">
      <w:pPr>
        <w:pStyle w:val="Boxednote"/>
        <w:shd w:val="clear" w:color="auto" w:fill="CCFFFF"/>
      </w:pPr>
      <w:r>
        <w:t>Factor analysis/correlation                        Number of obs    =     2135</w:t>
      </w:r>
    </w:p>
    <w:p w:rsidR="008C438C" w:rsidRDefault="008C438C" w:rsidP="008C438C">
      <w:pPr>
        <w:pStyle w:val="Boxednote"/>
        <w:shd w:val="clear" w:color="auto" w:fill="CCFFFF"/>
      </w:pPr>
      <w:r>
        <w:t xml:space="preserve">    Method: principal factors                      Retained factors =        3</w:t>
      </w:r>
    </w:p>
    <w:p w:rsidR="008C438C" w:rsidRDefault="008C438C" w:rsidP="008C438C">
      <w:pPr>
        <w:pStyle w:val="Boxednote"/>
        <w:shd w:val="clear" w:color="auto" w:fill="CCFFFF"/>
      </w:pPr>
      <w:r>
        <w:t xml:space="preserve">    Rotation: orthogonal varimax (Kaiser off)      Number of params =       21</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Factor  |     Variance   Difference        Proportion   Cumulative</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Factor1  |      </w:t>
      </w:r>
      <w:r>
        <w:rPr>
          <w:highlight w:val="yellow"/>
        </w:rPr>
        <w:t>2.4</w:t>
      </w:r>
      <w:r>
        <w:t>8672      0.92418            0.5166       0.5166</w:t>
      </w:r>
    </w:p>
    <w:p w:rsidR="008C438C" w:rsidRDefault="008C438C" w:rsidP="008C438C">
      <w:pPr>
        <w:pStyle w:val="Boxednote"/>
        <w:shd w:val="clear" w:color="auto" w:fill="CCFFFF"/>
      </w:pPr>
      <w:r>
        <w:t xml:space="preserve">        Factor2  |      </w:t>
      </w:r>
      <w:r>
        <w:rPr>
          <w:highlight w:val="yellow"/>
        </w:rPr>
        <w:t>1.5</w:t>
      </w:r>
      <w:r>
        <w:t>6253      0.24289            0.3246       0.8412</w:t>
      </w:r>
    </w:p>
    <w:p w:rsidR="008C438C" w:rsidRDefault="008C438C" w:rsidP="008C438C">
      <w:pPr>
        <w:pStyle w:val="Boxednote"/>
        <w:shd w:val="clear" w:color="auto" w:fill="CCFFFF"/>
      </w:pPr>
      <w:r>
        <w:t xml:space="preserve">        Factor3  |      </w:t>
      </w:r>
      <w:r>
        <w:rPr>
          <w:highlight w:val="yellow"/>
        </w:rPr>
        <w:t>1.3</w:t>
      </w:r>
      <w:r>
        <w:t>1964            .            0.2741       1.1153</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LR test: independent vs. saturated:  chi2(28) = 1.0e+04 Prob&gt;chi2 = 0.0000</w:t>
      </w:r>
    </w:p>
    <w:p w:rsidR="008C438C" w:rsidRDefault="008C438C" w:rsidP="008C438C">
      <w:pPr>
        <w:pStyle w:val="Boxednote"/>
        <w:shd w:val="clear" w:color="auto" w:fill="CCFFFF"/>
      </w:pPr>
    </w:p>
    <w:p w:rsidR="008C438C" w:rsidRDefault="008C438C" w:rsidP="008C438C">
      <w:pPr>
        <w:pStyle w:val="Boxednote"/>
        <w:shd w:val="clear" w:color="auto" w:fill="CCFFFF"/>
      </w:pPr>
      <w:r>
        <w:t>Rotated factor loadings (pattern matrix) and unique variances</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Variable |  Factor1   Factor2   Factor3 |   Uniqueness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mrlPopeR |   0.</w:t>
      </w:r>
      <w:r>
        <w:rPr>
          <w:highlight w:val="yellow"/>
        </w:rPr>
        <w:t>84</w:t>
      </w:r>
      <w:r>
        <w:t xml:space="preserve">08    0.0769    0.0387 |      0.2856  </w:t>
      </w:r>
    </w:p>
    <w:p w:rsidR="008C438C" w:rsidRDefault="008C438C" w:rsidP="008C438C">
      <w:pPr>
        <w:pStyle w:val="Boxednote"/>
        <w:shd w:val="clear" w:color="auto" w:fill="CCFFFF"/>
      </w:pPr>
      <w:r>
        <w:t xml:space="preserve">         mrlABCR |   0.</w:t>
      </w:r>
      <w:r>
        <w:rPr>
          <w:highlight w:val="yellow"/>
        </w:rPr>
        <w:t>93</w:t>
      </w:r>
      <w:r>
        <w:t xml:space="preserve">23    0.1255    0.0484 |      0.1128  </w:t>
      </w:r>
    </w:p>
    <w:p w:rsidR="008C438C" w:rsidRDefault="008C438C" w:rsidP="008C438C">
      <w:pPr>
        <w:pStyle w:val="Boxednote"/>
        <w:shd w:val="clear" w:color="auto" w:fill="CCFFFF"/>
      </w:pPr>
      <w:r>
        <w:t xml:space="preserve">        mrlFundR |   0.</w:t>
      </w:r>
      <w:r>
        <w:rPr>
          <w:highlight w:val="yellow"/>
        </w:rPr>
        <w:t>90</w:t>
      </w:r>
      <w:r>
        <w:t xml:space="preserve">29    0.0508    0.0857 |      0.1749  </w:t>
      </w:r>
    </w:p>
    <w:p w:rsidR="008C438C" w:rsidRDefault="008C438C" w:rsidP="008C438C">
      <w:pPr>
        <w:pStyle w:val="Boxednote"/>
        <w:shd w:val="clear" w:color="auto" w:fill="CCFFFF"/>
      </w:pPr>
      <w:r>
        <w:t xml:space="preserve">        mrlEthCR |   0.2545    0.</w:t>
      </w:r>
      <w:r>
        <w:rPr>
          <w:highlight w:val="green"/>
        </w:rPr>
        <w:t>62</w:t>
      </w:r>
      <w:r>
        <w:t xml:space="preserve">79    0.0944 |      0.5321  </w:t>
      </w:r>
    </w:p>
    <w:p w:rsidR="008C438C" w:rsidRDefault="008C438C" w:rsidP="008C438C">
      <w:pPr>
        <w:pStyle w:val="Boxednote"/>
        <w:shd w:val="clear" w:color="auto" w:fill="CCFFFF"/>
      </w:pPr>
      <w:r>
        <w:t xml:space="preserve">          mrlMDR |   0.0844    0.</w:t>
      </w:r>
      <w:r>
        <w:rPr>
          <w:highlight w:val="green"/>
        </w:rPr>
        <w:t>73</w:t>
      </w:r>
      <w:r>
        <w:t xml:space="preserve">66    0.2696 |      0.3776  </w:t>
      </w:r>
    </w:p>
    <w:p w:rsidR="008C438C" w:rsidRDefault="008C438C" w:rsidP="008C438C">
      <w:pPr>
        <w:pStyle w:val="Boxednote"/>
        <w:shd w:val="clear" w:color="auto" w:fill="CCFFFF"/>
      </w:pPr>
      <w:r>
        <w:t xml:space="preserve">         mrlNIHR |   0.0880    0.</w:t>
      </w:r>
      <w:r>
        <w:rPr>
          <w:highlight w:val="green"/>
        </w:rPr>
        <w:t>71</w:t>
      </w:r>
      <w:r>
        <w:t xml:space="preserve">69    0.2431 |      0.4192  </w:t>
      </w:r>
    </w:p>
    <w:p w:rsidR="008C438C" w:rsidRDefault="008C438C" w:rsidP="008C438C">
      <w:pPr>
        <w:pStyle w:val="Boxednote"/>
        <w:shd w:val="clear" w:color="auto" w:fill="CCFFFF"/>
      </w:pPr>
      <w:r>
        <w:t xml:space="preserve">      mrlYou1stR |   0.1145    0.2198    0.</w:t>
      </w:r>
      <w:r>
        <w:rPr>
          <w:highlight w:val="cyan"/>
        </w:rPr>
        <w:t>76</w:t>
      </w:r>
      <w:r>
        <w:t xml:space="preserve">13 |      0.3590  </w:t>
      </w:r>
    </w:p>
    <w:p w:rsidR="008C438C" w:rsidRDefault="008C438C" w:rsidP="008C438C">
      <w:pPr>
        <w:pStyle w:val="Boxednote"/>
        <w:shd w:val="clear" w:color="auto" w:fill="CCFFFF"/>
      </w:pPr>
      <w:r>
        <w:t xml:space="preserve">         mrlYouR |   0.0510    0.1981    0.</w:t>
      </w:r>
      <w:r>
        <w:rPr>
          <w:highlight w:val="cyan"/>
        </w:rPr>
        <w:t>76</w:t>
      </w:r>
      <w:r>
        <w:t xml:space="preserve">69 |      0.3701  </w:t>
      </w:r>
    </w:p>
    <w:p w:rsidR="008C438C" w:rsidRDefault="008C438C" w:rsidP="008C438C">
      <w:pPr>
        <w:pStyle w:val="Boxednote"/>
        <w:shd w:val="clear" w:color="auto" w:fill="CCFFFF"/>
      </w:pPr>
      <w:r>
        <w:t xml:space="preserve">    -----------------------------------------------------------</w:t>
      </w:r>
    </w:p>
    <w:p w:rsidR="008C438C" w:rsidRDefault="008C438C" w:rsidP="008C438C">
      <w:pPr>
        <w:pStyle w:val="Stata"/>
      </w:pPr>
    </w:p>
    <w:p w:rsidR="008C438C" w:rsidRDefault="008C438C" w:rsidP="008C438C">
      <w:pPr>
        <w:pStyle w:val="StataComment"/>
      </w:pPr>
      <w:r>
        <w:t xml:space="preserve">*Looking good! 3 </w:t>
      </w:r>
      <w:proofErr w:type="spellStart"/>
      <w:r>
        <w:t>eignvalues</w:t>
      </w:r>
      <w:proofErr w:type="spellEnd"/>
      <w:r>
        <w:t xml:space="preserve"> &gt;1 indicates 3 factors, as we expect. Loadings for the variables that are supposed to measure each factor/ underlying variable have high loadings on that factor and low loadings elsewhere.</w:t>
      </w:r>
    </w:p>
    <w:p w:rsidR="008C438C" w:rsidRDefault="008C438C" w:rsidP="008C438C">
      <w:pPr>
        <w:pStyle w:val="Stata"/>
      </w:pPr>
    </w:p>
    <w:p w:rsidR="008C438C" w:rsidRDefault="008C438C" w:rsidP="008C438C">
      <w:pPr>
        <w:pStyle w:val="Stata"/>
      </w:pPr>
    </w:p>
    <w:p w:rsidR="008C438C" w:rsidRDefault="008C438C" w:rsidP="008C438C">
      <w:pPr>
        <w:pStyle w:val="Stata"/>
      </w:pPr>
      <w:r>
        <w:t>*----- Make scales for the other two concepts</w:t>
      </w:r>
    </w:p>
    <w:p w:rsidR="008C438C" w:rsidRDefault="008C438C" w:rsidP="008C438C">
      <w:pPr>
        <w:pStyle w:val="Stata"/>
      </w:pPr>
    </w:p>
    <w:p w:rsidR="008C438C" w:rsidRDefault="008C438C" w:rsidP="008C438C">
      <w:pPr>
        <w:pStyle w:val="Stata"/>
      </w:pPr>
      <w:proofErr w:type="spellStart"/>
      <w:proofErr w:type="gramStart"/>
      <w:r>
        <w:t>egen</w:t>
      </w:r>
      <w:proofErr w:type="spellEnd"/>
      <w:proofErr w:type="gramEnd"/>
      <w:r>
        <w:t xml:space="preserve"> mrlMed9 = </w:t>
      </w:r>
      <w:proofErr w:type="spellStart"/>
      <w:r>
        <w:t>rowmean</w:t>
      </w:r>
      <w:proofErr w:type="spellEnd"/>
      <w:r>
        <w:t xml:space="preserve">( </w:t>
      </w:r>
      <w:proofErr w:type="spellStart"/>
      <w:r>
        <w:t>mrlEthCR</w:t>
      </w:r>
      <w:proofErr w:type="spellEnd"/>
      <w:r>
        <w:t xml:space="preserve"> </w:t>
      </w:r>
      <w:proofErr w:type="spellStart"/>
      <w:r>
        <w:t>mrlMDR</w:t>
      </w:r>
      <w:proofErr w:type="spellEnd"/>
      <w:r>
        <w:t xml:space="preserve"> </w:t>
      </w:r>
      <w:proofErr w:type="spellStart"/>
      <w:r>
        <w:t>mrlNIHR</w:t>
      </w:r>
      <w:proofErr w:type="spellEnd"/>
      <w:r>
        <w:t>)</w:t>
      </w:r>
    </w:p>
    <w:p w:rsidR="008C438C" w:rsidRDefault="008C438C" w:rsidP="008C438C">
      <w:pPr>
        <w:pStyle w:val="Stata"/>
      </w:pPr>
      <w:proofErr w:type="gramStart"/>
      <w:r>
        <w:t>tab</w:t>
      </w:r>
      <w:proofErr w:type="gramEnd"/>
      <w:r>
        <w:t xml:space="preserve"> mrlMed9, m</w:t>
      </w:r>
      <w:bookmarkStart w:id="0" w:name="_GoBack"/>
      <w:bookmarkEnd w:id="0"/>
    </w:p>
    <w:p w:rsidR="008C438C" w:rsidRDefault="008C438C" w:rsidP="008C438C">
      <w:pPr>
        <w:pStyle w:val="Stata"/>
      </w:pPr>
      <w:proofErr w:type="spellStart"/>
      <w:proofErr w:type="gramStart"/>
      <w:r>
        <w:t>corr</w:t>
      </w:r>
      <w:proofErr w:type="spellEnd"/>
      <w:proofErr w:type="gramEnd"/>
      <w:r>
        <w:t xml:space="preserve"> mrlMed9  </w:t>
      </w:r>
      <w:proofErr w:type="spellStart"/>
      <w:r>
        <w:t>mrlEthCR</w:t>
      </w:r>
      <w:proofErr w:type="spellEnd"/>
      <w:r>
        <w:t xml:space="preserve"> </w:t>
      </w:r>
      <w:proofErr w:type="spellStart"/>
      <w:r>
        <w:t>mrlMDR</w:t>
      </w:r>
      <w:proofErr w:type="spellEnd"/>
      <w:r>
        <w:t xml:space="preserve"> </w:t>
      </w:r>
      <w:proofErr w:type="spellStart"/>
      <w:r>
        <w:t>mrlNIHR</w:t>
      </w:r>
      <w:proofErr w:type="spellEnd"/>
    </w:p>
    <w:p w:rsidR="008C438C" w:rsidRDefault="008C438C" w:rsidP="008C438C">
      <w:pPr>
        <w:pStyle w:val="Stata"/>
      </w:pPr>
    </w:p>
    <w:p w:rsidR="008C438C" w:rsidRDefault="008C438C" w:rsidP="008C438C">
      <w:pPr>
        <w:pStyle w:val="Stata"/>
      </w:pPr>
    </w:p>
    <w:p w:rsidR="008C438C" w:rsidRDefault="008C438C" w:rsidP="008C438C">
      <w:pPr>
        <w:pStyle w:val="Stata"/>
      </w:pPr>
      <w:proofErr w:type="spellStart"/>
      <w:proofErr w:type="gramStart"/>
      <w:r>
        <w:t>egen</w:t>
      </w:r>
      <w:proofErr w:type="spellEnd"/>
      <w:proofErr w:type="gramEnd"/>
      <w:r>
        <w:t xml:space="preserve"> mrlYou9 = </w:t>
      </w:r>
      <w:proofErr w:type="spellStart"/>
      <w:r>
        <w:t>rowmean</w:t>
      </w:r>
      <w:proofErr w:type="spellEnd"/>
      <w:r>
        <w:t xml:space="preserve">( mrlYou1stR </w:t>
      </w:r>
      <w:proofErr w:type="spellStart"/>
      <w:r>
        <w:t>mrlYouR</w:t>
      </w:r>
      <w:proofErr w:type="spellEnd"/>
      <w:r>
        <w:t xml:space="preserve"> )</w:t>
      </w:r>
    </w:p>
    <w:p w:rsidR="008C438C" w:rsidRDefault="008C438C" w:rsidP="008C438C">
      <w:pPr>
        <w:pStyle w:val="Stata"/>
      </w:pPr>
      <w:proofErr w:type="gramStart"/>
      <w:r>
        <w:t>tab</w:t>
      </w:r>
      <w:proofErr w:type="gramEnd"/>
      <w:r>
        <w:t xml:space="preserve"> mrlYou9 </w:t>
      </w:r>
    </w:p>
    <w:p w:rsidR="008C438C" w:rsidRDefault="008C438C" w:rsidP="008C438C">
      <w:pPr>
        <w:pStyle w:val="Stata"/>
      </w:pPr>
      <w:proofErr w:type="spellStart"/>
      <w:proofErr w:type="gramStart"/>
      <w:r>
        <w:t>corr</w:t>
      </w:r>
      <w:proofErr w:type="spellEnd"/>
      <w:proofErr w:type="gramEnd"/>
      <w:r>
        <w:t xml:space="preserve"> mrlYou9  mrlYou1stR </w:t>
      </w:r>
      <w:proofErr w:type="spellStart"/>
      <w:r>
        <w:t>mrlYouR</w:t>
      </w:r>
      <w:proofErr w:type="spellEnd"/>
    </w:p>
    <w:p w:rsidR="008C438C" w:rsidRDefault="008C438C" w:rsidP="008C438C">
      <w:pPr>
        <w:pStyle w:val="Stata"/>
      </w:pPr>
    </w:p>
    <w:p w:rsidR="008C438C" w:rsidRDefault="008C438C" w:rsidP="008C438C">
      <w:pPr>
        <w:pStyle w:val="Stata"/>
      </w:pPr>
    </w:p>
    <w:p w:rsidR="008C438C" w:rsidRDefault="008C438C" w:rsidP="008C438C">
      <w:pPr>
        <w:pStyle w:val="Stata"/>
      </w:pPr>
      <w:r>
        <w:t>*------ Correlations with other variables: a 2</w:t>
      </w:r>
      <w:r>
        <w:rPr>
          <w:vertAlign w:val="superscript"/>
        </w:rPr>
        <w:t>nd</w:t>
      </w:r>
      <w:r>
        <w:t xml:space="preserve"> and better look</w:t>
      </w:r>
    </w:p>
    <w:p w:rsidR="008C438C" w:rsidRDefault="008C438C" w:rsidP="008C438C">
      <w:pPr>
        <w:pStyle w:val="Stata"/>
      </w:pPr>
      <w:proofErr w:type="spellStart"/>
      <w:proofErr w:type="gramStart"/>
      <w:r>
        <w:t>corr</w:t>
      </w:r>
      <w:proofErr w:type="spellEnd"/>
      <w:r>
        <w:t xml:space="preserve">  mrlRel9</w:t>
      </w:r>
      <w:proofErr w:type="gramEnd"/>
      <w:r>
        <w:t xml:space="preserve"> mrlMed9 mrlYou9 </w:t>
      </w:r>
      <w:proofErr w:type="spellStart"/>
      <w:r>
        <w:t>maleQ</w:t>
      </w:r>
      <w:proofErr w:type="spellEnd"/>
      <w:r>
        <w:t xml:space="preserve"> </w:t>
      </w:r>
      <w:proofErr w:type="spellStart"/>
      <w:r>
        <w:t>ageQ</w:t>
      </w:r>
      <w:proofErr w:type="spellEnd"/>
      <w:r>
        <w:t xml:space="preserve"> </w:t>
      </w:r>
      <w:proofErr w:type="spellStart"/>
      <w:r>
        <w:t>edNowQ</w:t>
      </w:r>
      <w:proofErr w:type="spellEnd"/>
      <w:r>
        <w:t xml:space="preserve"> polDem9 </w:t>
      </w:r>
      <w:proofErr w:type="spellStart"/>
      <w:r>
        <w:t>chGoNowQ</w:t>
      </w:r>
      <w:proofErr w:type="spellEnd"/>
      <w:r>
        <w:t>, m</w:t>
      </w:r>
    </w:p>
    <w:p w:rsidR="008C438C" w:rsidRDefault="008C438C" w:rsidP="008C438C">
      <w:pPr>
        <w:pStyle w:val="Stata"/>
      </w:pPr>
    </w:p>
    <w:p w:rsidR="008C438C" w:rsidRDefault="008C438C" w:rsidP="008C438C">
      <w:pPr>
        <w:pStyle w:val="Boxednote"/>
        <w:shd w:val="clear" w:color="auto" w:fill="CCFFFF"/>
      </w:pPr>
      <w:r>
        <w:t xml:space="preserve">    Variable |         Mean    Std. Dev.          Min          Max</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mrlRel9 |     </w:t>
      </w:r>
      <w:r>
        <w:rPr>
          <w:highlight w:val="yellow"/>
        </w:rPr>
        <w:t>33</w:t>
      </w:r>
      <w:r>
        <w:t>.61376     28.66974            0          100</w:t>
      </w:r>
    </w:p>
    <w:p w:rsidR="008C438C" w:rsidRDefault="008C438C" w:rsidP="008C438C">
      <w:pPr>
        <w:pStyle w:val="Boxednote"/>
        <w:shd w:val="clear" w:color="auto" w:fill="CCFFFF"/>
      </w:pPr>
      <w:r>
        <w:t xml:space="preserve">     mrlMed9 |     </w:t>
      </w:r>
      <w:r>
        <w:rPr>
          <w:highlight w:val="yellow"/>
        </w:rPr>
        <w:t>58</w:t>
      </w:r>
      <w:r>
        <w:t>.86834     23.71164            0          100</w:t>
      </w:r>
    </w:p>
    <w:p w:rsidR="008C438C" w:rsidRDefault="008C438C" w:rsidP="008C438C">
      <w:pPr>
        <w:pStyle w:val="Boxednote"/>
        <w:shd w:val="clear" w:color="auto" w:fill="CCFFFF"/>
      </w:pPr>
      <w:r>
        <w:t xml:space="preserve">     mrlYou9 |     </w:t>
      </w:r>
      <w:r>
        <w:rPr>
          <w:highlight w:val="yellow"/>
        </w:rPr>
        <w:t>71</w:t>
      </w:r>
      <w:r>
        <w:t>.03819     23.65904            0          100</w:t>
      </w:r>
    </w:p>
    <w:p w:rsidR="008C438C" w:rsidRDefault="008C438C" w:rsidP="008C438C">
      <w:pPr>
        <w:pStyle w:val="Boxednote"/>
        <w:shd w:val="clear" w:color="auto" w:fill="CCFFFF"/>
      </w:pPr>
      <w:r>
        <w:t xml:space="preserve">       maleQ |     .4868735      .499947            0            1</w:t>
      </w:r>
    </w:p>
    <w:p w:rsidR="008C438C" w:rsidRDefault="008C438C" w:rsidP="008C438C">
      <w:pPr>
        <w:pStyle w:val="Boxednote"/>
        <w:shd w:val="clear" w:color="auto" w:fill="CCFFFF"/>
      </w:pPr>
      <w:r>
        <w:t xml:space="preserve">        ageQ |     46.37375     15.98017           17           87</w:t>
      </w:r>
    </w:p>
    <w:p w:rsidR="008C438C" w:rsidRDefault="008C438C" w:rsidP="008C438C">
      <w:pPr>
        <w:pStyle w:val="Boxednote"/>
        <w:shd w:val="clear" w:color="auto" w:fill="CCFFFF"/>
      </w:pPr>
      <w:r>
        <w:t xml:space="preserve">      edNowQ |     14.08329     2.256712           10           22</w:t>
      </w:r>
    </w:p>
    <w:p w:rsidR="008C438C" w:rsidRDefault="008C438C" w:rsidP="008C438C">
      <w:pPr>
        <w:pStyle w:val="Boxednote"/>
        <w:shd w:val="clear" w:color="auto" w:fill="CCFFFF"/>
      </w:pPr>
      <w:r>
        <w:t xml:space="preserve">     polDem9 |     .5340119     .3304676            0            1</w:t>
      </w:r>
    </w:p>
    <w:p w:rsidR="008C438C" w:rsidRDefault="008C438C" w:rsidP="008C438C">
      <w:pPr>
        <w:pStyle w:val="Boxednote"/>
        <w:shd w:val="clear" w:color="auto" w:fill="CCFFFF"/>
      </w:pPr>
      <w:r>
        <w:t xml:space="preserve">     ChGoNow |      3.55895     2.807283           -1            9</w:t>
      </w:r>
    </w:p>
    <w:p w:rsidR="008C438C" w:rsidRDefault="008C438C" w:rsidP="008C438C">
      <w:pPr>
        <w:pStyle w:val="Boxednote"/>
        <w:shd w:val="clear" w:color="auto" w:fill="CCFFFF"/>
      </w:pP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  mrlRel9  mrlMed9  mrlYou9  </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mrlRel9 |   1.0000</w:t>
      </w:r>
    </w:p>
    <w:p w:rsidR="008C438C" w:rsidRDefault="008C438C" w:rsidP="008C438C">
      <w:pPr>
        <w:pStyle w:val="Boxednote"/>
        <w:shd w:val="clear" w:color="auto" w:fill="CCFFFF"/>
      </w:pPr>
      <w:r>
        <w:t xml:space="preserve">     mrlMed9 |   0.2260   1.0000</w:t>
      </w:r>
    </w:p>
    <w:p w:rsidR="008C438C" w:rsidRDefault="008C438C" w:rsidP="008C438C">
      <w:pPr>
        <w:pStyle w:val="Boxednote"/>
        <w:shd w:val="clear" w:color="auto" w:fill="CCFFFF"/>
      </w:pPr>
      <w:r>
        <w:t xml:space="preserve">     mrlYou9 |   0.1449   0.3681   1.0000</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maleQ |   0.0678   0.0045  -0.0428  </w:t>
      </w:r>
    </w:p>
    <w:p w:rsidR="008C438C" w:rsidRDefault="008C438C" w:rsidP="008C438C">
      <w:pPr>
        <w:pStyle w:val="Boxednote"/>
        <w:shd w:val="clear" w:color="auto" w:fill="CCFFFF"/>
      </w:pPr>
      <w:r>
        <w:t xml:space="preserve">        ageQ |  -0.1108  -0.0873  -0.0831  </w:t>
      </w:r>
    </w:p>
    <w:p w:rsidR="008C438C" w:rsidRDefault="008C438C" w:rsidP="008C438C">
      <w:pPr>
        <w:pStyle w:val="Boxednote"/>
        <w:shd w:val="clear" w:color="auto" w:fill="CCFFFF"/>
      </w:pPr>
      <w:r>
        <w:t xml:space="preserve">      edNowQ |  -0.0530   0.0046   0.0465  </w:t>
      </w:r>
    </w:p>
    <w:p w:rsidR="008C438C" w:rsidRDefault="008C438C" w:rsidP="008C438C">
      <w:pPr>
        <w:pStyle w:val="Boxednote"/>
        <w:shd w:val="clear" w:color="auto" w:fill="CCFFFF"/>
      </w:pPr>
      <w:r>
        <w:t xml:space="preserve">     polDem9 |  </w:t>
      </w:r>
      <w:r>
        <w:rPr>
          <w:highlight w:val="yellow"/>
        </w:rPr>
        <w:t>-0.1419   0.2401   0.049</w:t>
      </w:r>
      <w:r>
        <w:t xml:space="preserve">1  </w:t>
      </w:r>
    </w:p>
    <w:p w:rsidR="008C438C" w:rsidRDefault="008C438C" w:rsidP="008C438C">
      <w:pPr>
        <w:pStyle w:val="Boxednote"/>
        <w:shd w:val="clear" w:color="auto" w:fill="CCFFFF"/>
      </w:pPr>
      <w:r>
        <w:t xml:space="preserve">     ChGoNow |   </w:t>
      </w:r>
      <w:r>
        <w:rPr>
          <w:highlight w:val="green"/>
        </w:rPr>
        <w:t>0.1984  -0.1576  -0.105</w:t>
      </w:r>
      <w:r>
        <w:t xml:space="preserve">8  </w:t>
      </w:r>
    </w:p>
    <w:p w:rsidR="008C438C" w:rsidRDefault="008C438C" w:rsidP="008C438C">
      <w:pPr>
        <w:pStyle w:val="Stata"/>
      </w:pPr>
    </w:p>
    <w:p w:rsidR="008C438C" w:rsidRDefault="008C438C" w:rsidP="008C438C">
      <w:pPr>
        <w:pStyle w:val="Stata"/>
      </w:pPr>
    </w:p>
    <w:p w:rsidR="008C438C" w:rsidRDefault="008C438C" w:rsidP="008C438C">
      <w:pPr>
        <w:pStyle w:val="Heading4"/>
      </w:pPr>
      <w:r>
        <w:t>*Another factor analysis:  Your data</w:t>
      </w:r>
    </w:p>
    <w:p w:rsidR="008C438C" w:rsidRDefault="008C438C" w:rsidP="008C438C">
      <w:pPr>
        <w:pStyle w:val="Stata"/>
        <w:rPr>
          <w:color w:val="7030A0"/>
        </w:rPr>
      </w:pPr>
    </w:p>
    <w:p w:rsidR="008C438C" w:rsidRDefault="008C438C" w:rsidP="008C438C">
      <w:pPr>
        <w:pStyle w:val="StataComment"/>
      </w:pPr>
      <w:r>
        <w:t>*</w:t>
      </w:r>
      <w:proofErr w:type="gramStart"/>
      <w:r>
        <w:t>[ do</w:t>
      </w:r>
      <w:proofErr w:type="gramEnd"/>
      <w:r>
        <w:t xml:space="preserve"> two examples with class data]</w:t>
      </w:r>
    </w:p>
    <w:p w:rsidR="008C438C" w:rsidRDefault="008C438C" w:rsidP="008C438C">
      <w:pPr>
        <w:pStyle w:val="Stata"/>
        <w:rPr>
          <w:color w:val="7030A0"/>
        </w:rPr>
      </w:pPr>
    </w:p>
    <w:p w:rsidR="008C438C" w:rsidRDefault="008C438C" w:rsidP="008C438C">
      <w:pPr>
        <w:pStyle w:val="Stata"/>
        <w:rPr>
          <w:color w:val="7030A0"/>
        </w:rPr>
      </w:pPr>
    </w:p>
    <w:p w:rsidR="008C438C" w:rsidRDefault="008C438C" w:rsidP="008C438C">
      <w:pPr>
        <w:pStyle w:val="StataComment"/>
      </w:pPr>
      <w:r>
        <w:t>*If we have time, we'll do the theory today, but we need time to work on your projects, so we may turn to your projects at this point and do the theory later.</w:t>
      </w:r>
    </w:p>
    <w:p w:rsidR="008C438C" w:rsidRDefault="008C438C" w:rsidP="008C438C">
      <w:pPr>
        <w:pStyle w:val="Stata"/>
        <w:rPr>
          <w:color w:val="7030A0"/>
        </w:rPr>
      </w:pPr>
    </w:p>
    <w:p w:rsidR="008C438C" w:rsidRDefault="008C438C" w:rsidP="008C438C">
      <w:pPr>
        <w:pStyle w:val="Stata"/>
        <w:rPr>
          <w:color w:val="7030A0"/>
        </w:rPr>
      </w:pPr>
    </w:p>
    <w:p w:rsidR="008C438C" w:rsidRDefault="008C438C" w:rsidP="008C438C">
      <w:pPr>
        <w:pStyle w:val="Heading3"/>
      </w:pPr>
      <w:r>
        <w:t>*Factor analysis: theory</w:t>
      </w:r>
    </w:p>
    <w:p w:rsidR="008C438C" w:rsidRDefault="008C438C" w:rsidP="008C438C">
      <w:pPr>
        <w:pStyle w:val="Stata"/>
      </w:pPr>
    </w:p>
    <w:p w:rsidR="008C438C" w:rsidRDefault="008C438C" w:rsidP="008C438C">
      <w:pPr>
        <w:pStyle w:val="Heading4"/>
      </w:pPr>
      <w:r>
        <w:t>*Random noise</w:t>
      </w:r>
    </w:p>
    <w:p w:rsidR="008C438C" w:rsidRDefault="008C438C" w:rsidP="008C438C">
      <w:pPr>
        <w:pStyle w:val="Stata"/>
      </w:pPr>
      <w:proofErr w:type="gramStart"/>
      <w:r>
        <w:t>gen</w:t>
      </w:r>
      <w:proofErr w:type="gramEnd"/>
      <w:r>
        <w:t xml:space="preserve"> e1 = </w:t>
      </w:r>
      <w:proofErr w:type="spellStart"/>
      <w:r>
        <w:t>invnorm</w:t>
      </w:r>
      <w:proofErr w:type="spellEnd"/>
      <w:r>
        <w:t>(uniform())</w:t>
      </w:r>
    </w:p>
    <w:p w:rsidR="008C438C" w:rsidRDefault="008C438C" w:rsidP="008C438C">
      <w:pPr>
        <w:pStyle w:val="Stata"/>
      </w:pPr>
      <w:proofErr w:type="gramStart"/>
      <w:r>
        <w:t>gen</w:t>
      </w:r>
      <w:proofErr w:type="gramEnd"/>
      <w:r>
        <w:t xml:space="preserve"> e2 = </w:t>
      </w:r>
      <w:proofErr w:type="spellStart"/>
      <w:r>
        <w:t>invnorm</w:t>
      </w:r>
      <w:proofErr w:type="spellEnd"/>
      <w:r>
        <w:t>(uniform())</w:t>
      </w:r>
    </w:p>
    <w:p w:rsidR="008C438C" w:rsidRDefault="008C438C" w:rsidP="008C438C">
      <w:pPr>
        <w:pStyle w:val="Stata"/>
      </w:pPr>
      <w:proofErr w:type="gramStart"/>
      <w:r>
        <w:t>gen</w:t>
      </w:r>
      <w:proofErr w:type="gramEnd"/>
      <w:r>
        <w:t xml:space="preserve"> e3 = </w:t>
      </w:r>
      <w:proofErr w:type="spellStart"/>
      <w:r>
        <w:t>invnorm</w:t>
      </w:r>
      <w:proofErr w:type="spellEnd"/>
      <w:r>
        <w:t>(uniform())</w:t>
      </w:r>
    </w:p>
    <w:p w:rsidR="008C438C" w:rsidRDefault="008C438C" w:rsidP="008C438C">
      <w:pPr>
        <w:pStyle w:val="Stata"/>
      </w:pPr>
      <w:proofErr w:type="gramStart"/>
      <w:r>
        <w:t>gen</w:t>
      </w:r>
      <w:proofErr w:type="gramEnd"/>
      <w:r>
        <w:t xml:space="preserve"> e4 = </w:t>
      </w:r>
      <w:proofErr w:type="spellStart"/>
      <w:r>
        <w:t>invnorm</w:t>
      </w:r>
      <w:proofErr w:type="spellEnd"/>
      <w:r>
        <w:t>(uniform())</w:t>
      </w:r>
    </w:p>
    <w:p w:rsidR="008C438C" w:rsidRDefault="008C438C" w:rsidP="008C438C">
      <w:pPr>
        <w:pStyle w:val="Boxednote"/>
        <w:shd w:val="clear" w:color="auto" w:fill="CCFFFF"/>
      </w:pPr>
      <w:r>
        <w:t>corr e1 e2 e3 e4, m</w:t>
      </w:r>
    </w:p>
    <w:p w:rsidR="008C438C" w:rsidRDefault="008C438C" w:rsidP="008C438C">
      <w:pPr>
        <w:pStyle w:val="Boxednote"/>
        <w:shd w:val="clear" w:color="auto" w:fill="CCFFFF"/>
      </w:pPr>
      <w:r>
        <w:t>(obs=2295)</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Variable |         Mean    Std. Dev.          Min          Max</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e1 |    -.</w:t>
      </w:r>
      <w:r>
        <w:rPr>
          <w:highlight w:val="yellow"/>
        </w:rPr>
        <w:t>0</w:t>
      </w:r>
      <w:r>
        <w:t xml:space="preserve">211384     </w:t>
      </w:r>
      <w:r>
        <w:rPr>
          <w:highlight w:val="yellow"/>
        </w:rPr>
        <w:t>1.</w:t>
      </w:r>
      <w:r>
        <w:t>027497    -3.562193     2.971157</w:t>
      </w:r>
    </w:p>
    <w:p w:rsidR="008C438C" w:rsidRDefault="008C438C" w:rsidP="008C438C">
      <w:pPr>
        <w:pStyle w:val="Boxednote"/>
        <w:shd w:val="clear" w:color="auto" w:fill="CCFFFF"/>
      </w:pPr>
      <w:r>
        <w:t xml:space="preserve">          e2 |     .</w:t>
      </w:r>
      <w:r>
        <w:rPr>
          <w:highlight w:val="yellow"/>
        </w:rPr>
        <w:t>0</w:t>
      </w:r>
      <w:r>
        <w:t>247844     .</w:t>
      </w:r>
      <w:r>
        <w:rPr>
          <w:highlight w:val="yellow"/>
        </w:rPr>
        <w:t>9</w:t>
      </w:r>
      <w:r>
        <w:t>880224    -3.723434      3.47072</w:t>
      </w:r>
    </w:p>
    <w:p w:rsidR="008C438C" w:rsidRDefault="008C438C" w:rsidP="008C438C">
      <w:pPr>
        <w:pStyle w:val="Boxednote"/>
        <w:shd w:val="clear" w:color="auto" w:fill="CCFFFF"/>
      </w:pPr>
      <w:r>
        <w:t xml:space="preserve">          e3 |    -.</w:t>
      </w:r>
      <w:r>
        <w:rPr>
          <w:highlight w:val="yellow"/>
        </w:rPr>
        <w:t>0</w:t>
      </w:r>
      <w:r>
        <w:t>147948     .</w:t>
      </w:r>
      <w:r>
        <w:rPr>
          <w:highlight w:val="yellow"/>
        </w:rPr>
        <w:t>9</w:t>
      </w:r>
      <w:r>
        <w:t>930991     -3.19455     3.648272</w:t>
      </w:r>
    </w:p>
    <w:p w:rsidR="008C438C" w:rsidRDefault="008C438C" w:rsidP="008C438C">
      <w:pPr>
        <w:pStyle w:val="Boxednote"/>
        <w:shd w:val="clear" w:color="auto" w:fill="CCFFFF"/>
      </w:pPr>
      <w:r>
        <w:t xml:space="preserve">          e4 |    -.</w:t>
      </w:r>
      <w:r>
        <w:rPr>
          <w:highlight w:val="yellow"/>
        </w:rPr>
        <w:t>0</w:t>
      </w:r>
      <w:r>
        <w:t>048265     .</w:t>
      </w:r>
      <w:r>
        <w:rPr>
          <w:highlight w:val="yellow"/>
        </w:rPr>
        <w:t>9</w:t>
      </w:r>
      <w:r>
        <w:t>851684    -3.365304     3.747546</w:t>
      </w:r>
    </w:p>
    <w:p w:rsidR="008C438C" w:rsidRDefault="008C438C" w:rsidP="008C438C">
      <w:pPr>
        <w:pStyle w:val="Boxednote"/>
        <w:shd w:val="clear" w:color="auto" w:fill="CCFFFF"/>
      </w:pP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       e1       e2       e3       e4</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e1 |   1.0000</w:t>
      </w:r>
    </w:p>
    <w:p w:rsidR="008C438C" w:rsidRDefault="008C438C" w:rsidP="008C438C">
      <w:pPr>
        <w:pStyle w:val="Boxednote"/>
        <w:shd w:val="clear" w:color="auto" w:fill="CCFFFF"/>
      </w:pPr>
      <w:r>
        <w:t xml:space="preserve">          e2 |  -0.</w:t>
      </w:r>
      <w:r>
        <w:rPr>
          <w:highlight w:val="yellow"/>
        </w:rPr>
        <w:t>0</w:t>
      </w:r>
      <w:r>
        <w:t>032   1.0000</w:t>
      </w:r>
    </w:p>
    <w:p w:rsidR="008C438C" w:rsidRDefault="008C438C" w:rsidP="008C438C">
      <w:pPr>
        <w:pStyle w:val="Boxednote"/>
        <w:shd w:val="clear" w:color="auto" w:fill="CCFFFF"/>
      </w:pPr>
      <w:r>
        <w:t xml:space="preserve">          e3 |   0.</w:t>
      </w:r>
      <w:r>
        <w:rPr>
          <w:highlight w:val="yellow"/>
        </w:rPr>
        <w:t>00</w:t>
      </w:r>
      <w:r>
        <w:t>29  -0.</w:t>
      </w:r>
      <w:r>
        <w:rPr>
          <w:highlight w:val="yellow"/>
        </w:rPr>
        <w:t>00</w:t>
      </w:r>
      <w:r>
        <w:t>69   1.0000</w:t>
      </w:r>
    </w:p>
    <w:p w:rsidR="008C438C" w:rsidRDefault="008C438C" w:rsidP="008C438C">
      <w:pPr>
        <w:pStyle w:val="Boxednote"/>
        <w:shd w:val="clear" w:color="auto" w:fill="CCFFFF"/>
      </w:pPr>
      <w:r>
        <w:t xml:space="preserve">          e4 |   0.</w:t>
      </w:r>
      <w:r>
        <w:rPr>
          <w:highlight w:val="yellow"/>
        </w:rPr>
        <w:t>01</w:t>
      </w:r>
      <w:r>
        <w:t>45  -0.</w:t>
      </w:r>
      <w:r>
        <w:rPr>
          <w:highlight w:val="yellow"/>
        </w:rPr>
        <w:t>0</w:t>
      </w:r>
      <w:r>
        <w:t>207   0.</w:t>
      </w:r>
      <w:r>
        <w:rPr>
          <w:highlight w:val="yellow"/>
        </w:rPr>
        <w:t>0</w:t>
      </w:r>
      <w:r>
        <w:t>035   1.0000</w:t>
      </w:r>
    </w:p>
    <w:p w:rsidR="008C438C" w:rsidRDefault="008C438C" w:rsidP="008C438C">
      <w:pPr>
        <w:pStyle w:val="Stata"/>
      </w:pPr>
    </w:p>
    <w:p w:rsidR="008C438C" w:rsidRDefault="008C438C" w:rsidP="008C438C">
      <w:pPr>
        <w:pStyle w:val="Heading4"/>
      </w:pPr>
      <w:r>
        <w:t>*Item = true score plus random noise</w:t>
      </w:r>
    </w:p>
    <w:p w:rsidR="008C438C" w:rsidRDefault="008C438C" w:rsidP="008C438C">
      <w:pPr>
        <w:pStyle w:val="Stata"/>
      </w:pPr>
    </w:p>
    <w:p w:rsidR="008C438C" w:rsidRDefault="008C438C" w:rsidP="008C438C">
      <w:pPr>
        <w:pStyle w:val="Boxednote"/>
        <w:shd w:val="clear" w:color="auto" w:fill="CCFFFF"/>
      </w:pPr>
      <w:r>
        <w:t xml:space="preserve">    Variable |       Obs        Mean    Std. Dev.       Min        Max</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polDem9 |      2295    .5320283    .3210737          0          1</w:t>
      </w:r>
    </w:p>
    <w:p w:rsidR="008C438C" w:rsidRDefault="008C438C" w:rsidP="008C438C">
      <w:pPr>
        <w:pStyle w:val="Stata"/>
      </w:pPr>
    </w:p>
    <w:p w:rsidR="008C438C" w:rsidRDefault="008C438C" w:rsidP="008C438C">
      <w:pPr>
        <w:pStyle w:val="Stata"/>
      </w:pPr>
      <w:proofErr w:type="gramStart"/>
      <w:r>
        <w:t>gen</w:t>
      </w:r>
      <w:proofErr w:type="gramEnd"/>
      <w:r>
        <w:t xml:space="preserve"> polQ1 = polDem9 + .30*e1</w:t>
      </w:r>
    </w:p>
    <w:p w:rsidR="008C438C" w:rsidRDefault="008C438C" w:rsidP="008C438C">
      <w:pPr>
        <w:pStyle w:val="Stata"/>
      </w:pPr>
      <w:proofErr w:type="gramStart"/>
      <w:r>
        <w:t>gen</w:t>
      </w:r>
      <w:proofErr w:type="gramEnd"/>
      <w:r>
        <w:t xml:space="preserve"> polQ2 = polDem9 + .35*e2</w:t>
      </w:r>
    </w:p>
    <w:p w:rsidR="008C438C" w:rsidRDefault="008C438C" w:rsidP="008C438C">
      <w:pPr>
        <w:pStyle w:val="Stata"/>
      </w:pPr>
      <w:proofErr w:type="gramStart"/>
      <w:r>
        <w:t>gen</w:t>
      </w:r>
      <w:proofErr w:type="gramEnd"/>
      <w:r>
        <w:t xml:space="preserve"> polQ3 = polDem9 + .25*e3</w:t>
      </w:r>
    </w:p>
    <w:p w:rsidR="008C438C" w:rsidRDefault="008C438C" w:rsidP="008C438C">
      <w:pPr>
        <w:pStyle w:val="Stata"/>
      </w:pPr>
      <w:proofErr w:type="gramStart"/>
      <w:r>
        <w:t>gen</w:t>
      </w:r>
      <w:proofErr w:type="gramEnd"/>
      <w:r>
        <w:t xml:space="preserve"> polQ4 = polDem9 + .30*e4</w:t>
      </w:r>
    </w:p>
    <w:p w:rsidR="008C438C" w:rsidRDefault="008C438C" w:rsidP="008C438C">
      <w:pPr>
        <w:pStyle w:val="Stata"/>
      </w:pPr>
    </w:p>
    <w:p w:rsidR="008C438C" w:rsidRDefault="008C438C" w:rsidP="008C438C">
      <w:pPr>
        <w:pStyle w:val="Stata"/>
      </w:pPr>
    </w:p>
    <w:p w:rsidR="008C438C" w:rsidRDefault="008C438C" w:rsidP="008C438C">
      <w:pPr>
        <w:pStyle w:val="Heading4"/>
      </w:pPr>
      <w:r>
        <w:t>*Shows our "usual" pattern</w:t>
      </w:r>
    </w:p>
    <w:p w:rsidR="008C438C" w:rsidRDefault="008C438C" w:rsidP="008C438C">
      <w:pPr>
        <w:pStyle w:val="Boxednote"/>
        <w:shd w:val="clear" w:color="auto" w:fill="CCFFFF"/>
      </w:pPr>
      <w:r>
        <w:t>corr polQ1 polQ2 polQ3 polQ4 cThrp9 mrlRel9 mrlMed9 mrlYou9 edNowQ maleQ ageQ</w:t>
      </w:r>
    </w:p>
    <w:p w:rsidR="008C438C" w:rsidRDefault="008C438C" w:rsidP="008C438C">
      <w:pPr>
        <w:pStyle w:val="Boxednote"/>
        <w:shd w:val="clear" w:color="auto" w:fill="CCFFFF"/>
      </w:pPr>
      <w:r>
        <w:t>(obs=2094)</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    polQ1    polQ2    polQ3    polQ4  </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polQ1 |   1.0000</w:t>
      </w:r>
    </w:p>
    <w:p w:rsidR="008C438C" w:rsidRDefault="008C438C" w:rsidP="008C438C">
      <w:pPr>
        <w:pStyle w:val="Boxednote"/>
        <w:shd w:val="clear" w:color="auto" w:fill="CCFFFF"/>
      </w:pPr>
      <w:r>
        <w:t xml:space="preserve">       polQ2 |   0.</w:t>
      </w:r>
      <w:r>
        <w:rPr>
          <w:highlight w:val="yellow"/>
        </w:rPr>
        <w:t>51</w:t>
      </w:r>
      <w:r>
        <w:t>71   1.0000</w:t>
      </w:r>
    </w:p>
    <w:p w:rsidR="008C438C" w:rsidRDefault="008C438C" w:rsidP="008C438C">
      <w:pPr>
        <w:pStyle w:val="Boxednote"/>
        <w:shd w:val="clear" w:color="auto" w:fill="CCFFFF"/>
      </w:pPr>
      <w:r>
        <w:t xml:space="preserve">       polQ3 |   0.</w:t>
      </w:r>
      <w:r>
        <w:rPr>
          <w:highlight w:val="yellow"/>
        </w:rPr>
        <w:t>59</w:t>
      </w:r>
      <w:r>
        <w:t>28   0.</w:t>
      </w:r>
      <w:r>
        <w:rPr>
          <w:highlight w:val="yellow"/>
        </w:rPr>
        <w:t>55</w:t>
      </w:r>
      <w:r>
        <w:t>45   1.0000</w:t>
      </w:r>
    </w:p>
    <w:p w:rsidR="008C438C" w:rsidRDefault="008C438C" w:rsidP="008C438C">
      <w:pPr>
        <w:pStyle w:val="Boxednote"/>
        <w:shd w:val="clear" w:color="auto" w:fill="CCFFFF"/>
      </w:pPr>
      <w:r>
        <w:t xml:space="preserve">       polQ4 |   0.</w:t>
      </w:r>
      <w:r>
        <w:rPr>
          <w:highlight w:val="yellow"/>
        </w:rPr>
        <w:t>55</w:t>
      </w:r>
      <w:r>
        <w:t>14   0.</w:t>
      </w:r>
      <w:r>
        <w:rPr>
          <w:highlight w:val="yellow"/>
        </w:rPr>
        <w:t>50</w:t>
      </w:r>
      <w:r>
        <w:t>11   0.</w:t>
      </w:r>
      <w:r>
        <w:rPr>
          <w:highlight w:val="yellow"/>
        </w:rPr>
        <w:t>58</w:t>
      </w:r>
      <w:r>
        <w:t>83   1.0000</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cThrp9 |   0.2120   0.2035   0.2289   0.2194  </w:t>
      </w:r>
    </w:p>
    <w:p w:rsidR="008C438C" w:rsidRDefault="008C438C" w:rsidP="008C438C">
      <w:pPr>
        <w:pStyle w:val="Boxednote"/>
        <w:shd w:val="clear" w:color="auto" w:fill="CCFFFF"/>
      </w:pPr>
      <w:r>
        <w:t xml:space="preserve">     mrlRel9 |  -0.1269  -0.0991  -0.1175  -0.1342  </w:t>
      </w:r>
    </w:p>
    <w:p w:rsidR="008C438C" w:rsidRDefault="008C438C" w:rsidP="008C438C">
      <w:pPr>
        <w:pStyle w:val="Boxednote"/>
        <w:shd w:val="clear" w:color="auto" w:fill="CCFFFF"/>
      </w:pPr>
      <w:r>
        <w:t xml:space="preserve">     mrlMed9 |   0.1818   0.1644   0.1976   0.1794  </w:t>
      </w:r>
    </w:p>
    <w:p w:rsidR="008C438C" w:rsidRDefault="008C438C" w:rsidP="008C438C">
      <w:pPr>
        <w:pStyle w:val="Boxednote"/>
        <w:shd w:val="clear" w:color="auto" w:fill="CCFFFF"/>
      </w:pPr>
      <w:r>
        <w:t xml:space="preserve">     mrlYou9 |   0.0439   0.0444   0.0327  -0.0028  </w:t>
      </w:r>
    </w:p>
    <w:p w:rsidR="008C438C" w:rsidRDefault="008C438C" w:rsidP="008C438C">
      <w:pPr>
        <w:pStyle w:val="Boxednote"/>
        <w:shd w:val="clear" w:color="auto" w:fill="CCFFFF"/>
      </w:pPr>
      <w:r>
        <w:t xml:space="preserve">      edNowQ |  -0.0201  -0.0201  -0.0043  -0.0462  </w:t>
      </w:r>
    </w:p>
    <w:p w:rsidR="008C438C" w:rsidRDefault="008C438C" w:rsidP="008C438C">
      <w:pPr>
        <w:pStyle w:val="Boxednote"/>
        <w:shd w:val="clear" w:color="auto" w:fill="CCFFFF"/>
      </w:pPr>
      <w:r>
        <w:t xml:space="preserve">       maleQ |  -0.0124  -0.0380  -0.0764  -0.0486  </w:t>
      </w:r>
    </w:p>
    <w:p w:rsidR="008C438C" w:rsidRDefault="008C438C" w:rsidP="008C438C">
      <w:pPr>
        <w:pStyle w:val="Boxednote"/>
        <w:shd w:val="clear" w:color="auto" w:fill="CCFFFF"/>
      </w:pPr>
      <w:r>
        <w:t xml:space="preserve">        ageQ |  -0.0688  -0.0808  -0.0953  -0.0727  </w:t>
      </w:r>
    </w:p>
    <w:p w:rsidR="008C438C" w:rsidRDefault="008C438C" w:rsidP="008C438C">
      <w:pPr>
        <w:pStyle w:val="Stata"/>
      </w:pPr>
    </w:p>
    <w:p w:rsidR="008C438C" w:rsidRDefault="008C438C" w:rsidP="008C438C">
      <w:pPr>
        <w:pStyle w:val="Heading4"/>
      </w:pPr>
      <w:r>
        <w:t>*Factor analysis</w:t>
      </w:r>
    </w:p>
    <w:p w:rsidR="008C438C" w:rsidRDefault="008C438C" w:rsidP="008C438C">
      <w:pPr>
        <w:pStyle w:val="Stata"/>
      </w:pPr>
    </w:p>
    <w:p w:rsidR="008C438C" w:rsidRDefault="008C438C" w:rsidP="008C438C">
      <w:pPr>
        <w:pStyle w:val="Boxednote"/>
        <w:shd w:val="clear" w:color="auto" w:fill="CCFFFF"/>
      </w:pPr>
      <w:r>
        <w:t>factor polQ1 polQ2 polQ3 polQ4</w:t>
      </w:r>
    </w:p>
    <w:p w:rsidR="008C438C" w:rsidRDefault="008C438C" w:rsidP="008C438C">
      <w:pPr>
        <w:pStyle w:val="Boxednote"/>
        <w:shd w:val="clear" w:color="auto" w:fill="CCFFFF"/>
      </w:pPr>
      <w:r>
        <w:t>(obs=2295)</w:t>
      </w:r>
    </w:p>
    <w:p w:rsidR="008C438C" w:rsidRDefault="008C438C" w:rsidP="008C438C">
      <w:pPr>
        <w:pStyle w:val="Boxednote"/>
        <w:shd w:val="clear" w:color="auto" w:fill="CCFFFF"/>
      </w:pPr>
    </w:p>
    <w:p w:rsidR="008C438C" w:rsidRDefault="008C438C" w:rsidP="008C438C">
      <w:pPr>
        <w:pStyle w:val="Boxednote"/>
        <w:shd w:val="clear" w:color="auto" w:fill="CCFFFF"/>
      </w:pPr>
      <w:r>
        <w:t>Factor analysis/correlation                        Number of obs    =     2295</w:t>
      </w:r>
    </w:p>
    <w:p w:rsidR="008C438C" w:rsidRDefault="008C438C" w:rsidP="008C438C">
      <w:pPr>
        <w:pStyle w:val="Boxednote"/>
        <w:shd w:val="clear" w:color="auto" w:fill="CCFFFF"/>
      </w:pPr>
      <w:r>
        <w:t xml:space="preserve">    Method: principal factors                      Retained factors =        1</w:t>
      </w:r>
    </w:p>
    <w:p w:rsidR="008C438C" w:rsidRDefault="008C438C" w:rsidP="008C438C">
      <w:pPr>
        <w:pStyle w:val="Boxednote"/>
        <w:shd w:val="clear" w:color="auto" w:fill="CCFFFF"/>
      </w:pPr>
      <w:r>
        <w:t xml:space="preserve">    Rotation: (unrotated)                          Number of params =        4</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Factor  |   Eigenvalue   Difference        Proportion   Cumulative</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Factor1  |      </w:t>
      </w:r>
      <w:r>
        <w:rPr>
          <w:highlight w:val="yellow"/>
        </w:rPr>
        <w:t>2.0</w:t>
      </w:r>
      <w:r>
        <w:t>4050      2.13246            1.2071       1.2071</w:t>
      </w:r>
    </w:p>
    <w:p w:rsidR="008C438C" w:rsidRDefault="008C438C" w:rsidP="008C438C">
      <w:pPr>
        <w:pStyle w:val="Boxednote"/>
        <w:shd w:val="clear" w:color="auto" w:fill="CCFFFF"/>
      </w:pPr>
      <w:r>
        <w:t xml:space="preserve">        Factor2  |     -</w:t>
      </w:r>
      <w:r>
        <w:rPr>
          <w:highlight w:val="yellow"/>
        </w:rPr>
        <w:t>0.0</w:t>
      </w:r>
      <w:r>
        <w:t>9196      0.02692           -0.0544       1.1527</w:t>
      </w:r>
    </w:p>
    <w:p w:rsidR="008C438C" w:rsidRDefault="008C438C" w:rsidP="008C438C">
      <w:pPr>
        <w:pStyle w:val="Boxednote"/>
        <w:shd w:val="clear" w:color="auto" w:fill="CCFFFF"/>
      </w:pPr>
      <w:r>
        <w:t xml:space="preserve">        Factor3  |     -0.11889      0.02029           -0.0703       1.0823</w:t>
      </w:r>
    </w:p>
    <w:p w:rsidR="008C438C" w:rsidRDefault="008C438C" w:rsidP="008C438C">
      <w:pPr>
        <w:pStyle w:val="Boxednote"/>
        <w:shd w:val="clear" w:color="auto" w:fill="CCFFFF"/>
      </w:pPr>
      <w:r>
        <w:t xml:space="preserve">        Factor4  |     -0.13917            .           -0.0823       1.0000</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LR test: independent vs. saturated:  chi2(6)  = 3155.56 Prob&gt;chi2 = 0.0000</w:t>
      </w:r>
    </w:p>
    <w:p w:rsidR="008C438C" w:rsidRDefault="008C438C" w:rsidP="008C438C">
      <w:pPr>
        <w:pStyle w:val="Boxednote"/>
        <w:shd w:val="clear" w:color="auto" w:fill="CCFFFF"/>
      </w:pPr>
    </w:p>
    <w:p w:rsidR="008C438C" w:rsidRDefault="008C438C" w:rsidP="008C438C">
      <w:pPr>
        <w:pStyle w:val="Boxednote"/>
        <w:shd w:val="clear" w:color="auto" w:fill="CCFFFF"/>
      </w:pPr>
      <w:r>
        <w:t>Factor loadings (pattern matrix) and unique variances</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Variable |  Factor1 |   Uniqueness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polQ1 |   0</w:t>
      </w:r>
      <w:r>
        <w:rPr>
          <w:highlight w:val="yellow"/>
        </w:rPr>
        <w:t>.72</w:t>
      </w:r>
      <w:r>
        <w:t xml:space="preserve">08 |      0.4805  </w:t>
      </w:r>
    </w:p>
    <w:p w:rsidR="008C438C" w:rsidRDefault="008C438C" w:rsidP="008C438C">
      <w:pPr>
        <w:pStyle w:val="Boxednote"/>
        <w:shd w:val="clear" w:color="auto" w:fill="CCFFFF"/>
      </w:pPr>
      <w:r>
        <w:t xml:space="preserve">           polQ2 |   0.</w:t>
      </w:r>
      <w:r>
        <w:rPr>
          <w:highlight w:val="yellow"/>
        </w:rPr>
        <w:t>66</w:t>
      </w:r>
      <w:r>
        <w:t xml:space="preserve">21 |      0.5616  </w:t>
      </w:r>
    </w:p>
    <w:p w:rsidR="008C438C" w:rsidRDefault="008C438C" w:rsidP="008C438C">
      <w:pPr>
        <w:pStyle w:val="Boxednote"/>
        <w:shd w:val="clear" w:color="auto" w:fill="CCFFFF"/>
      </w:pPr>
      <w:r>
        <w:t xml:space="preserve">           polQ3 |   0.</w:t>
      </w:r>
      <w:r>
        <w:rPr>
          <w:highlight w:val="yellow"/>
        </w:rPr>
        <w:t>76</w:t>
      </w:r>
      <w:r>
        <w:t xml:space="preserve">06 |      0.4215  </w:t>
      </w:r>
    </w:p>
    <w:p w:rsidR="008C438C" w:rsidRDefault="008C438C" w:rsidP="008C438C">
      <w:pPr>
        <w:pStyle w:val="Boxednote"/>
        <w:shd w:val="clear" w:color="auto" w:fill="CCFFFF"/>
      </w:pPr>
      <w:r>
        <w:t xml:space="preserve">           polQ4 |   0.</w:t>
      </w:r>
      <w:r>
        <w:rPr>
          <w:highlight w:val="yellow"/>
        </w:rPr>
        <w:t>71</w:t>
      </w:r>
      <w:r>
        <w:t xml:space="preserve">00 |      0.4959  </w:t>
      </w:r>
    </w:p>
    <w:p w:rsidR="008C438C" w:rsidRDefault="008C438C" w:rsidP="008C438C">
      <w:pPr>
        <w:pStyle w:val="Boxednote"/>
        <w:shd w:val="clear" w:color="auto" w:fill="CCFFFF"/>
      </w:pPr>
      <w:r>
        <w:t xml:space="preserve">    ---------------------------------------</w:t>
      </w:r>
    </w:p>
    <w:p w:rsidR="008C438C" w:rsidRDefault="008C438C" w:rsidP="008C438C">
      <w:pPr>
        <w:pStyle w:val="Stata"/>
      </w:pPr>
    </w:p>
    <w:p w:rsidR="008C438C" w:rsidRDefault="008C438C" w:rsidP="008C438C">
      <w:pPr>
        <w:pStyle w:val="Stata"/>
      </w:pPr>
    </w:p>
    <w:p w:rsidR="008C438C" w:rsidRDefault="008C438C" w:rsidP="008C438C">
      <w:pPr>
        <w:pStyle w:val="Heading3"/>
      </w:pPr>
      <w:r>
        <w:t xml:space="preserve">*For program Eval4: Subroutine </w:t>
      </w:r>
      <w:proofErr w:type="spellStart"/>
      <w:r>
        <w:t>fix_vars</w:t>
      </w:r>
      <w:proofErr w:type="spellEnd"/>
    </w:p>
    <w:p w:rsidR="008C438C" w:rsidRDefault="008C438C" w:rsidP="008C438C">
      <w:pPr>
        <w:pStyle w:val="StataComment"/>
      </w:pPr>
      <w:r>
        <w:t>*Eval4 is for getting predicted values in complex models.</w:t>
      </w:r>
    </w:p>
    <w:p w:rsidR="008C438C" w:rsidRDefault="008C438C" w:rsidP="008C438C">
      <w:pPr>
        <w:pStyle w:val="StataComment"/>
      </w:pPr>
      <w:r>
        <w:t xml:space="preserve">*You always need a version of subroutine </w:t>
      </w:r>
      <w:proofErr w:type="spellStart"/>
      <w:r>
        <w:t>fix_vars</w:t>
      </w:r>
      <w:proofErr w:type="spellEnd"/>
      <w:r>
        <w:t xml:space="preserve"> to keep Eval4 happy, but it can be empty (</w:t>
      </w:r>
      <w:proofErr w:type="spellStart"/>
      <w:r>
        <w:t>almmost</w:t>
      </w:r>
      <w:proofErr w:type="spellEnd"/>
      <w:r>
        <w:t>).</w:t>
      </w:r>
    </w:p>
    <w:p w:rsidR="008C438C" w:rsidRDefault="008C438C" w:rsidP="008C438C">
      <w:pPr>
        <w:pStyle w:val="StataComment"/>
      </w:pPr>
      <w:r>
        <w:t xml:space="preserve">*If you have interactions, quadratics, </w:t>
      </w:r>
      <w:proofErr w:type="spellStart"/>
      <w:r>
        <w:t>etc</w:t>
      </w:r>
      <w:proofErr w:type="spellEnd"/>
      <w:r>
        <w:t xml:space="preserve"> put them in </w:t>
      </w:r>
      <w:proofErr w:type="spellStart"/>
      <w:r>
        <w:t>fix_vars</w:t>
      </w:r>
      <w:proofErr w:type="spellEnd"/>
      <w:r>
        <w:t>.</w:t>
      </w:r>
    </w:p>
    <w:p w:rsidR="008C438C" w:rsidRDefault="008C438C" w:rsidP="008C438C">
      <w:pPr>
        <w:pStyle w:val="StataComment"/>
      </w:pPr>
      <w:r>
        <w:t xml:space="preserve">*Extra things in </w:t>
      </w:r>
      <w:proofErr w:type="spellStart"/>
      <w:r>
        <w:t>fix_vars</w:t>
      </w:r>
      <w:proofErr w:type="spellEnd"/>
      <w:r>
        <w:t xml:space="preserve"> are harmless. Nor does it matter if you are not actually using interactions and quadratics so long as </w:t>
      </w:r>
      <w:proofErr w:type="spellStart"/>
      <w:r>
        <w:t>fix_vars</w:t>
      </w:r>
      <w:proofErr w:type="spellEnd"/>
      <w:r>
        <w:t xml:space="preserve"> exists.</w:t>
      </w:r>
    </w:p>
    <w:p w:rsidR="008C438C" w:rsidRDefault="008C438C" w:rsidP="008C438C">
      <w:pPr>
        <w:pStyle w:val="StataComment"/>
      </w:pPr>
      <w:r>
        <w:t xml:space="preserve">*When you do make interactions, quadratics, </w:t>
      </w:r>
      <w:proofErr w:type="spellStart"/>
      <w:r>
        <w:t>etc</w:t>
      </w:r>
      <w:proofErr w:type="spellEnd"/>
      <w:r>
        <w:t xml:space="preserve">, </w:t>
      </w:r>
      <w:bookmarkStart w:id="1" w:name="BookMark4"/>
      <w:r>
        <w:t xml:space="preserve">just add them to </w:t>
      </w:r>
      <w:proofErr w:type="spellStart"/>
      <w:r>
        <w:t>fix_vars</w:t>
      </w:r>
      <w:proofErr w:type="spellEnd"/>
      <w:r>
        <w:t xml:space="preserve"> and re-run it -- </w:t>
      </w:r>
      <w:proofErr w:type="spellStart"/>
      <w:r>
        <w:t>it</w:t>
      </w:r>
      <w:proofErr w:type="spellEnd"/>
      <w:r>
        <w:t xml:space="preserve"> will overwrite older version</w:t>
      </w:r>
      <w:bookmarkEnd w:id="1"/>
      <w:r>
        <w:t>s automatically.</w:t>
      </w:r>
    </w:p>
    <w:p w:rsidR="008C438C" w:rsidRDefault="008C438C" w:rsidP="008C438C">
      <w:pPr>
        <w:pStyle w:val="Stata"/>
      </w:pPr>
    </w:p>
    <w:p w:rsidR="008C438C" w:rsidRDefault="008C438C" w:rsidP="008C438C">
      <w:pPr>
        <w:pStyle w:val="Stata"/>
        <w:shd w:val="clear" w:color="auto" w:fill="CCFFFF"/>
      </w:pPr>
      <w:r>
        <w:t xml:space="preserve">   </w:t>
      </w:r>
      <w:proofErr w:type="gramStart"/>
      <w:r>
        <w:t>capture</w:t>
      </w:r>
      <w:proofErr w:type="gramEnd"/>
      <w:r>
        <w:t xml:space="preserve"> program drop </w:t>
      </w:r>
      <w:proofErr w:type="spellStart"/>
      <w:r>
        <w:t>fix_vars</w:t>
      </w:r>
      <w:proofErr w:type="spellEnd"/>
      <w:r>
        <w:t xml:space="preserve">      /*Drop previous version, so can replace */</w:t>
      </w:r>
    </w:p>
    <w:p w:rsidR="008C438C" w:rsidRDefault="008C438C" w:rsidP="008C438C">
      <w:pPr>
        <w:pStyle w:val="Stata"/>
        <w:shd w:val="clear" w:color="auto" w:fill="CCFFFF"/>
      </w:pPr>
      <w:proofErr w:type="gramStart"/>
      <w:r>
        <w:t>program</w:t>
      </w:r>
      <w:proofErr w:type="gramEnd"/>
      <w:r>
        <w:t xml:space="preserve"> define </w:t>
      </w:r>
      <w:proofErr w:type="spellStart"/>
      <w:r>
        <w:t>fix_vars</w:t>
      </w:r>
      <w:proofErr w:type="spellEnd"/>
      <w:r>
        <w:t xml:space="preserve"> </w:t>
      </w:r>
    </w:p>
    <w:p w:rsidR="008C438C" w:rsidRDefault="008C438C" w:rsidP="008C438C">
      <w:pPr>
        <w:pStyle w:val="Stata"/>
        <w:shd w:val="clear" w:color="auto" w:fill="CCFFFF"/>
      </w:pPr>
    </w:p>
    <w:p w:rsidR="008C438C" w:rsidRDefault="008C438C" w:rsidP="008C438C">
      <w:pPr>
        <w:pStyle w:val="Stata"/>
        <w:shd w:val="clear" w:color="auto" w:fill="CCFFFF"/>
      </w:pPr>
      <w:r>
        <w:t>/* compute interactions &amp; quadratics: "quietly replace" */</w:t>
      </w:r>
    </w:p>
    <w:p w:rsidR="008C438C" w:rsidRDefault="008C438C" w:rsidP="008C438C">
      <w:pPr>
        <w:pStyle w:val="Stata"/>
        <w:shd w:val="clear" w:color="auto" w:fill="CCFFFF"/>
      </w:pPr>
      <w:proofErr w:type="gramStart"/>
      <w:r>
        <w:t>quietly</w:t>
      </w:r>
      <w:proofErr w:type="gramEnd"/>
      <w:r>
        <w:t xml:space="preserve"> display " "</w:t>
      </w:r>
    </w:p>
    <w:p w:rsidR="008C438C" w:rsidRDefault="008C438C" w:rsidP="008C438C">
      <w:pPr>
        <w:pStyle w:val="Stata"/>
        <w:shd w:val="clear" w:color="auto" w:fill="CCFFFF"/>
      </w:pPr>
      <w:proofErr w:type="gramStart"/>
      <w:r>
        <w:t>quietly</w:t>
      </w:r>
      <w:proofErr w:type="gramEnd"/>
      <w:r>
        <w:t xml:space="preserve"> replace </w:t>
      </w:r>
      <w:proofErr w:type="spellStart"/>
      <w:r>
        <w:t>edNowSq</w:t>
      </w:r>
      <w:proofErr w:type="spellEnd"/>
      <w:r>
        <w:t xml:space="preserve"> = edNowQ^2</w:t>
      </w:r>
    </w:p>
    <w:p w:rsidR="008C438C" w:rsidRDefault="008C438C" w:rsidP="008C438C">
      <w:pPr>
        <w:pStyle w:val="Stata"/>
        <w:shd w:val="clear" w:color="auto" w:fill="CCFFFF"/>
      </w:pPr>
    </w:p>
    <w:p w:rsidR="008C438C" w:rsidRDefault="008C438C" w:rsidP="008C438C">
      <w:pPr>
        <w:pStyle w:val="Stata"/>
        <w:shd w:val="clear" w:color="auto" w:fill="CCFFFF"/>
      </w:pPr>
      <w:r>
        <w:t>/*interactions, as previously defined but here with "quietly replace" not "gen" */</w:t>
      </w:r>
    </w:p>
    <w:p w:rsidR="008C438C" w:rsidRDefault="008C438C" w:rsidP="008C438C">
      <w:pPr>
        <w:pStyle w:val="Stata"/>
        <w:shd w:val="clear" w:color="auto" w:fill="CCFFFF"/>
      </w:pPr>
      <w:proofErr w:type="gramStart"/>
      <w:r>
        <w:t>quietly</w:t>
      </w:r>
      <w:proofErr w:type="gramEnd"/>
      <w:r>
        <w:t xml:space="preserve"> replace </w:t>
      </w:r>
      <w:proofErr w:type="spellStart"/>
      <w:r>
        <w:t>chXfund</w:t>
      </w:r>
      <w:proofErr w:type="spellEnd"/>
      <w:r>
        <w:t xml:space="preserve"> = </w:t>
      </w:r>
      <w:proofErr w:type="spellStart"/>
      <w:r>
        <w:t>fundmQ</w:t>
      </w:r>
      <w:proofErr w:type="spellEnd"/>
      <w:r>
        <w:t xml:space="preserve"> * </w:t>
      </w:r>
      <w:proofErr w:type="spellStart"/>
      <w:r>
        <w:t>chGoNowQ</w:t>
      </w:r>
      <w:proofErr w:type="spellEnd"/>
    </w:p>
    <w:p w:rsidR="008C438C" w:rsidRDefault="008C438C" w:rsidP="008C438C">
      <w:pPr>
        <w:pStyle w:val="Stata"/>
        <w:shd w:val="clear" w:color="auto" w:fill="CCFFFF"/>
      </w:pPr>
    </w:p>
    <w:p w:rsidR="008C438C" w:rsidRDefault="008C438C" w:rsidP="008C438C">
      <w:pPr>
        <w:pStyle w:val="Stata"/>
        <w:shd w:val="clear" w:color="auto" w:fill="CCFFFF"/>
      </w:pPr>
      <w:proofErr w:type="gramStart"/>
      <w:r>
        <w:t>end</w:t>
      </w:r>
      <w:proofErr w:type="gramEnd"/>
      <w:r>
        <w:t xml:space="preserve"> </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1"/>
      </w:pPr>
      <w:r>
        <w:rPr>
          <w:bCs/>
        </w:rPr>
        <w:t xml:space="preserve">*Section #4: ALWAYS RUN UP TO HERE: </w:t>
      </w:r>
      <w:r>
        <w:rPr>
          <w:bCs/>
        </w:rPr>
        <w:br/>
        <w:t>*</w:t>
      </w:r>
      <w:r>
        <w:t>Analysis (</w:t>
      </w:r>
      <w:r>
        <w:rPr>
          <w:caps w:val="0"/>
        </w:rPr>
        <w:t>week-by-week material</w:t>
      </w:r>
      <w:r>
        <w:t>)</w:t>
      </w:r>
    </w:p>
    <w:p w:rsidR="008C438C" w:rsidRDefault="008C438C" w:rsidP="008C438C"/>
    <w:p w:rsidR="008C438C" w:rsidRDefault="008C438C" w:rsidP="008C438C"/>
    <w:p w:rsidR="008C438C" w:rsidRDefault="008C438C" w:rsidP="008C438C">
      <w:pPr>
        <w:pStyle w:val="Heading2"/>
      </w:pPr>
      <w:r>
        <w:t>*Week 2 material</w:t>
      </w:r>
    </w:p>
    <w:p w:rsidR="008C438C" w:rsidRDefault="008C438C" w:rsidP="008C438C">
      <w:pPr>
        <w:pStyle w:val="Stata"/>
      </w:pPr>
    </w:p>
    <w:p w:rsidR="008C438C" w:rsidRDefault="008C438C" w:rsidP="008C438C">
      <w:pPr>
        <w:pStyle w:val="Heading3"/>
      </w:pPr>
      <w:r>
        <w:t>*Regression with a single dichotomous variable</w:t>
      </w:r>
    </w:p>
    <w:p w:rsidR="008C438C" w:rsidRDefault="008C438C" w:rsidP="008C438C">
      <w:pPr>
        <w:pStyle w:val="Stata"/>
      </w:pPr>
      <w:proofErr w:type="gramStart"/>
      <w:r>
        <w:t xml:space="preserve">tab1  </w:t>
      </w:r>
      <w:proofErr w:type="spellStart"/>
      <w:r>
        <w:t>maleQ</w:t>
      </w:r>
      <w:proofErr w:type="spellEnd"/>
      <w:proofErr w:type="gramEnd"/>
      <w:r>
        <w:t xml:space="preserve"> cIPS9</w:t>
      </w:r>
    </w:p>
    <w:p w:rsidR="008C438C" w:rsidRDefault="008C438C" w:rsidP="008C438C">
      <w:pPr>
        <w:pStyle w:val="Boxednote"/>
        <w:shd w:val="clear" w:color="auto" w:fill="CCFFFF"/>
      </w:pPr>
      <w:r>
        <w:t xml:space="preserve">-&gt; tabulation of maleQ  </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RECODE of |</w:t>
      </w:r>
    </w:p>
    <w:p w:rsidR="008C438C" w:rsidRDefault="008C438C" w:rsidP="008C438C">
      <w:pPr>
        <w:pStyle w:val="Boxednote"/>
        <w:shd w:val="clear" w:color="auto" w:fill="CCFFFF"/>
      </w:pPr>
      <w:r>
        <w:t xml:space="preserve">        Sex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0 |      1,100       51.21       51.21</w:t>
      </w:r>
    </w:p>
    <w:p w:rsidR="008C438C" w:rsidRDefault="008C438C" w:rsidP="008C438C">
      <w:pPr>
        <w:pStyle w:val="Boxednote"/>
        <w:shd w:val="clear" w:color="auto" w:fill="CCFFFF"/>
      </w:pPr>
      <w:r>
        <w:t xml:space="preserve">          1 |      1,048       48.79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2,148      100.00</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-&gt; tabulation of cIPS9  </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cIPS9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0 |        147        6.59        6.59</w:t>
      </w:r>
    </w:p>
    <w:p w:rsidR="008C438C" w:rsidRDefault="008C438C" w:rsidP="008C438C">
      <w:pPr>
        <w:pStyle w:val="Boxednote"/>
        <w:shd w:val="clear" w:color="auto" w:fill="CCFFFF"/>
      </w:pPr>
      <w:r>
        <w:t xml:space="preserve">   8.333333 |          7        0.31        6.90</w:t>
      </w:r>
    </w:p>
    <w:p w:rsidR="008C438C" w:rsidRDefault="008C438C" w:rsidP="008C438C">
      <w:pPr>
        <w:pStyle w:val="Boxednote"/>
        <w:shd w:val="clear" w:color="auto" w:fill="CCFFFF"/>
      </w:pPr>
      <w:r>
        <w:t xml:space="preserve">   16.66667 |         12        0.54        7.44</w:t>
      </w:r>
    </w:p>
    <w:p w:rsidR="008C438C" w:rsidRDefault="008C438C" w:rsidP="008C438C">
      <w:pPr>
        <w:pStyle w:val="Boxednote"/>
        <w:shd w:val="clear" w:color="auto" w:fill="CCFFFF"/>
      </w:pPr>
      <w:r>
        <w:t xml:space="preserve">         25 |         79        3.54       10.98</w:t>
      </w:r>
    </w:p>
    <w:p w:rsidR="008C438C" w:rsidRDefault="008C438C" w:rsidP="008C438C">
      <w:pPr>
        <w:pStyle w:val="Boxednote"/>
        <w:shd w:val="clear" w:color="auto" w:fill="CCFFFF"/>
      </w:pPr>
      <w:r>
        <w:t xml:space="preserve">   33.33333 |         50        2.24       13.22</w:t>
      </w:r>
    </w:p>
    <w:p w:rsidR="008C438C" w:rsidRDefault="008C438C" w:rsidP="008C438C">
      <w:pPr>
        <w:pStyle w:val="Boxednote"/>
        <w:shd w:val="clear" w:color="auto" w:fill="CCFFFF"/>
      </w:pPr>
      <w:r>
        <w:t xml:space="preserve">   41.66667 |         67        3.00       16.22</w:t>
      </w:r>
    </w:p>
    <w:p w:rsidR="008C438C" w:rsidRDefault="008C438C" w:rsidP="008C438C">
      <w:pPr>
        <w:pStyle w:val="Boxednote"/>
        <w:shd w:val="clear" w:color="auto" w:fill="CCFFFF"/>
      </w:pPr>
      <w:r>
        <w:t xml:space="preserve">         50 |        378       16.94       33.15</w:t>
      </w:r>
    </w:p>
    <w:p w:rsidR="008C438C" w:rsidRDefault="008C438C" w:rsidP="008C438C">
      <w:pPr>
        <w:pStyle w:val="Boxednote"/>
        <w:shd w:val="clear" w:color="auto" w:fill="CCFFFF"/>
      </w:pPr>
      <w:r>
        <w:t xml:space="preserve">   58.33333 |        135        6.05       39.20</w:t>
      </w:r>
    </w:p>
    <w:p w:rsidR="008C438C" w:rsidRDefault="008C438C" w:rsidP="008C438C">
      <w:pPr>
        <w:pStyle w:val="Boxednote"/>
        <w:shd w:val="clear" w:color="auto" w:fill="CCFFFF"/>
      </w:pPr>
      <w:r>
        <w:t xml:space="preserve">       62.5 |          1        0.04       39.25</w:t>
      </w:r>
    </w:p>
    <w:p w:rsidR="008C438C" w:rsidRDefault="008C438C" w:rsidP="008C438C">
      <w:pPr>
        <w:pStyle w:val="Boxednote"/>
        <w:shd w:val="clear" w:color="auto" w:fill="CCFFFF"/>
      </w:pPr>
      <w:r>
        <w:t xml:space="preserve">   66.66666 |        215        9.63       48.88</w:t>
      </w:r>
    </w:p>
    <w:p w:rsidR="008C438C" w:rsidRDefault="008C438C" w:rsidP="008C438C">
      <w:pPr>
        <w:pStyle w:val="Boxednote"/>
        <w:shd w:val="clear" w:color="auto" w:fill="CCFFFF"/>
      </w:pPr>
      <w:r>
        <w:t xml:space="preserve">         75 |        376       16.85       65.73</w:t>
      </w:r>
    </w:p>
    <w:p w:rsidR="008C438C" w:rsidRDefault="008C438C" w:rsidP="008C438C">
      <w:pPr>
        <w:pStyle w:val="Boxednote"/>
        <w:shd w:val="clear" w:color="auto" w:fill="CCFFFF"/>
      </w:pPr>
      <w:r>
        <w:t xml:space="preserve">   83.33334 |        148        6.63       72.36</w:t>
      </w:r>
    </w:p>
    <w:p w:rsidR="008C438C" w:rsidRDefault="008C438C" w:rsidP="008C438C">
      <w:pPr>
        <w:pStyle w:val="Boxednote"/>
        <w:shd w:val="clear" w:color="auto" w:fill="CCFFFF"/>
      </w:pPr>
      <w:r>
        <w:t xml:space="preserve">       87.5 |          2        0.09       72.45</w:t>
      </w:r>
    </w:p>
    <w:p w:rsidR="008C438C" w:rsidRDefault="008C438C" w:rsidP="008C438C">
      <w:pPr>
        <w:pStyle w:val="Boxednote"/>
        <w:shd w:val="clear" w:color="auto" w:fill="CCFFFF"/>
      </w:pPr>
      <w:r>
        <w:t xml:space="preserve">   91.66666 |        155        6.94       79.39</w:t>
      </w:r>
    </w:p>
    <w:p w:rsidR="008C438C" w:rsidRDefault="008C438C" w:rsidP="008C438C">
      <w:pPr>
        <w:pStyle w:val="Boxednote"/>
        <w:shd w:val="clear" w:color="auto" w:fill="CCFFFF"/>
      </w:pPr>
      <w:r>
        <w:t xml:space="preserve">        100 |        460       20.61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2,232      100.00</w:t>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table</w:t>
      </w:r>
      <w:proofErr w:type="gramEnd"/>
      <w:r>
        <w:t xml:space="preserve"> </w:t>
      </w:r>
      <w:proofErr w:type="spellStart"/>
      <w:r>
        <w:t>maleQ</w:t>
      </w:r>
      <w:proofErr w:type="spellEnd"/>
      <w:r>
        <w:t xml:space="preserve"> , c( m cIPS9 </w:t>
      </w:r>
      <w:proofErr w:type="spellStart"/>
      <w:r>
        <w:t>freq</w:t>
      </w:r>
      <w:proofErr w:type="spellEnd"/>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RECODE of |</w:t>
      </w:r>
    </w:p>
    <w:p w:rsidR="008C438C" w:rsidRDefault="008C438C" w:rsidP="008C438C">
      <w:pPr>
        <w:pStyle w:val="Boxednote"/>
        <w:shd w:val="clear" w:color="auto" w:fill="CCFFFF"/>
      </w:pPr>
      <w:r>
        <w:t>Sex       | mean(cIPS9)        Freq.</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0 |    65.01744        1,100</w:t>
      </w:r>
    </w:p>
    <w:p w:rsidR="008C438C" w:rsidRDefault="008C438C" w:rsidP="008C438C">
      <w:pPr>
        <w:pStyle w:val="Boxednote"/>
        <w:shd w:val="clear" w:color="auto" w:fill="CCFFFF"/>
      </w:pPr>
      <w:r>
        <w:t xml:space="preserve">        1 |    69.38077        1,048</w:t>
      </w:r>
    </w:p>
    <w:p w:rsidR="008C438C" w:rsidRDefault="008C438C" w:rsidP="008C438C">
      <w:pPr>
        <w:pStyle w:val="Boxednote"/>
        <w:shd w:val="clear" w:color="auto" w:fill="CCFFFF"/>
      </w:pPr>
      <w:r>
        <w:t>------------------------------------</w:t>
      </w:r>
    </w:p>
    <w:p w:rsidR="008C438C" w:rsidRDefault="008C438C" w:rsidP="008C438C">
      <w:pPr>
        <w:pStyle w:val="Stata"/>
      </w:pPr>
      <w:proofErr w:type="spellStart"/>
      <w:proofErr w:type="gramStart"/>
      <w:r>
        <w:t>disp</w:t>
      </w:r>
      <w:proofErr w:type="spellEnd"/>
      <w:proofErr w:type="gramEnd"/>
      <w:r>
        <w:t xml:space="preserve"> 69.38 - 65.017</w:t>
      </w:r>
    </w:p>
    <w:p w:rsidR="008C438C" w:rsidRDefault="008C438C" w:rsidP="008C438C">
      <w:pPr>
        <w:pStyle w:val="Boxednote"/>
        <w:shd w:val="clear" w:color="auto" w:fill="CCFFFF"/>
      </w:pPr>
      <w:r>
        <w:rPr>
          <w:highlight w:val="green"/>
        </w:rPr>
        <w:t>4.36</w:t>
      </w:r>
      <w:r>
        <w:t>3</w:t>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regress</w:t>
      </w:r>
      <w:proofErr w:type="gramEnd"/>
      <w:r>
        <w:t xml:space="preserve">   cIPS9 </w:t>
      </w:r>
      <w:proofErr w:type="spellStart"/>
      <w:r>
        <w:t>maleQ</w:t>
      </w:r>
      <w:proofErr w:type="spellEnd"/>
    </w:p>
    <w:p w:rsidR="008C438C" w:rsidRDefault="008C438C" w:rsidP="008C438C">
      <w:pPr>
        <w:pStyle w:val="Boxednote"/>
        <w:shd w:val="clear" w:color="auto" w:fill="CCFFFF"/>
      </w:pPr>
      <w:r>
        <w:t xml:space="preserve">      Source |       SS       df       MS              Number of obs =    2146</w:t>
      </w:r>
    </w:p>
    <w:p w:rsidR="008C438C" w:rsidRDefault="008C438C" w:rsidP="008C438C">
      <w:pPr>
        <w:pStyle w:val="Boxednote"/>
        <w:shd w:val="clear" w:color="auto" w:fill="CCFFFF"/>
      </w:pPr>
      <w:r>
        <w:t>-------------+------------------------------           F(  1,  2144) =   13.57</w:t>
      </w:r>
    </w:p>
    <w:p w:rsidR="008C438C" w:rsidRDefault="008C438C" w:rsidP="008C438C">
      <w:pPr>
        <w:pStyle w:val="Boxednote"/>
        <w:shd w:val="clear" w:color="auto" w:fill="CCFFFF"/>
      </w:pPr>
      <w:r>
        <w:t xml:space="preserve">       Model |  10208.2396     1  10208.2396           Prob &gt; F      =  0.0002</w:t>
      </w:r>
    </w:p>
    <w:p w:rsidR="008C438C" w:rsidRDefault="008C438C" w:rsidP="008C438C">
      <w:pPr>
        <w:pStyle w:val="Boxednote"/>
        <w:shd w:val="clear" w:color="auto" w:fill="CCFFFF"/>
      </w:pPr>
      <w:r>
        <w:t xml:space="preserve">    Residual |  1612475.28  2144   752.08735           R-squared     =  0.0063</w:t>
      </w:r>
    </w:p>
    <w:p w:rsidR="008C438C" w:rsidRDefault="008C438C" w:rsidP="008C438C">
      <w:pPr>
        <w:pStyle w:val="Boxednote"/>
        <w:shd w:val="clear" w:color="auto" w:fill="CCFFFF"/>
      </w:pPr>
      <w:r>
        <w:t>-------------+------------------------------           Adj R-squared =  0.0058</w:t>
      </w:r>
    </w:p>
    <w:p w:rsidR="008C438C" w:rsidRDefault="008C438C" w:rsidP="008C438C">
      <w:pPr>
        <w:pStyle w:val="Boxednote"/>
        <w:shd w:val="clear" w:color="auto" w:fill="CCFFFF"/>
      </w:pPr>
      <w:r>
        <w:t xml:space="preserve">       Total |  1622683.52  2145  756.495813           Root MSE      =  27.424</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cIPS9 |      Coef.   Std. Err.      t    P&gt;|t|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maleQ |    </w:t>
      </w:r>
      <w:r>
        <w:rPr>
          <w:highlight w:val="green"/>
        </w:rPr>
        <w:t>4.36</w:t>
      </w:r>
      <w:r>
        <w:t xml:space="preserve">333   1.184341     </w:t>
      </w:r>
      <w:r>
        <w:rPr>
          <w:highlight w:val="cyan"/>
        </w:rPr>
        <w:t>3.68</w:t>
      </w:r>
      <w:r>
        <w:t xml:space="preserve">   0.000     2.040753    6.685908</w:t>
      </w:r>
    </w:p>
    <w:p w:rsidR="008C438C" w:rsidRDefault="008C438C" w:rsidP="008C438C">
      <w:pPr>
        <w:pStyle w:val="Boxednote"/>
        <w:shd w:val="clear" w:color="auto" w:fill="CCFFFF"/>
      </w:pPr>
      <w:r>
        <w:t xml:space="preserve">       _cons |   65.01744   .8272472    78.59   0.000     63.39515    66.63973</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
      </w:pPr>
      <w:proofErr w:type="spellStart"/>
      <w:proofErr w:type="gramStart"/>
      <w:r>
        <w:t>ttest</w:t>
      </w:r>
      <w:proofErr w:type="spellEnd"/>
      <w:proofErr w:type="gramEnd"/>
      <w:r>
        <w:t xml:space="preserve"> cIPS9, by(</w:t>
      </w:r>
      <w:proofErr w:type="spellStart"/>
      <w:r>
        <w:t>maleQ</w:t>
      </w:r>
      <w:proofErr w:type="spellEnd"/>
      <w:r>
        <w:t>)</w:t>
      </w:r>
    </w:p>
    <w:p w:rsidR="008C438C" w:rsidRDefault="008C438C" w:rsidP="008C438C">
      <w:pPr>
        <w:pStyle w:val="Boxednote"/>
        <w:shd w:val="clear" w:color="auto" w:fill="CCFFFF"/>
      </w:pPr>
      <w:r>
        <w:t>Two-sample t test with equal variances</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Group |     Obs        Mean    Std. Err.   Std. Dev.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0 |    1099    65.01744    .8484643    28.12758    63.35265    66.68223</w:t>
      </w:r>
    </w:p>
    <w:p w:rsidR="008C438C" w:rsidRDefault="008C438C" w:rsidP="008C438C">
      <w:pPr>
        <w:pStyle w:val="Boxednote"/>
        <w:shd w:val="clear" w:color="auto" w:fill="CCFFFF"/>
      </w:pPr>
      <w:r>
        <w:t xml:space="preserve">       1 |    1047    69.38077    .8241062    26.66592    67.76368    70.99786</w:t>
      </w:r>
    </w:p>
    <w:p w:rsidR="008C438C" w:rsidRDefault="008C438C" w:rsidP="008C438C">
      <w:pPr>
        <w:pStyle w:val="Boxednote"/>
        <w:shd w:val="clear" w:color="auto" w:fill="CCFFFF"/>
      </w:pPr>
      <w:r>
        <w:t>---------+--------------------------------------------------------------------</w:t>
      </w:r>
    </w:p>
    <w:p w:rsidR="008C438C" w:rsidRDefault="008C438C" w:rsidP="008C438C">
      <w:pPr>
        <w:pStyle w:val="Boxednote"/>
        <w:shd w:val="clear" w:color="auto" w:fill="CCFFFF"/>
      </w:pPr>
      <w:r>
        <w:t>combined |    2146    67.14624    .5937292    27.50447     65.9819    68.31059</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diff |            </w:t>
      </w:r>
      <w:r>
        <w:rPr>
          <w:highlight w:val="green"/>
        </w:rPr>
        <w:t>-4.36</w:t>
      </w:r>
      <w:r>
        <w:t>333    1.184341               -6.685908   -2.040753</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diff = mean(0) - mean(1)                                      </w:t>
      </w:r>
      <w:r>
        <w:rPr>
          <w:highlight w:val="cyan"/>
        </w:rPr>
        <w:t>t =  -3.6842</w:t>
      </w:r>
    </w:p>
    <w:p w:rsidR="008C438C" w:rsidRDefault="008C438C" w:rsidP="008C438C">
      <w:pPr>
        <w:pStyle w:val="Boxednote"/>
        <w:shd w:val="clear" w:color="auto" w:fill="CCFFFF"/>
      </w:pPr>
      <w:r>
        <w:t>Ho: diff = 0                                     degrees of freedom =     2144</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Ha: diff &lt; 0                 Ha: diff != 0                 Ha: diff &gt; 0</w:t>
      </w:r>
    </w:p>
    <w:p w:rsidR="008C438C" w:rsidRDefault="008C438C" w:rsidP="008C438C">
      <w:pPr>
        <w:pStyle w:val="Boxednote"/>
        <w:shd w:val="clear" w:color="auto" w:fill="CCFFFF"/>
      </w:pPr>
      <w:r>
        <w:t xml:space="preserve"> Pr(T &lt; t) = 0.0001         Pr(|T| &gt; |t|) = 0.0002          Pr(T &gt; t) = 0.9999</w:t>
      </w:r>
    </w:p>
    <w:p w:rsidR="008C438C" w:rsidRDefault="008C438C" w:rsidP="008C438C">
      <w:pPr>
        <w:pStyle w:val="Stata"/>
      </w:pPr>
    </w:p>
    <w:p w:rsidR="008C438C" w:rsidRDefault="008C438C" w:rsidP="008C438C">
      <w:pPr>
        <w:pStyle w:val="Stata"/>
      </w:pPr>
    </w:p>
    <w:p w:rsidR="008C438C" w:rsidRDefault="008C438C" w:rsidP="008C438C">
      <w:pPr>
        <w:pStyle w:val="Heading3"/>
      </w:pPr>
      <w:r>
        <w:t>*Regression with a single continuous variable</w:t>
      </w:r>
    </w:p>
    <w:p w:rsidR="008C438C" w:rsidRDefault="008C438C" w:rsidP="008C438C">
      <w:pPr>
        <w:pStyle w:val="Stata"/>
      </w:pPr>
    </w:p>
    <w:p w:rsidR="008C438C" w:rsidRDefault="008C438C" w:rsidP="008C438C">
      <w:pPr>
        <w:pStyle w:val="Stata"/>
      </w:pPr>
      <w:proofErr w:type="gramStart"/>
      <w:r>
        <w:t>table</w:t>
      </w:r>
      <w:proofErr w:type="gramEnd"/>
      <w:r>
        <w:t xml:space="preserve"> </w:t>
      </w:r>
      <w:proofErr w:type="spellStart"/>
      <w:r>
        <w:t>edNowQ</w:t>
      </w:r>
      <w:proofErr w:type="spellEnd"/>
      <w:r>
        <w:t xml:space="preserve">, c(m cIPS9 </w:t>
      </w:r>
      <w:proofErr w:type="spellStart"/>
      <w:r>
        <w:t>freq</w:t>
      </w:r>
      <w:proofErr w:type="spellEnd"/>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RECODE of |</w:t>
      </w:r>
    </w:p>
    <w:p w:rsidR="008C438C" w:rsidRDefault="008C438C" w:rsidP="008C438C">
      <w:pPr>
        <w:pStyle w:val="Boxednote"/>
        <w:shd w:val="clear" w:color="auto" w:fill="CCFFFF"/>
      </w:pPr>
      <w:r>
        <w:t>EdNow     | mean(cIPS9)        Freq.</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10 |    57.93651           42</w:t>
      </w:r>
    </w:p>
    <w:p w:rsidR="008C438C" w:rsidRDefault="008C438C" w:rsidP="008C438C">
      <w:pPr>
        <w:pStyle w:val="Boxednote"/>
        <w:shd w:val="clear" w:color="auto" w:fill="CCFFFF"/>
      </w:pPr>
      <w:r>
        <w:t xml:space="preserve">       11 |    74.46236           31</w:t>
      </w:r>
    </w:p>
    <w:p w:rsidR="008C438C" w:rsidRDefault="008C438C" w:rsidP="008C438C">
      <w:pPr>
        <w:pStyle w:val="Boxednote"/>
        <w:shd w:val="clear" w:color="auto" w:fill="CCFFFF"/>
      </w:pPr>
      <w:r>
        <w:t xml:space="preserve">       12 |    63.03612          444</w:t>
      </w:r>
    </w:p>
    <w:p w:rsidR="008C438C" w:rsidRDefault="008C438C" w:rsidP="008C438C">
      <w:pPr>
        <w:pStyle w:val="Boxednote"/>
        <w:shd w:val="clear" w:color="auto" w:fill="CCFFFF"/>
      </w:pPr>
      <w:r>
        <w:t xml:space="preserve">       13 |    65.65501          729</w:t>
      </w:r>
    </w:p>
    <w:p w:rsidR="008C438C" w:rsidRDefault="008C438C" w:rsidP="008C438C">
      <w:pPr>
        <w:pStyle w:val="Boxednote"/>
        <w:shd w:val="clear" w:color="auto" w:fill="CCFFFF"/>
      </w:pPr>
      <w:r>
        <w:t xml:space="preserve">       14 |    68.50394          255</w:t>
      </w:r>
    </w:p>
    <w:p w:rsidR="008C438C" w:rsidRDefault="008C438C" w:rsidP="008C438C">
      <w:pPr>
        <w:pStyle w:val="Boxednote"/>
        <w:shd w:val="clear" w:color="auto" w:fill="CCFFFF"/>
      </w:pPr>
      <w:r>
        <w:t xml:space="preserve">     16.5 |    70.70428          453</w:t>
      </w:r>
    </w:p>
    <w:p w:rsidR="008C438C" w:rsidRDefault="008C438C" w:rsidP="008C438C">
      <w:pPr>
        <w:pStyle w:val="Boxednote"/>
        <w:shd w:val="clear" w:color="auto" w:fill="CCFFFF"/>
      </w:pPr>
      <w:r>
        <w:t xml:space="preserve">       18 |    73.44377          166</w:t>
      </w:r>
    </w:p>
    <w:p w:rsidR="008C438C" w:rsidRDefault="008C438C" w:rsidP="008C438C">
      <w:pPr>
        <w:pStyle w:val="Boxednote"/>
        <w:shd w:val="clear" w:color="auto" w:fill="CCFFFF"/>
      </w:pPr>
      <w:r>
        <w:t xml:space="preserve">       22 |    69.04762           35</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regress</w:t>
      </w:r>
      <w:proofErr w:type="gramEnd"/>
      <w:r>
        <w:t xml:space="preserve">   cIPS9 </w:t>
      </w:r>
      <w:proofErr w:type="spellStart"/>
      <w:r>
        <w:t>edNowQ</w:t>
      </w:r>
      <w:proofErr w:type="spellEnd"/>
    </w:p>
    <w:p w:rsidR="008C438C" w:rsidRDefault="008C438C" w:rsidP="008C438C">
      <w:pPr>
        <w:pStyle w:val="Boxednote"/>
        <w:shd w:val="clear" w:color="auto" w:fill="CCFFFF"/>
      </w:pPr>
      <w:r>
        <w:t xml:space="preserve">      Source |       SS       df       MS              Number of obs =    2152</w:t>
      </w:r>
    </w:p>
    <w:p w:rsidR="008C438C" w:rsidRDefault="008C438C" w:rsidP="008C438C">
      <w:pPr>
        <w:pStyle w:val="Boxednote"/>
        <w:shd w:val="clear" w:color="auto" w:fill="CCFFFF"/>
      </w:pPr>
      <w:r>
        <w:t>-------------+------------------------------           F(  1,  2150) =   24.61</w:t>
      </w:r>
    </w:p>
    <w:p w:rsidR="008C438C" w:rsidRDefault="008C438C" w:rsidP="008C438C">
      <w:pPr>
        <w:pStyle w:val="Boxednote"/>
        <w:shd w:val="clear" w:color="auto" w:fill="CCFFFF"/>
      </w:pPr>
      <w:r>
        <w:t xml:space="preserve">       Model |  18409.8391     1  18409.8391           Prob &gt; F      =  0.0000</w:t>
      </w:r>
    </w:p>
    <w:p w:rsidR="008C438C" w:rsidRDefault="008C438C" w:rsidP="008C438C">
      <w:pPr>
        <w:pStyle w:val="Boxednote"/>
        <w:shd w:val="clear" w:color="auto" w:fill="CCFFFF"/>
      </w:pPr>
      <w:r>
        <w:t xml:space="preserve">    Residual |  1608302.83  2150  748.047829           R-squared     =  0.0113</w:t>
      </w:r>
    </w:p>
    <w:p w:rsidR="008C438C" w:rsidRDefault="008C438C" w:rsidP="008C438C">
      <w:pPr>
        <w:pStyle w:val="Boxednote"/>
        <w:shd w:val="clear" w:color="auto" w:fill="CCFFFF"/>
      </w:pPr>
      <w:r>
        <w:t>-------------+------------------------------           Adj R-squared =  0.0109</w:t>
      </w:r>
    </w:p>
    <w:p w:rsidR="008C438C" w:rsidRDefault="008C438C" w:rsidP="008C438C">
      <w:pPr>
        <w:pStyle w:val="Boxednote"/>
        <w:shd w:val="clear" w:color="auto" w:fill="CCFFFF"/>
      </w:pPr>
      <w:r>
        <w:t xml:space="preserve">       Total |  1626712.67  2151  756.258797           Root MSE      =   27.35</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cIPS9 |      Coef.   Std. Err.      t    P&gt;|t|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edNowQ |   1.284678   .2589609     4.96   0.000     .7768386    1.792518</w:t>
      </w:r>
    </w:p>
    <w:p w:rsidR="008C438C" w:rsidRDefault="008C438C" w:rsidP="008C438C">
      <w:pPr>
        <w:pStyle w:val="Boxednote"/>
        <w:shd w:val="clear" w:color="auto" w:fill="CCFFFF"/>
      </w:pPr>
      <w:r>
        <w:t xml:space="preserve">       _cons |   49.04121   3.696598    13.27   0.000     41.79192    56.29049</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2"/>
      </w:pPr>
      <w:r>
        <w:t>*Week 3 material</w:t>
      </w:r>
    </w:p>
    <w:p w:rsidR="008C438C" w:rsidRDefault="008C438C" w:rsidP="008C438C">
      <w:pPr>
        <w:pStyle w:val="StataComment"/>
      </w:pPr>
      <w:r>
        <w:t>* In Week 2 you learned that regression with a single dummy/dichotomous independent variable X1 (in our case “</w:t>
      </w:r>
      <w:proofErr w:type="spellStart"/>
      <w:r>
        <w:t>maleQ</w:t>
      </w:r>
      <w:proofErr w:type="spellEnd"/>
      <w:r>
        <w:t xml:space="preserve">”) gives you the exact sample difference of means on the dependent variable (in our case, attitudes towards </w:t>
      </w:r>
      <w:proofErr w:type="spellStart"/>
      <w:r>
        <w:t>towards</w:t>
      </w:r>
      <w:proofErr w:type="spellEnd"/>
      <w:r>
        <w:t xml:space="preserve"> using stem cells derived from adult tissue in research and treatment, “cIPS9”): The predicted value on the dependent variable when X1=0 (=female in the example) is the sample mean of cIPS9 for women. The predicted value on the dependent variable when X1=1 (=male in the example) is the sample mean of cIPS9 for men.</w:t>
      </w:r>
    </w:p>
    <w:p w:rsidR="008C438C" w:rsidRDefault="008C438C" w:rsidP="008C438C">
      <w:pPr>
        <w:pStyle w:val="StataComment"/>
      </w:pPr>
      <w:r>
        <w:t>* Let’s start by replicating that analysis for another dichotomous variable, membership in a fundamentalist denomination. Then we will proceed to regression analysis with two predictors.</w:t>
      </w:r>
    </w:p>
    <w:p w:rsidR="008C438C" w:rsidRDefault="008C438C" w:rsidP="008C438C">
      <w:pPr>
        <w:pStyle w:val="StataComment"/>
      </w:pPr>
      <w:r>
        <w:t xml:space="preserve">* The new predictor here is </w:t>
      </w:r>
      <w:proofErr w:type="spellStart"/>
      <w:r>
        <w:t>fundmQ</w:t>
      </w:r>
      <w:proofErr w:type="spellEnd"/>
      <w:r>
        <w:t>.</w:t>
      </w:r>
    </w:p>
    <w:p w:rsidR="008C438C" w:rsidRDefault="008C438C" w:rsidP="008C438C">
      <w:pPr>
        <w:pStyle w:val="StataComment"/>
      </w:pPr>
      <w:r>
        <w:t>* Always begin by investigating the frequency distribution of your variables.</w:t>
      </w:r>
    </w:p>
    <w:p w:rsidR="008C438C" w:rsidRDefault="008C438C" w:rsidP="008C438C">
      <w:pPr>
        <w:pStyle w:val="Stata"/>
      </w:pPr>
    </w:p>
    <w:p w:rsidR="008C438C" w:rsidRDefault="008C438C" w:rsidP="008C438C">
      <w:pPr>
        <w:pStyle w:val="Heading3"/>
      </w:pPr>
      <w:r>
        <w:t>*Regression with a single dichotomous predictor, review</w:t>
      </w:r>
    </w:p>
    <w:p w:rsidR="008C438C" w:rsidRDefault="008C438C" w:rsidP="008C438C">
      <w:pPr>
        <w:pStyle w:val="StataComment"/>
      </w:pPr>
      <w:r>
        <w:t>*Use the tab command to get your frequency distributions. Check for stray codes.</w:t>
      </w:r>
    </w:p>
    <w:p w:rsidR="008C438C" w:rsidRDefault="008C438C" w:rsidP="008C438C">
      <w:pPr>
        <w:pStyle w:val="Stata"/>
      </w:pPr>
    </w:p>
    <w:p w:rsidR="008C438C" w:rsidRDefault="008C438C" w:rsidP="008C438C">
      <w:pPr>
        <w:pStyle w:val="Stata"/>
      </w:pPr>
      <w:proofErr w:type="gramStart"/>
      <w:r>
        <w:t xml:space="preserve">tab1  </w:t>
      </w:r>
      <w:proofErr w:type="spellStart"/>
      <w:r>
        <w:t>fundmQ</w:t>
      </w:r>
      <w:proofErr w:type="spellEnd"/>
      <w:proofErr w:type="gramEnd"/>
      <w:r>
        <w:t xml:space="preserve"> cIPS9</w:t>
      </w:r>
    </w:p>
    <w:p w:rsidR="008C438C" w:rsidRDefault="008C438C" w:rsidP="008C438C">
      <w:pPr>
        <w:pStyle w:val="Stata"/>
      </w:pPr>
    </w:p>
    <w:p w:rsidR="008C438C" w:rsidRDefault="008C438C" w:rsidP="008C438C">
      <w:pPr>
        <w:pStyle w:val="StataComment"/>
      </w:pPr>
      <w:r>
        <w:t>*Now see how the means on cIPS9 differ between people belonging to fundamentalist denominations and others.</w:t>
      </w:r>
    </w:p>
    <w:p w:rsidR="008C438C" w:rsidRDefault="008C438C" w:rsidP="008C438C">
      <w:pPr>
        <w:pStyle w:val="Stata"/>
      </w:pPr>
    </w:p>
    <w:p w:rsidR="008C438C" w:rsidRDefault="008C438C" w:rsidP="008C438C">
      <w:pPr>
        <w:pStyle w:val="Stata"/>
      </w:pPr>
      <w:proofErr w:type="gramStart"/>
      <w:r>
        <w:t>table</w:t>
      </w:r>
      <w:proofErr w:type="gramEnd"/>
      <w:r>
        <w:t xml:space="preserve"> </w:t>
      </w:r>
      <w:proofErr w:type="spellStart"/>
      <w:r>
        <w:t>fundmQ</w:t>
      </w:r>
      <w:proofErr w:type="spellEnd"/>
      <w:r>
        <w:t xml:space="preserve"> , c( m cIPS9 </w:t>
      </w:r>
      <w:proofErr w:type="spellStart"/>
      <w:r>
        <w:t>freq</w:t>
      </w:r>
      <w:proofErr w:type="spellEnd"/>
      <w:r>
        <w:t>)</w:t>
      </w:r>
    </w:p>
    <w:p w:rsidR="008C438C" w:rsidRDefault="008C438C" w:rsidP="008C438C">
      <w:pPr>
        <w:pStyle w:val="StataComment"/>
      </w:pPr>
      <w:r>
        <w:t xml:space="preserve">*Use the </w:t>
      </w:r>
      <w:proofErr w:type="spellStart"/>
      <w:r>
        <w:t>disp</w:t>
      </w:r>
      <w:proofErr w:type="spellEnd"/>
      <w:r>
        <w:t xml:space="preserve"> command to calculate the sample difference of means (</w:t>
      </w:r>
      <w:proofErr w:type="spellStart"/>
      <w:r>
        <w:t>e.g.disp</w:t>
      </w:r>
      <w:proofErr w:type="spellEnd"/>
      <w:r>
        <w:t xml:space="preserve"> 10-5)</w:t>
      </w:r>
    </w:p>
    <w:p w:rsidR="008C438C" w:rsidRDefault="008C438C" w:rsidP="008C438C">
      <w:pPr>
        <w:pStyle w:val="Stata"/>
      </w:pPr>
    </w:p>
    <w:p w:rsidR="008C438C" w:rsidRDefault="008C438C" w:rsidP="008C438C">
      <w:pPr>
        <w:pStyle w:val="StataComment"/>
      </w:pPr>
      <w:r>
        <w:t xml:space="preserve">*Find the difference of cIPS9 means in the regression coefficient for </w:t>
      </w:r>
      <w:proofErr w:type="spellStart"/>
      <w:r>
        <w:t>fundmQ</w:t>
      </w:r>
      <w:proofErr w:type="spellEnd"/>
    </w:p>
    <w:p w:rsidR="008C438C" w:rsidRDefault="008C438C" w:rsidP="008C438C">
      <w:pPr>
        <w:pStyle w:val="Stata"/>
      </w:pPr>
      <w:proofErr w:type="gramStart"/>
      <w:r>
        <w:t>regress</w:t>
      </w:r>
      <w:proofErr w:type="gramEnd"/>
      <w:r>
        <w:t xml:space="preserve">   cIPS9   </w:t>
      </w:r>
      <w:proofErr w:type="spellStart"/>
      <w:r>
        <w:t>fundmQ</w:t>
      </w:r>
      <w:proofErr w:type="spellEnd"/>
      <w:r>
        <w:t xml:space="preserve"> , b</w:t>
      </w:r>
    </w:p>
    <w:p w:rsidR="008C438C" w:rsidRDefault="008C438C" w:rsidP="008C438C">
      <w:pPr>
        <w:pStyle w:val="Boxednote"/>
        <w:shd w:val="clear" w:color="auto" w:fill="CCFFFF"/>
      </w:pPr>
      <w:r>
        <w:t xml:space="preserve">      Source |       SS       df       MS              Number of obs =    2232</w:t>
      </w:r>
    </w:p>
    <w:p w:rsidR="008C438C" w:rsidRDefault="008C438C" w:rsidP="008C438C">
      <w:pPr>
        <w:pStyle w:val="Boxednote"/>
        <w:shd w:val="clear" w:color="auto" w:fill="CCFFFF"/>
      </w:pPr>
      <w:r>
        <w:t>-------------+------------------------------           F(  1,  2230) =   59.02</w:t>
      </w:r>
    </w:p>
    <w:p w:rsidR="008C438C" w:rsidRDefault="008C438C" w:rsidP="008C438C">
      <w:pPr>
        <w:pStyle w:val="Boxednote"/>
        <w:shd w:val="clear" w:color="auto" w:fill="CCFFFF"/>
      </w:pPr>
      <w:r>
        <w:t xml:space="preserve">       Model |   44661.148     1   44661.148           Prob &gt; F      =  0.0000</w:t>
      </w:r>
    </w:p>
    <w:p w:rsidR="008C438C" w:rsidRDefault="008C438C" w:rsidP="008C438C">
      <w:pPr>
        <w:pStyle w:val="Boxednote"/>
        <w:shd w:val="clear" w:color="auto" w:fill="CCFFFF"/>
      </w:pPr>
      <w:r>
        <w:t xml:space="preserve">    Residual |  1687543.52  2230  756.745971           R-squared     =  0.0258</w:t>
      </w:r>
    </w:p>
    <w:p w:rsidR="008C438C" w:rsidRDefault="008C438C" w:rsidP="008C438C">
      <w:pPr>
        <w:pStyle w:val="Boxednote"/>
        <w:shd w:val="clear" w:color="auto" w:fill="CCFFFF"/>
      </w:pPr>
      <w:r>
        <w:t>-------------+------------------------------           Adj R-squared =  0.0253</w:t>
      </w:r>
    </w:p>
    <w:p w:rsidR="008C438C" w:rsidRDefault="008C438C" w:rsidP="008C438C">
      <w:pPr>
        <w:pStyle w:val="Boxednote"/>
        <w:shd w:val="clear" w:color="auto" w:fill="CCFFFF"/>
      </w:pPr>
      <w:r>
        <w:t xml:space="preserve">       Total |  1732204.66  2231  776.425219           Root MSE      =  27.509</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cIPS9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fundmQ |   -9.80198   1.275921    -7.68   0.000                -.1605703</w:t>
      </w:r>
    </w:p>
    <w:p w:rsidR="008C438C" w:rsidRDefault="008C438C" w:rsidP="008C438C">
      <w:pPr>
        <w:pStyle w:val="Boxednote"/>
        <w:shd w:val="clear" w:color="auto" w:fill="CCFFFF"/>
      </w:pPr>
      <w:r>
        <w:t xml:space="preserve">       _cons |   69.55577   .6938232   100.25   0.000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Heading3"/>
      </w:pPr>
      <w:r>
        <w:t>*Regression with a single quantitative predictor, review</w:t>
      </w:r>
    </w:p>
    <w:p w:rsidR="008C438C" w:rsidRDefault="008C438C" w:rsidP="008C438C">
      <w:pPr>
        <w:pStyle w:val="Stata"/>
      </w:pPr>
    </w:p>
    <w:p w:rsidR="008C438C" w:rsidRDefault="008C438C" w:rsidP="008C438C">
      <w:pPr>
        <w:pStyle w:val="StataComment"/>
      </w:pPr>
      <w:r>
        <w:t>*Now let’s do a single quantitative predictor: Church attendance.</w:t>
      </w:r>
    </w:p>
    <w:p w:rsidR="008C438C" w:rsidRDefault="008C438C" w:rsidP="008C438C">
      <w:pPr>
        <w:pStyle w:val="Stata"/>
      </w:pPr>
      <w:proofErr w:type="gramStart"/>
      <w:r>
        <w:t xml:space="preserve">tab1  </w:t>
      </w:r>
      <w:proofErr w:type="spellStart"/>
      <w:r>
        <w:t>chGoNowQ</w:t>
      </w:r>
      <w:proofErr w:type="spellEnd"/>
      <w:proofErr w:type="gramEnd"/>
    </w:p>
    <w:p w:rsidR="008C438C" w:rsidRDefault="008C438C" w:rsidP="008C438C">
      <w:pPr>
        <w:pStyle w:val="Stata"/>
      </w:pPr>
    </w:p>
    <w:p w:rsidR="008C438C" w:rsidRDefault="008C438C" w:rsidP="008C438C">
      <w:pPr>
        <w:pStyle w:val="StataComment"/>
      </w:pPr>
      <w:r>
        <w:t>*Look at the means of IPS for different values of church attendance.</w:t>
      </w:r>
    </w:p>
    <w:p w:rsidR="008C438C" w:rsidRDefault="008C438C" w:rsidP="008C438C">
      <w:pPr>
        <w:pStyle w:val="Stata"/>
      </w:pPr>
      <w:proofErr w:type="gramStart"/>
      <w:r>
        <w:t>table</w:t>
      </w:r>
      <w:proofErr w:type="gramEnd"/>
      <w:r>
        <w:t xml:space="preserve"> </w:t>
      </w:r>
      <w:proofErr w:type="spellStart"/>
      <w:r>
        <w:t>chGoNowQ</w:t>
      </w:r>
      <w:proofErr w:type="spellEnd"/>
      <w:r>
        <w:t xml:space="preserve"> , c( m cIPS9 </w:t>
      </w:r>
      <w:proofErr w:type="spellStart"/>
      <w:r>
        <w:t>freq</w:t>
      </w:r>
      <w:proofErr w:type="spellEnd"/>
      <w:r>
        <w:t>)</w:t>
      </w:r>
    </w:p>
    <w:p w:rsidR="008C438C" w:rsidRDefault="008C438C" w:rsidP="008C438C">
      <w:pPr>
        <w:pStyle w:val="Stata"/>
      </w:pPr>
    </w:p>
    <w:p w:rsidR="008C438C" w:rsidRDefault="008C438C" w:rsidP="008C438C">
      <w:pPr>
        <w:pStyle w:val="StataComment"/>
      </w:pPr>
      <w:r>
        <w:t xml:space="preserve">*Now </w:t>
      </w:r>
      <w:proofErr w:type="gramStart"/>
      <w:r>
        <w:t>regress</w:t>
      </w:r>
      <w:proofErr w:type="gramEnd"/>
      <w:r>
        <w:t xml:space="preserve"> cIPS9 on </w:t>
      </w:r>
      <w:proofErr w:type="spellStart"/>
      <w:r>
        <w:t>chGoNowQ</w:t>
      </w:r>
      <w:proofErr w:type="spellEnd"/>
      <w:r>
        <w:t xml:space="preserve">. What does the regression coefficient on </w:t>
      </w:r>
      <w:proofErr w:type="spellStart"/>
      <w:r>
        <w:t>chGoNowQ</w:t>
      </w:r>
      <w:proofErr w:type="spellEnd"/>
      <w:r>
        <w:t xml:space="preserve"> tell you?</w:t>
      </w:r>
    </w:p>
    <w:p w:rsidR="008C438C" w:rsidRDefault="008C438C" w:rsidP="008C438C">
      <w:pPr>
        <w:pStyle w:val="Stata"/>
      </w:pPr>
      <w:proofErr w:type="gramStart"/>
      <w:r>
        <w:t>regress</w:t>
      </w:r>
      <w:proofErr w:type="gramEnd"/>
      <w:r>
        <w:t xml:space="preserve">   cIPS9 </w:t>
      </w:r>
      <w:proofErr w:type="spellStart"/>
      <w:r>
        <w:t>chGoNowQ</w:t>
      </w:r>
      <w:proofErr w:type="spellEnd"/>
      <w:r>
        <w:t>, b</w:t>
      </w:r>
    </w:p>
    <w:p w:rsidR="008C438C" w:rsidRDefault="008C438C" w:rsidP="008C438C">
      <w:pPr>
        <w:pStyle w:val="Stata"/>
      </w:pPr>
    </w:p>
    <w:p w:rsidR="008C438C" w:rsidRDefault="008C438C" w:rsidP="008C438C">
      <w:pPr>
        <w:pStyle w:val="Heading3"/>
      </w:pPr>
      <w:r>
        <w:t>*Regression with two predictors</w:t>
      </w:r>
    </w:p>
    <w:p w:rsidR="008C438C" w:rsidRDefault="008C438C" w:rsidP="008C438C">
      <w:pPr>
        <w:pStyle w:val="Stata"/>
      </w:pPr>
    </w:p>
    <w:p w:rsidR="008C438C" w:rsidRDefault="008C438C" w:rsidP="008C438C">
      <w:pPr>
        <w:pStyle w:val="StataComment"/>
      </w:pPr>
      <w:r>
        <w:t>*What happens when we include both predictors?</w:t>
      </w:r>
    </w:p>
    <w:p w:rsidR="008C438C" w:rsidRDefault="008C438C" w:rsidP="008C438C">
      <w:pPr>
        <w:pStyle w:val="Stata"/>
      </w:pPr>
    </w:p>
    <w:p w:rsidR="008C438C" w:rsidRDefault="008C438C" w:rsidP="008C438C">
      <w:pPr>
        <w:pStyle w:val="Stata"/>
      </w:pPr>
      <w:proofErr w:type="gramStart"/>
      <w:r>
        <w:t>regress</w:t>
      </w:r>
      <w:proofErr w:type="gramEnd"/>
      <w:r>
        <w:t xml:space="preserve">   cIPS9  </w:t>
      </w:r>
      <w:proofErr w:type="spellStart"/>
      <w:r>
        <w:t>fundmQ</w:t>
      </w:r>
      <w:proofErr w:type="spellEnd"/>
      <w:r>
        <w:t xml:space="preserve"> </w:t>
      </w:r>
      <w:proofErr w:type="spellStart"/>
      <w:r>
        <w:t>chGoNowQ</w:t>
      </w:r>
      <w:proofErr w:type="spellEnd"/>
      <w:r>
        <w:t>, b</w:t>
      </w:r>
    </w:p>
    <w:p w:rsidR="008C438C" w:rsidRDefault="008C438C" w:rsidP="008C438C">
      <w:pPr>
        <w:pStyle w:val="Stata"/>
      </w:pPr>
    </w:p>
    <w:p w:rsidR="008C438C" w:rsidRDefault="008C438C" w:rsidP="008C438C">
      <w:pPr>
        <w:pStyle w:val="Heading3"/>
      </w:pPr>
      <w:r>
        <w:t>*Regression with an interaction term</w:t>
      </w:r>
    </w:p>
    <w:p w:rsidR="008C438C" w:rsidRDefault="008C438C" w:rsidP="008C438C">
      <w:pPr>
        <w:pStyle w:val="Stata"/>
      </w:pPr>
    </w:p>
    <w:p w:rsidR="008C438C" w:rsidRDefault="008C438C" w:rsidP="008C438C">
      <w:pPr>
        <w:pStyle w:val="StataComment"/>
      </w:pPr>
      <w:r>
        <w:t xml:space="preserve">*Does churchgoing have the same effect on </w:t>
      </w:r>
      <w:proofErr w:type="spellStart"/>
      <w:r>
        <w:t>iPS</w:t>
      </w:r>
      <w:proofErr w:type="spellEnd"/>
      <w:r>
        <w:t xml:space="preserve"> attitudes for respondents belonging to fundamentalist denominations and others? To find out we run the regression separately for fundamentalists and for others:</w:t>
      </w:r>
    </w:p>
    <w:p w:rsidR="008C438C" w:rsidRDefault="008C438C" w:rsidP="008C438C">
      <w:pPr>
        <w:pStyle w:val="Stata"/>
      </w:pPr>
    </w:p>
    <w:p w:rsidR="008C438C" w:rsidRDefault="008C438C" w:rsidP="008C438C">
      <w:pPr>
        <w:pStyle w:val="Stata"/>
      </w:pPr>
      <w:proofErr w:type="gramStart"/>
      <w:r>
        <w:t>regress</w:t>
      </w:r>
      <w:proofErr w:type="gramEnd"/>
      <w:r>
        <w:t xml:space="preserve"> cIPS9 </w:t>
      </w:r>
      <w:proofErr w:type="spellStart"/>
      <w:r>
        <w:t>chGoNowQ</w:t>
      </w:r>
      <w:proofErr w:type="spellEnd"/>
      <w:r>
        <w:t xml:space="preserve"> if </w:t>
      </w:r>
      <w:proofErr w:type="spellStart"/>
      <w:r>
        <w:t>fundmQ</w:t>
      </w:r>
      <w:proofErr w:type="spellEnd"/>
      <w:r>
        <w:t>==1 , b</w:t>
      </w:r>
    </w:p>
    <w:p w:rsidR="008C438C" w:rsidRDefault="008C438C" w:rsidP="008C438C">
      <w:pPr>
        <w:pStyle w:val="Stata"/>
      </w:pPr>
      <w:proofErr w:type="gramStart"/>
      <w:r>
        <w:t>regress</w:t>
      </w:r>
      <w:proofErr w:type="gramEnd"/>
      <w:r>
        <w:t xml:space="preserve"> cIPS9 </w:t>
      </w:r>
      <w:proofErr w:type="spellStart"/>
      <w:r>
        <w:t>chGoNowQ</w:t>
      </w:r>
      <w:proofErr w:type="spellEnd"/>
      <w:r>
        <w:t xml:space="preserve"> if </w:t>
      </w:r>
      <w:proofErr w:type="spellStart"/>
      <w:r>
        <w:t>fundmQ</w:t>
      </w:r>
      <w:proofErr w:type="spellEnd"/>
      <w:r>
        <w:t>==0 , b</w:t>
      </w:r>
    </w:p>
    <w:p w:rsidR="008C438C" w:rsidRDefault="008C438C" w:rsidP="008C438C">
      <w:pPr>
        <w:pStyle w:val="Stata"/>
        <w:ind w:left="0" w:firstLine="0"/>
      </w:pPr>
    </w:p>
    <w:p w:rsidR="008C438C" w:rsidRDefault="008C438C" w:rsidP="008C438C">
      <w:pPr>
        <w:pStyle w:val="Stata"/>
      </w:pPr>
    </w:p>
    <w:p w:rsidR="008C438C" w:rsidRDefault="008C438C" w:rsidP="008C438C">
      <w:pPr>
        <w:pStyle w:val="StataComment"/>
      </w:pPr>
      <w:r>
        <w:t>*Alternatively, we can make an “interaction term” and then enter it into the regression model. This gives a significance test on the difference. It is also more flexible in models with many independent variables, as we will see later.</w:t>
      </w:r>
    </w:p>
    <w:p w:rsidR="008C438C" w:rsidRDefault="008C438C" w:rsidP="008C438C">
      <w:pPr>
        <w:pStyle w:val="StataComment"/>
      </w:pPr>
      <w:r>
        <w:t xml:space="preserve">*We have copied this command to Section #3 so the variable already exists: </w:t>
      </w:r>
    </w:p>
    <w:p w:rsidR="008C438C" w:rsidRDefault="008C438C" w:rsidP="008C438C">
      <w:pPr>
        <w:pStyle w:val="StataComment"/>
      </w:pPr>
      <w:r>
        <w:t xml:space="preserve">*gen </w:t>
      </w:r>
      <w:proofErr w:type="spellStart"/>
      <w:r>
        <w:t>chXfund</w:t>
      </w:r>
      <w:proofErr w:type="spellEnd"/>
      <w:r>
        <w:t xml:space="preserve"> = </w:t>
      </w:r>
      <w:proofErr w:type="spellStart"/>
      <w:r>
        <w:t>fundmQ</w:t>
      </w:r>
      <w:proofErr w:type="spellEnd"/>
      <w:r>
        <w:t xml:space="preserve"> * </w:t>
      </w:r>
      <w:proofErr w:type="spellStart"/>
      <w:r>
        <w:t>chGoNowQ</w:t>
      </w:r>
      <w:proofErr w:type="spellEnd"/>
    </w:p>
    <w:p w:rsidR="008C438C" w:rsidRDefault="008C438C" w:rsidP="008C438C">
      <w:pPr>
        <w:pStyle w:val="Stata"/>
      </w:pPr>
    </w:p>
    <w:p w:rsidR="008C438C" w:rsidRDefault="008C438C" w:rsidP="008C438C">
      <w:pPr>
        <w:pStyle w:val="Stata"/>
      </w:pPr>
      <w:proofErr w:type="gramStart"/>
      <w:r>
        <w:t>regress</w:t>
      </w:r>
      <w:proofErr w:type="gramEnd"/>
      <w:r>
        <w:t xml:space="preserve">   cIPS9  </w:t>
      </w:r>
      <w:proofErr w:type="spellStart"/>
      <w:r>
        <w:t>fundmQ</w:t>
      </w:r>
      <w:proofErr w:type="spellEnd"/>
      <w:r>
        <w:t xml:space="preserve"> </w:t>
      </w:r>
      <w:proofErr w:type="spellStart"/>
      <w:r>
        <w:t>chGoNowQ</w:t>
      </w:r>
      <w:proofErr w:type="spellEnd"/>
      <w:r>
        <w:t xml:space="preserve">  </w:t>
      </w:r>
      <w:proofErr w:type="spellStart"/>
      <w:r>
        <w:t>chXfund</w:t>
      </w:r>
      <w:proofErr w:type="spellEnd"/>
      <w:r>
        <w:t>, b</w:t>
      </w:r>
    </w:p>
    <w:p w:rsidR="008C438C" w:rsidRDefault="008C438C" w:rsidP="008C438C">
      <w:pPr>
        <w:pStyle w:val="Stata"/>
      </w:pPr>
    </w:p>
    <w:p w:rsidR="008C438C" w:rsidRDefault="008C438C" w:rsidP="008C438C">
      <w:pPr>
        <w:pStyle w:val="Heading3"/>
      </w:pPr>
      <w:r>
        <w:t>*Practice with a new dv</w:t>
      </w:r>
    </w:p>
    <w:p w:rsidR="008C438C" w:rsidRDefault="008C438C" w:rsidP="008C438C"/>
    <w:p w:rsidR="008C438C" w:rsidRDefault="008C438C" w:rsidP="008C438C">
      <w:pPr>
        <w:pStyle w:val="Heading4"/>
      </w:pPr>
      <w:r>
        <w:t>* Change dependent variable</w:t>
      </w:r>
    </w:p>
    <w:p w:rsidR="008C438C" w:rsidRDefault="008C438C" w:rsidP="008C438C">
      <w:pPr>
        <w:pStyle w:val="StataComment"/>
      </w:pPr>
      <w:r>
        <w:t xml:space="preserve">*Use the tab and table commands to orient </w:t>
      </w:r>
      <w:proofErr w:type="gramStart"/>
      <w:r>
        <w:t>yourself</w:t>
      </w:r>
      <w:proofErr w:type="gramEnd"/>
      <w:r>
        <w:t xml:space="preserve"> around the new dependent variable, attitudes towards “therapeutic cloning”, use of stem cells derived from “spare” embryos from IVF clinics.</w:t>
      </w:r>
    </w:p>
    <w:p w:rsidR="008C438C" w:rsidRDefault="008C438C" w:rsidP="008C438C">
      <w:pPr>
        <w:pStyle w:val="StataComment"/>
      </w:pPr>
    </w:p>
    <w:p w:rsidR="008C438C" w:rsidRDefault="008C438C" w:rsidP="008C438C">
      <w:pPr>
        <w:pStyle w:val="StataComment"/>
      </w:pPr>
      <w:r>
        <w:t>*Run the simple regression equation predicting attitudes towards therapeutic cloning from affiliation with a fundamentalist denomination.</w:t>
      </w:r>
    </w:p>
    <w:p w:rsidR="008C438C" w:rsidRDefault="008C438C" w:rsidP="008C438C">
      <w:pPr>
        <w:pStyle w:val="Stata"/>
      </w:pPr>
      <w:proofErr w:type="gramStart"/>
      <w:r>
        <w:t>regress</w:t>
      </w:r>
      <w:proofErr w:type="gramEnd"/>
      <w:r>
        <w:t xml:space="preserve">   cThrp9  </w:t>
      </w:r>
      <w:proofErr w:type="spellStart"/>
      <w:r>
        <w:t>fundmQ</w:t>
      </w:r>
      <w:proofErr w:type="spellEnd"/>
      <w:r>
        <w:t xml:space="preserve"> , b</w:t>
      </w:r>
    </w:p>
    <w:p w:rsidR="008C438C" w:rsidRDefault="008C438C" w:rsidP="008C438C">
      <w:pPr>
        <w:pStyle w:val="Stata"/>
        <w:rPr>
          <w:b w:val="0"/>
        </w:rPr>
      </w:pPr>
    </w:p>
    <w:p w:rsidR="008C438C" w:rsidRDefault="008C438C" w:rsidP="008C438C">
      <w:pPr>
        <w:pStyle w:val="StataComment"/>
      </w:pPr>
      <w:r>
        <w:rPr>
          <w:b w:val="0"/>
        </w:rPr>
        <w:t>*</w:t>
      </w:r>
      <w:r>
        <w:t>How does the difference of means in this regression equation compare to the difference we found when the dependent variable was cIPS9?</w:t>
      </w:r>
    </w:p>
    <w:p w:rsidR="008C438C" w:rsidRDefault="008C438C" w:rsidP="008C438C">
      <w:pPr>
        <w:pStyle w:val="StataComment"/>
      </w:pPr>
    </w:p>
    <w:p w:rsidR="008C438C" w:rsidRDefault="008C438C" w:rsidP="008C438C">
      <w:pPr>
        <w:pStyle w:val="StataComment"/>
      </w:pPr>
      <w:r>
        <w:t xml:space="preserve">*Next, do the simple regression just using </w:t>
      </w:r>
      <w:proofErr w:type="spellStart"/>
      <w:r>
        <w:t>chGoNowQ</w:t>
      </w:r>
      <w:proofErr w:type="spellEnd"/>
      <w:r>
        <w:t xml:space="preserve"> as a predictor.</w:t>
      </w:r>
    </w:p>
    <w:p w:rsidR="008C438C" w:rsidRDefault="008C438C" w:rsidP="008C438C">
      <w:pPr>
        <w:pStyle w:val="Stata"/>
      </w:pPr>
    </w:p>
    <w:p w:rsidR="008C438C" w:rsidRDefault="008C438C" w:rsidP="008C438C">
      <w:pPr>
        <w:pStyle w:val="Stata"/>
      </w:pPr>
      <w:proofErr w:type="gramStart"/>
      <w:r>
        <w:t>regress</w:t>
      </w:r>
      <w:proofErr w:type="gramEnd"/>
      <w:r>
        <w:t xml:space="preserve">   cThrp9  </w:t>
      </w:r>
      <w:proofErr w:type="spellStart"/>
      <w:r>
        <w:t>chGoNowQ</w:t>
      </w:r>
      <w:proofErr w:type="spellEnd"/>
      <w:r>
        <w:t xml:space="preserve"> , b</w:t>
      </w:r>
    </w:p>
    <w:p w:rsidR="008C438C" w:rsidRDefault="008C438C" w:rsidP="008C438C">
      <w:pPr>
        <w:pStyle w:val="Stata"/>
      </w:pPr>
    </w:p>
    <w:p w:rsidR="008C438C" w:rsidRDefault="008C438C" w:rsidP="008C438C">
      <w:pPr>
        <w:pStyle w:val="StataComment"/>
      </w:pPr>
      <w:r>
        <w:rPr>
          <w:b w:val="0"/>
        </w:rPr>
        <w:t>*</w:t>
      </w:r>
      <w:r>
        <w:t>How does the effect of church attendance in this regression equation compare to the difference we found when the dependent variable was cIPS9?</w:t>
      </w:r>
    </w:p>
    <w:p w:rsidR="008C438C" w:rsidRDefault="008C438C" w:rsidP="008C438C">
      <w:pPr>
        <w:pStyle w:val="StataComment"/>
      </w:pPr>
    </w:p>
    <w:p w:rsidR="008C438C" w:rsidRDefault="008C438C" w:rsidP="008C438C">
      <w:pPr>
        <w:pStyle w:val="StataComment"/>
      </w:pPr>
      <w:r>
        <w:rPr>
          <w:b w:val="0"/>
        </w:rPr>
        <w:t>*</w:t>
      </w:r>
      <w:r>
        <w:t>Now, enter both predictors together.</w:t>
      </w:r>
    </w:p>
    <w:p w:rsidR="008C438C" w:rsidRDefault="008C438C" w:rsidP="008C438C">
      <w:pPr>
        <w:pStyle w:val="Stata"/>
      </w:pPr>
    </w:p>
    <w:p w:rsidR="008C438C" w:rsidRDefault="008C438C" w:rsidP="008C438C">
      <w:pPr>
        <w:pStyle w:val="Stata"/>
      </w:pPr>
      <w:proofErr w:type="gramStart"/>
      <w:r>
        <w:t>regress</w:t>
      </w:r>
      <w:proofErr w:type="gramEnd"/>
      <w:r>
        <w:t xml:space="preserve">   cThrp9  </w:t>
      </w:r>
      <w:proofErr w:type="spellStart"/>
      <w:r>
        <w:t>fundmQ</w:t>
      </w:r>
      <w:proofErr w:type="spellEnd"/>
      <w:r>
        <w:t xml:space="preserve"> </w:t>
      </w:r>
      <w:proofErr w:type="spellStart"/>
      <w:r>
        <w:t>chGoNowQ</w:t>
      </w:r>
      <w:proofErr w:type="spellEnd"/>
      <w:r>
        <w:t xml:space="preserve">  , b</w:t>
      </w:r>
    </w:p>
    <w:p w:rsidR="008C438C" w:rsidRDefault="008C438C" w:rsidP="008C438C">
      <w:pPr>
        <w:pStyle w:val="Stata"/>
      </w:pPr>
    </w:p>
    <w:p w:rsidR="008C438C" w:rsidRDefault="008C438C" w:rsidP="008C438C">
      <w:pPr>
        <w:pStyle w:val="StataComment"/>
      </w:pPr>
      <w:r>
        <w:rPr>
          <w:b w:val="0"/>
        </w:rPr>
        <w:t>*</w:t>
      </w:r>
      <w:r>
        <w:t xml:space="preserve"> How do the effects compare to what you found entering each predictor separately?</w:t>
      </w:r>
    </w:p>
    <w:p w:rsidR="008C438C" w:rsidRDefault="008C438C" w:rsidP="008C438C">
      <w:pPr>
        <w:pStyle w:val="StataComment"/>
      </w:pPr>
    </w:p>
    <w:p w:rsidR="008C438C" w:rsidRDefault="008C438C" w:rsidP="008C438C">
      <w:pPr>
        <w:pStyle w:val="StataComment"/>
      </w:pPr>
      <w:r>
        <w:t>*Is there an interaction effect?</w:t>
      </w:r>
    </w:p>
    <w:p w:rsidR="008C438C" w:rsidRDefault="008C438C" w:rsidP="008C438C">
      <w:pPr>
        <w:pStyle w:val="Stata"/>
      </w:pPr>
      <w:proofErr w:type="gramStart"/>
      <w:r>
        <w:t>regress</w:t>
      </w:r>
      <w:proofErr w:type="gramEnd"/>
      <w:r>
        <w:t xml:space="preserve">   cThrp9  </w:t>
      </w:r>
      <w:proofErr w:type="spellStart"/>
      <w:r>
        <w:t>fundmQ</w:t>
      </w:r>
      <w:proofErr w:type="spellEnd"/>
      <w:r>
        <w:t xml:space="preserve"> </w:t>
      </w:r>
      <w:proofErr w:type="spellStart"/>
      <w:r>
        <w:t>chGoNowQ</w:t>
      </w:r>
      <w:proofErr w:type="spellEnd"/>
      <w:r>
        <w:t xml:space="preserve">  </w:t>
      </w:r>
      <w:proofErr w:type="spellStart"/>
      <w:r>
        <w:t>chXfund</w:t>
      </w:r>
      <w:proofErr w:type="spellEnd"/>
      <w:r>
        <w:t>, b</w:t>
      </w:r>
    </w:p>
    <w:p w:rsidR="008C438C" w:rsidRDefault="008C438C" w:rsidP="008C438C">
      <w:pPr>
        <w:pStyle w:val="Stata"/>
      </w:pPr>
    </w:p>
    <w:p w:rsidR="008C438C" w:rsidRDefault="008C438C" w:rsidP="008C438C">
      <w:pPr>
        <w:pStyle w:val="StataComment"/>
      </w:pPr>
      <w:r>
        <w:t>*Make predicted values in Excel, graph them, and interpret them.</w:t>
      </w:r>
    </w:p>
    <w:p w:rsidR="008C438C" w:rsidRDefault="008C438C" w:rsidP="008C438C">
      <w:pPr>
        <w:pStyle w:val="Stata"/>
      </w:pPr>
    </w:p>
    <w:p w:rsidR="008C438C" w:rsidRDefault="008C438C" w:rsidP="008C438C">
      <w:pPr>
        <w:pStyle w:val="Stata"/>
      </w:pPr>
    </w:p>
    <w:p w:rsidR="008C438C" w:rsidRDefault="008C438C" w:rsidP="008C438C">
      <w:pPr>
        <w:pStyle w:val="Heading2"/>
      </w:pPr>
      <w:r>
        <w:t xml:space="preserve">*Week </w:t>
      </w:r>
      <w:proofErr w:type="gramStart"/>
      <w:r>
        <w:t xml:space="preserve">4 </w:t>
      </w:r>
      <w:r>
        <w:rPr>
          <w:sz w:val="16"/>
        </w:rPr>
        <w:t xml:space="preserve"> (</w:t>
      </w:r>
      <w:proofErr w:type="gramEnd"/>
      <w:r>
        <w:rPr>
          <w:sz w:val="16"/>
        </w:rPr>
        <w:t>Week #4 stuff is in Section #3, far above. It has to do with defining new variables. )</w:t>
      </w:r>
    </w:p>
    <w:p w:rsidR="008C438C" w:rsidRDefault="008C438C" w:rsidP="008C438C">
      <w:pPr>
        <w:pStyle w:val="Stata"/>
      </w:pPr>
    </w:p>
    <w:p w:rsidR="008C438C" w:rsidRDefault="008C438C" w:rsidP="008C438C">
      <w:pPr>
        <w:pStyle w:val="Heading2"/>
      </w:pPr>
      <w:r>
        <w:t xml:space="preserve">*Week 5 &amp; 6: Predicted values &amp; interactions (using Eval4) </w:t>
      </w:r>
    </w:p>
    <w:p w:rsidR="008C438C" w:rsidRDefault="008C438C" w:rsidP="008C438C">
      <w:pPr>
        <w:pStyle w:val="StataComment"/>
      </w:pPr>
      <w:r>
        <w:t>*When the effects in your regression involve curves or interactions, STATA's "Predict" function does not work correctly, because it works with the means. Instead, we need a "whole population standardization" in which the predicted values from the regression for every case in the sample are calculated, and then the summary simulations are conducted. The program to use here is Eval4. A copy of it is in the Learning Module for this week. You can also use it to produce simple linear predicted values. Moreover, Eval4 produces confidence intervals for the regression line. These are especially useful when you have an interaction, and you want to know WHERE the two groups differ (not just whether they differ on average.</w:t>
      </w:r>
    </w:p>
    <w:p w:rsidR="008C438C" w:rsidRDefault="008C438C" w:rsidP="008C438C">
      <w:pPr>
        <w:pStyle w:val="Stata"/>
      </w:pPr>
    </w:p>
    <w:p w:rsidR="008C438C" w:rsidRDefault="008C438C" w:rsidP="008C438C">
      <w:pPr>
        <w:pStyle w:val="Heading3"/>
      </w:pPr>
      <w:r>
        <w:t>*Eval4</w:t>
      </w:r>
    </w:p>
    <w:p w:rsidR="008C438C" w:rsidRDefault="008C438C" w:rsidP="008C438C">
      <w:pPr>
        <w:pStyle w:val="Stata"/>
        <w:rPr>
          <w:color w:val="FF0000"/>
          <w:sz w:val="22"/>
        </w:rPr>
      </w:pPr>
      <w:r>
        <w:rPr>
          <w:color w:val="FF0000"/>
          <w:sz w:val="22"/>
        </w:rPr>
        <w:t>*Run Eval4.doc now (</w:t>
      </w:r>
      <w:proofErr w:type="gramStart"/>
      <w:r>
        <w:rPr>
          <w:color w:val="FF0000"/>
          <w:sz w:val="22"/>
        </w:rPr>
        <w:t>open</w:t>
      </w:r>
      <w:proofErr w:type="gramEnd"/>
      <w:r>
        <w:rPr>
          <w:color w:val="FF0000"/>
          <w:sz w:val="22"/>
        </w:rPr>
        <w:t xml:space="preserve"> the file; copy to the Do File Window; run)</w:t>
      </w:r>
    </w:p>
    <w:p w:rsidR="008C438C" w:rsidRDefault="008C438C" w:rsidP="008C438C">
      <w:pPr>
        <w:pStyle w:val="Stata"/>
        <w:rPr>
          <w:color w:val="FF0000"/>
          <w:sz w:val="22"/>
        </w:rPr>
      </w:pPr>
      <w:r>
        <w:rPr>
          <w:color w:val="FF0000"/>
          <w:sz w:val="22"/>
        </w:rPr>
        <w:t>*For help on how to use Eval4:  eval4 help</w:t>
      </w:r>
    </w:p>
    <w:p w:rsidR="008C438C" w:rsidRDefault="008C438C" w:rsidP="008C438C">
      <w:pPr>
        <w:pStyle w:val="Stata"/>
      </w:pPr>
    </w:p>
    <w:p w:rsidR="008C438C" w:rsidRDefault="008C438C" w:rsidP="008C438C">
      <w:pPr>
        <w:pStyle w:val="Stata"/>
      </w:pPr>
    </w:p>
    <w:p w:rsidR="008C438C" w:rsidRDefault="008C438C" w:rsidP="008C438C">
      <w:pPr>
        <w:pStyle w:val="Heading3"/>
      </w:pPr>
      <w:r>
        <w:t xml:space="preserve">*Example #1:  </w:t>
      </w:r>
    </w:p>
    <w:p w:rsidR="008C438C" w:rsidRDefault="008C438C" w:rsidP="008C438C"/>
    <w:p w:rsidR="008C438C" w:rsidRDefault="008C438C" w:rsidP="008C438C">
      <w:pPr>
        <w:pStyle w:val="Heading4"/>
      </w:pPr>
      <w:r>
        <w:t>*The dependent variable</w:t>
      </w:r>
    </w:p>
    <w:p w:rsidR="008C438C" w:rsidRDefault="008C438C" w:rsidP="008C438C">
      <w:pPr>
        <w:pStyle w:val="Boxednote"/>
        <w:shd w:val="clear" w:color="auto" w:fill="CCFFCC"/>
      </w:pPr>
      <w:r>
        <w:t>Questions on what we call "EUGENIC" CLONING.</w:t>
      </w:r>
    </w:p>
    <w:p w:rsidR="008C438C" w:rsidRDefault="008C438C" w:rsidP="008C438C">
      <w:pPr>
        <w:pStyle w:val="Boxednote"/>
        <w:shd w:val="clear" w:color="auto" w:fill="CCFFCC"/>
      </w:pPr>
    </w:p>
    <w:p w:rsidR="008C438C" w:rsidRDefault="008C438C" w:rsidP="008C438C">
      <w:pPr>
        <w:pStyle w:val="Boxednote"/>
        <w:shd w:val="clear" w:color="auto" w:fill="CCFFCC"/>
      </w:pPr>
      <w:r>
        <w:t>The three questions are scattered about in the questionnaire, each together with other questions that involve the same technique -- details in the questionnaire.</w:t>
      </w:r>
    </w:p>
    <w:p w:rsidR="008C438C" w:rsidRDefault="008C438C" w:rsidP="008C438C">
      <w:pPr>
        <w:pStyle w:val="Boxednote"/>
        <w:shd w:val="clear" w:color="auto" w:fill="CCFFCC"/>
      </w:pPr>
    </w:p>
    <w:p w:rsidR="008C438C" w:rsidRDefault="008C438C" w:rsidP="008C438C">
      <w:pPr>
        <w:pStyle w:val="Boxednote"/>
        <w:shd w:val="clear" w:color="auto" w:fill="CCFFCC"/>
      </w:pPr>
      <w:r>
        <w:t xml:space="preserve">[re therapeutic cloning -- which uses the respondent's own cells but in a way not approved in the USA although OK in the UK] </w:t>
      </w:r>
      <w:r>
        <w:rPr>
          <w:color w:val="FF0000"/>
        </w:rPr>
        <w:t>ctSkin j</w:t>
      </w:r>
      <w:r>
        <w:t xml:space="preserve">. How about using cloned cells to create new skin, to restore someone’s youthful appearance?   </w:t>
      </w:r>
    </w:p>
    <w:p w:rsidR="008C438C" w:rsidRDefault="008C438C" w:rsidP="008C438C">
      <w:pPr>
        <w:pStyle w:val="Boxednote"/>
        <w:shd w:val="clear" w:color="auto" w:fill="CCFFCC"/>
      </w:pPr>
    </w:p>
    <w:p w:rsidR="008C438C" w:rsidRDefault="008C438C" w:rsidP="008C438C">
      <w:pPr>
        <w:pStyle w:val="Boxednote"/>
        <w:shd w:val="clear" w:color="auto" w:fill="CCFFCC"/>
      </w:pPr>
      <w:r>
        <w:t>[re cloning using "spare" IVf cells, a procedure approved in the USA]</w:t>
      </w:r>
      <w:r>
        <w:rPr>
          <w:color w:val="0000FF"/>
        </w:rPr>
        <w:t xml:space="preserve"> </w:t>
      </w:r>
      <w:r>
        <w:rPr>
          <w:color w:val="FF0000"/>
        </w:rPr>
        <w:t>cnSkin c</w:t>
      </w:r>
      <w:r>
        <w:t>. Using cloned cells to create new skin, to restore someone’s youthful appearance?</w:t>
      </w:r>
    </w:p>
    <w:p w:rsidR="008C438C" w:rsidRDefault="008C438C" w:rsidP="008C438C">
      <w:pPr>
        <w:pStyle w:val="Boxednote"/>
        <w:shd w:val="clear" w:color="auto" w:fill="CCFFCC"/>
      </w:pPr>
    </w:p>
    <w:p w:rsidR="008C438C" w:rsidRDefault="008C438C" w:rsidP="008C438C">
      <w:pPr>
        <w:pStyle w:val="Boxednote"/>
        <w:shd w:val="clear" w:color="auto" w:fill="CCFFCC"/>
      </w:pPr>
      <w:r>
        <w:t xml:space="preserve">[re using adult cells, no embryos destroyed] </w:t>
      </w:r>
      <w:r>
        <w:rPr>
          <w:color w:val="FF0000"/>
        </w:rPr>
        <w:t>cipsSkin</w:t>
      </w:r>
      <w:r>
        <w:t xml:space="preserve"> c. To create new skin, to restore someone’s youthful appearance?</w:t>
      </w:r>
    </w:p>
    <w:p w:rsidR="008C438C" w:rsidRDefault="008C438C" w:rsidP="008C438C">
      <w:pPr>
        <w:pStyle w:val="Boxednote"/>
        <w:shd w:val="clear" w:color="auto" w:fill="CCFFCC"/>
      </w:pPr>
    </w:p>
    <w:p w:rsidR="008C438C" w:rsidRDefault="008C438C" w:rsidP="008C438C">
      <w:pPr>
        <w:pStyle w:val="Boxednote"/>
        <w:shd w:val="clear" w:color="auto" w:fill="CCFFCC"/>
      </w:pPr>
      <w:r>
        <w:t>Answer categories for all these questions, and scoring:</w:t>
      </w:r>
    </w:p>
    <w:p w:rsidR="008C438C" w:rsidRDefault="008C438C" w:rsidP="008C438C">
      <w:pPr>
        <w:pStyle w:val="Boxednote"/>
        <w:shd w:val="clear" w:color="auto" w:fill="CCFFCC"/>
        <w:ind w:left="1440"/>
      </w:pPr>
      <w:r>
        <w:t>100 Yes!!</w:t>
      </w:r>
    </w:p>
    <w:p w:rsidR="008C438C" w:rsidRDefault="008C438C" w:rsidP="008C438C">
      <w:pPr>
        <w:pStyle w:val="Boxednote"/>
        <w:shd w:val="clear" w:color="auto" w:fill="CCFFCC"/>
        <w:ind w:left="1440"/>
      </w:pPr>
      <w:r>
        <w:t xml:space="preserve"> 75 Yes</w:t>
      </w:r>
    </w:p>
    <w:p w:rsidR="008C438C" w:rsidRDefault="008C438C" w:rsidP="008C438C">
      <w:pPr>
        <w:pStyle w:val="Boxednote"/>
        <w:shd w:val="clear" w:color="auto" w:fill="CCFFCC"/>
        <w:ind w:left="1440"/>
      </w:pPr>
      <w:r>
        <w:t xml:space="preserve"> 50 ??</w:t>
      </w:r>
    </w:p>
    <w:p w:rsidR="008C438C" w:rsidRDefault="008C438C" w:rsidP="008C438C">
      <w:pPr>
        <w:pStyle w:val="Boxednote"/>
        <w:shd w:val="clear" w:color="auto" w:fill="CCFFCC"/>
        <w:ind w:left="1440"/>
      </w:pPr>
      <w:r>
        <w:t xml:space="preserve"> 25 No</w:t>
      </w:r>
    </w:p>
    <w:p w:rsidR="008C438C" w:rsidRDefault="008C438C" w:rsidP="008C438C">
      <w:pPr>
        <w:pStyle w:val="Boxednote"/>
        <w:shd w:val="clear" w:color="auto" w:fill="CCFFCC"/>
        <w:ind w:left="1440"/>
      </w:pPr>
      <w:r>
        <w:t xml:space="preserve">  0 No!!</w:t>
      </w:r>
    </w:p>
    <w:p w:rsidR="008C438C" w:rsidRDefault="008C438C" w:rsidP="008C438C">
      <w:pPr>
        <w:pStyle w:val="Boxednote"/>
        <w:shd w:val="clear" w:color="auto" w:fill="CCFFCC"/>
      </w:pPr>
    </w:p>
    <w:p w:rsidR="008C438C" w:rsidRDefault="008C438C" w:rsidP="008C438C">
      <w:pPr>
        <w:pStyle w:val="Boxednote"/>
        <w:shd w:val="clear" w:color="auto" w:fill="CCFFCC"/>
      </w:pPr>
      <w:r>
        <w:t xml:space="preserve">The scale, </w:t>
      </w:r>
      <w:r>
        <w:rPr>
          <w:color w:val="FF0000"/>
        </w:rPr>
        <w:t>cEugen9</w:t>
      </w:r>
      <w:r>
        <w:t>, is the average of the 3 questions.</w:t>
      </w:r>
    </w:p>
    <w:p w:rsidR="008C438C" w:rsidRDefault="008C438C" w:rsidP="008C438C">
      <w:pPr>
        <w:pStyle w:val="Stata"/>
      </w:pPr>
    </w:p>
    <w:p w:rsidR="008C438C" w:rsidRDefault="008C438C" w:rsidP="008C438C">
      <w:pPr>
        <w:pStyle w:val="Stata"/>
      </w:pPr>
      <w:proofErr w:type="gramStart"/>
      <w:r>
        <w:t>tab</w:t>
      </w:r>
      <w:proofErr w:type="gramEnd"/>
      <w:r>
        <w:t xml:space="preserve"> cEugen9, m </w:t>
      </w:r>
    </w:p>
    <w:p w:rsidR="008C438C" w:rsidRDefault="008C438C" w:rsidP="008C438C">
      <w:pPr>
        <w:pStyle w:val="Boxednote"/>
        <w:shd w:val="clear" w:color="auto" w:fill="CCFFFF"/>
      </w:pPr>
      <w:r>
        <w:t xml:space="preserve">    cEugen9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0 |        353       15.38       15.38</w:t>
      </w:r>
    </w:p>
    <w:p w:rsidR="008C438C" w:rsidRDefault="008C438C" w:rsidP="008C438C">
      <w:pPr>
        <w:pStyle w:val="Boxednote"/>
        <w:shd w:val="clear" w:color="auto" w:fill="CCFFFF"/>
      </w:pPr>
      <w:r>
        <w:t xml:space="preserve">   8.333333 |         93        4.05       19.43</w:t>
      </w:r>
    </w:p>
    <w:p w:rsidR="008C438C" w:rsidRDefault="008C438C" w:rsidP="008C438C">
      <w:pPr>
        <w:pStyle w:val="Boxednote"/>
        <w:shd w:val="clear" w:color="auto" w:fill="CCFFFF"/>
      </w:pPr>
      <w:r>
        <w:t xml:space="preserve">       12.5 |          2        0.09       19.52</w:t>
      </w:r>
    </w:p>
    <w:p w:rsidR="008C438C" w:rsidRDefault="008C438C" w:rsidP="008C438C">
      <w:pPr>
        <w:pStyle w:val="Boxednote"/>
        <w:shd w:val="clear" w:color="auto" w:fill="CCFFFF"/>
      </w:pPr>
      <w:r>
        <w:t xml:space="preserve">   16.66667 |        154        6.71       26.23</w:t>
      </w:r>
    </w:p>
    <w:p w:rsidR="008C438C" w:rsidRDefault="008C438C" w:rsidP="008C438C">
      <w:pPr>
        <w:pStyle w:val="Boxednote"/>
        <w:shd w:val="clear" w:color="auto" w:fill="CCFFFF"/>
      </w:pPr>
      <w:r>
        <w:t xml:space="preserve">         25 |        333       14.51       40.74</w:t>
      </w:r>
    </w:p>
    <w:p w:rsidR="008C438C" w:rsidRDefault="008C438C" w:rsidP="008C438C">
      <w:pPr>
        <w:pStyle w:val="Boxednote"/>
        <w:shd w:val="clear" w:color="auto" w:fill="CCFFFF"/>
      </w:pPr>
      <w:r>
        <w:t xml:space="preserve">   33.33333 |        182        7.93       48.67</w:t>
      </w:r>
    </w:p>
    <w:p w:rsidR="008C438C" w:rsidRDefault="008C438C" w:rsidP="008C438C">
      <w:pPr>
        <w:pStyle w:val="Boxednote"/>
        <w:shd w:val="clear" w:color="auto" w:fill="CCFFFF"/>
      </w:pPr>
      <w:r>
        <w:t xml:space="preserve">       37.5 |          4        0.17       48.85</w:t>
      </w:r>
    </w:p>
    <w:p w:rsidR="008C438C" w:rsidRDefault="008C438C" w:rsidP="008C438C">
      <w:pPr>
        <w:pStyle w:val="Boxednote"/>
        <w:shd w:val="clear" w:color="auto" w:fill="CCFFFF"/>
      </w:pPr>
      <w:r>
        <w:t xml:space="preserve">   41.66667 |        141        6.14       54.99</w:t>
      </w:r>
    </w:p>
    <w:p w:rsidR="008C438C" w:rsidRDefault="008C438C" w:rsidP="008C438C">
      <w:pPr>
        <w:pStyle w:val="Boxednote"/>
        <w:shd w:val="clear" w:color="auto" w:fill="CCFFFF"/>
      </w:pPr>
      <w:r>
        <w:t xml:space="preserve">         50 |        343       14.95       69.93</w:t>
      </w:r>
    </w:p>
    <w:p w:rsidR="008C438C" w:rsidRDefault="008C438C" w:rsidP="008C438C">
      <w:pPr>
        <w:pStyle w:val="Boxednote"/>
        <w:shd w:val="clear" w:color="auto" w:fill="CCFFFF"/>
      </w:pPr>
      <w:r>
        <w:t xml:space="preserve">   58.33333 |        109        4.75       74.68</w:t>
      </w:r>
    </w:p>
    <w:p w:rsidR="008C438C" w:rsidRDefault="008C438C" w:rsidP="008C438C">
      <w:pPr>
        <w:pStyle w:val="Boxednote"/>
        <w:shd w:val="clear" w:color="auto" w:fill="CCFFFF"/>
      </w:pPr>
      <w:r>
        <w:t xml:space="preserve">       62.5 |          2        0.09       74.77</w:t>
      </w:r>
    </w:p>
    <w:p w:rsidR="008C438C" w:rsidRDefault="008C438C" w:rsidP="008C438C">
      <w:pPr>
        <w:pStyle w:val="Boxednote"/>
        <w:shd w:val="clear" w:color="auto" w:fill="CCFFFF"/>
      </w:pPr>
      <w:r>
        <w:t xml:space="preserve">   66.66666 |        110        4.79       79.56</w:t>
      </w:r>
    </w:p>
    <w:p w:rsidR="008C438C" w:rsidRDefault="008C438C" w:rsidP="008C438C">
      <w:pPr>
        <w:pStyle w:val="Boxednote"/>
        <w:shd w:val="clear" w:color="auto" w:fill="CCFFFF"/>
      </w:pPr>
      <w:r>
        <w:t xml:space="preserve">         75 |        167        7.28       86.84</w:t>
      </w:r>
    </w:p>
    <w:p w:rsidR="008C438C" w:rsidRDefault="008C438C" w:rsidP="008C438C">
      <w:pPr>
        <w:pStyle w:val="Boxednote"/>
        <w:shd w:val="clear" w:color="auto" w:fill="CCFFFF"/>
      </w:pPr>
      <w:r>
        <w:t xml:space="preserve">   83.33334 |         57        2.48       89.32</w:t>
      </w:r>
    </w:p>
    <w:p w:rsidR="008C438C" w:rsidRDefault="008C438C" w:rsidP="008C438C">
      <w:pPr>
        <w:pStyle w:val="Boxednote"/>
        <w:shd w:val="clear" w:color="auto" w:fill="CCFFFF"/>
      </w:pPr>
      <w:r>
        <w:t xml:space="preserve">       87.5 |          5        0.22       89.54</w:t>
      </w:r>
    </w:p>
    <w:p w:rsidR="008C438C" w:rsidRDefault="008C438C" w:rsidP="008C438C">
      <w:pPr>
        <w:pStyle w:val="Boxednote"/>
        <w:shd w:val="clear" w:color="auto" w:fill="CCFFFF"/>
      </w:pPr>
      <w:r>
        <w:t xml:space="preserve">   91.66666 |         36        1.57       91.11</w:t>
      </w:r>
    </w:p>
    <w:p w:rsidR="008C438C" w:rsidRDefault="008C438C" w:rsidP="008C438C">
      <w:pPr>
        <w:pStyle w:val="Boxednote"/>
        <w:shd w:val="clear" w:color="auto" w:fill="CCFFFF"/>
      </w:pPr>
      <w:r>
        <w:t xml:space="preserve">        100 |        204        8.89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histogram</w:t>
      </w:r>
      <w:proofErr w:type="gramEnd"/>
      <w:r>
        <w:t xml:space="preserve"> cEugen9 </w:t>
      </w:r>
    </w:p>
    <w:p w:rsidR="008C438C" w:rsidRDefault="008C438C" w:rsidP="008C438C">
      <w:pPr>
        <w:pStyle w:val="Stata"/>
        <w:jc w:val="center"/>
      </w:pPr>
      <w:r>
        <w:rPr>
          <w:b w:val="0"/>
          <w:noProof/>
        </w:rPr>
        <w:drawing>
          <wp:inline distT="0" distB="0" distL="0" distR="0" wp14:anchorId="2B1E16AF" wp14:editId="3C58F910">
            <wp:extent cx="2665095" cy="1990725"/>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5095" cy="199072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Heading4"/>
      </w:pPr>
      <w:r>
        <w:t>*One independent variable: church going</w:t>
      </w:r>
    </w:p>
    <w:p w:rsidR="008C438C" w:rsidRDefault="008C438C" w:rsidP="008C438C">
      <w:pPr>
        <w:pStyle w:val="Stata"/>
      </w:pPr>
      <w:proofErr w:type="gramStart"/>
      <w:r>
        <w:t>tab</w:t>
      </w:r>
      <w:proofErr w:type="gramEnd"/>
      <w:r>
        <w:t xml:space="preserve"> </w:t>
      </w:r>
      <w:proofErr w:type="spellStart"/>
      <w:r>
        <w:t>chGoNowQ</w:t>
      </w:r>
      <w:proofErr w:type="spellEnd"/>
      <w:r>
        <w:t>, m</w:t>
      </w:r>
    </w:p>
    <w:p w:rsidR="008C438C" w:rsidRDefault="008C438C" w:rsidP="008C438C">
      <w:pPr>
        <w:pStyle w:val="Stata"/>
      </w:pPr>
    </w:p>
    <w:p w:rsidR="008C438C" w:rsidRDefault="008C438C" w:rsidP="008C438C">
      <w:pPr>
        <w:pStyle w:val="Boxednote"/>
        <w:shd w:val="clear" w:color="auto" w:fill="CCFFFF"/>
      </w:pPr>
      <w:r>
        <w:t xml:space="preserve">     Church |</w:t>
      </w:r>
    </w:p>
    <w:p w:rsidR="008C438C" w:rsidRDefault="008C438C" w:rsidP="008C438C">
      <w:pPr>
        <w:pStyle w:val="Boxednote"/>
        <w:shd w:val="clear" w:color="auto" w:fill="CCFFFF"/>
      </w:pPr>
      <w:r>
        <w:t xml:space="preserve">      going |</w:t>
      </w:r>
    </w:p>
    <w:p w:rsidR="008C438C" w:rsidRDefault="008C438C" w:rsidP="008C438C">
      <w:pPr>
        <w:pStyle w:val="Boxednote"/>
        <w:shd w:val="clear" w:color="auto" w:fill="CCFFFF"/>
      </w:pPr>
      <w:r>
        <w:t xml:space="preserve"> (times per |</w:t>
      </w:r>
    </w:p>
    <w:p w:rsidR="008C438C" w:rsidRDefault="008C438C" w:rsidP="008C438C">
      <w:pPr>
        <w:pStyle w:val="Boxednote"/>
        <w:shd w:val="clear" w:color="auto" w:fill="CCFFFF"/>
      </w:pPr>
      <w:r>
        <w:t xml:space="preserve">      year)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.5 |        638       27.80       27.80</w:t>
      </w:r>
    </w:p>
    <w:p w:rsidR="008C438C" w:rsidRDefault="008C438C" w:rsidP="008C438C">
      <w:pPr>
        <w:pStyle w:val="Boxednote"/>
        <w:shd w:val="clear" w:color="auto" w:fill="CCFFFF"/>
      </w:pPr>
      <w:r>
        <w:t xml:space="preserve">        .75 |        343       14.95       42.75</w:t>
      </w:r>
    </w:p>
    <w:p w:rsidR="008C438C" w:rsidRDefault="008C438C" w:rsidP="008C438C">
      <w:pPr>
        <w:pStyle w:val="Boxednote"/>
        <w:shd w:val="clear" w:color="auto" w:fill="CCFFFF"/>
      </w:pPr>
      <w:r>
        <w:t xml:space="preserve">        1.5 |        105        4.58       47.32</w:t>
      </w:r>
    </w:p>
    <w:p w:rsidR="008C438C" w:rsidRDefault="008C438C" w:rsidP="008C438C">
      <w:pPr>
        <w:pStyle w:val="Boxednote"/>
        <w:shd w:val="clear" w:color="auto" w:fill="CCFFFF"/>
      </w:pPr>
      <w:r>
        <w:t xml:space="preserve">          4 |        300       13.07       60.39</w:t>
      </w:r>
    </w:p>
    <w:p w:rsidR="008C438C" w:rsidRDefault="008C438C" w:rsidP="008C438C">
      <w:pPr>
        <w:pStyle w:val="Boxednote"/>
        <w:shd w:val="clear" w:color="auto" w:fill="CCFFFF"/>
      </w:pPr>
      <w:r>
        <w:t xml:space="preserve">         12 |         91        3.97       64.36</w:t>
      </w:r>
    </w:p>
    <w:p w:rsidR="008C438C" w:rsidRDefault="008C438C" w:rsidP="008C438C">
      <w:pPr>
        <w:pStyle w:val="Boxednote"/>
        <w:shd w:val="clear" w:color="auto" w:fill="CCFFFF"/>
      </w:pPr>
      <w:r>
        <w:t xml:space="preserve">         30 |         98        4.27       68.63</w:t>
      </w:r>
    </w:p>
    <w:p w:rsidR="008C438C" w:rsidRDefault="008C438C" w:rsidP="008C438C">
      <w:pPr>
        <w:pStyle w:val="Boxednote"/>
        <w:shd w:val="clear" w:color="auto" w:fill="CCFFFF"/>
      </w:pPr>
      <w:r>
        <w:t xml:space="preserve">         45 |        121        5.27       73.90</w:t>
      </w:r>
    </w:p>
    <w:p w:rsidR="008C438C" w:rsidRDefault="008C438C" w:rsidP="008C438C">
      <w:pPr>
        <w:pStyle w:val="Boxednote"/>
        <w:shd w:val="clear" w:color="auto" w:fill="CCFFFF"/>
      </w:pPr>
      <w:r>
        <w:t xml:space="preserve">         52 |        364       15.86       89.76</w:t>
      </w:r>
    </w:p>
    <w:p w:rsidR="008C438C" w:rsidRDefault="008C438C" w:rsidP="008C438C">
      <w:pPr>
        <w:pStyle w:val="Boxednote"/>
        <w:shd w:val="clear" w:color="auto" w:fill="CCFFFF"/>
      </w:pPr>
      <w:r>
        <w:t xml:space="preserve">        140 |         31        1.35       91.11</w:t>
      </w:r>
    </w:p>
    <w:p w:rsidR="008C438C" w:rsidRDefault="008C438C" w:rsidP="008C438C">
      <w:pPr>
        <w:pStyle w:val="Boxednote"/>
        <w:shd w:val="clear" w:color="auto" w:fill="CCFFFF"/>
      </w:pPr>
      <w:r>
        <w:t xml:space="preserve">          . |        204        8.89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4"/>
      </w:pPr>
      <w:r>
        <w:t>*Start with an ordinary regression, one independent variable, no interactions</w:t>
      </w:r>
    </w:p>
    <w:p w:rsidR="008C438C" w:rsidRDefault="008C438C" w:rsidP="008C438C">
      <w:pPr>
        <w:pStyle w:val="Stata"/>
      </w:pPr>
    </w:p>
    <w:p w:rsidR="008C438C" w:rsidRDefault="008C438C" w:rsidP="008C438C">
      <w:pPr>
        <w:pStyle w:val="Stata"/>
      </w:pPr>
      <w:proofErr w:type="gramStart"/>
      <w:r>
        <w:t>regress  cEugen9</w:t>
      </w:r>
      <w:proofErr w:type="gramEnd"/>
      <w:r>
        <w:t xml:space="preserve"> </w:t>
      </w:r>
      <w:proofErr w:type="spellStart"/>
      <w:r>
        <w:t>chGoNowQ</w:t>
      </w:r>
      <w:proofErr w:type="spellEnd"/>
      <w:r>
        <w:t>, b</w:t>
      </w:r>
    </w:p>
    <w:p w:rsidR="008C438C" w:rsidRDefault="008C438C" w:rsidP="008C438C">
      <w:pPr>
        <w:pStyle w:val="Boxednote"/>
        <w:shd w:val="clear" w:color="auto" w:fill="CCFFFF"/>
      </w:pPr>
      <w:r>
        <w:t xml:space="preserve">      Source |       SS       df       MS              Number of obs =    2091</w:t>
      </w:r>
    </w:p>
    <w:p w:rsidR="008C438C" w:rsidRDefault="008C438C" w:rsidP="008C438C">
      <w:pPr>
        <w:pStyle w:val="Boxednote"/>
        <w:shd w:val="clear" w:color="auto" w:fill="CCFFFF"/>
      </w:pPr>
      <w:r>
        <w:t>-------------+------------------------------           F(  1,  2089) =   42.74</w:t>
      </w:r>
    </w:p>
    <w:p w:rsidR="008C438C" w:rsidRDefault="008C438C" w:rsidP="008C438C">
      <w:pPr>
        <w:pStyle w:val="Boxednote"/>
        <w:shd w:val="clear" w:color="auto" w:fill="CCFFFF"/>
      </w:pPr>
      <w:r>
        <w:t xml:space="preserve">       Model |  38169.3049     1  38169.3049           Prob &gt; F      =  0.0000</w:t>
      </w:r>
    </w:p>
    <w:p w:rsidR="008C438C" w:rsidRDefault="008C438C" w:rsidP="008C438C">
      <w:pPr>
        <w:pStyle w:val="Boxednote"/>
        <w:shd w:val="clear" w:color="auto" w:fill="CCFFFF"/>
      </w:pPr>
      <w:r>
        <w:t xml:space="preserve">    Residual |  1865410.48  2089  892.968159           R-squared     =  0.0201</w:t>
      </w:r>
    </w:p>
    <w:p w:rsidR="008C438C" w:rsidRDefault="008C438C" w:rsidP="008C438C">
      <w:pPr>
        <w:pStyle w:val="Boxednote"/>
        <w:shd w:val="clear" w:color="auto" w:fill="CCFFFF"/>
      </w:pPr>
      <w:r>
        <w:t>-------------+------------------------------           Adj R-squared =  0.0196</w:t>
      </w:r>
    </w:p>
    <w:p w:rsidR="008C438C" w:rsidRDefault="008C438C" w:rsidP="008C438C">
      <w:pPr>
        <w:pStyle w:val="Boxednote"/>
        <w:shd w:val="clear" w:color="auto" w:fill="CCFFFF"/>
      </w:pPr>
      <w:r>
        <w:t xml:space="preserve">       Total |  1903579.79  2090  910.803727           Root MSE      =  29.883</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chGoNowQ |   -.167011    .025545    -6.54   0.000                -.1416027</w:t>
      </w:r>
    </w:p>
    <w:p w:rsidR="008C438C" w:rsidRDefault="008C438C" w:rsidP="008C438C">
      <w:pPr>
        <w:pStyle w:val="Boxednote"/>
        <w:shd w:val="clear" w:color="auto" w:fill="CCFFFF"/>
      </w:pPr>
      <w:r>
        <w:t xml:space="preserve">       _cons |    44.5182   .7788063    57.16   0.000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Heading4"/>
      </w:pPr>
      <w:r>
        <w:t xml:space="preserve">*Graph it in </w:t>
      </w:r>
      <w:proofErr w:type="spellStart"/>
      <w:r>
        <w:t>Stata</w:t>
      </w:r>
      <w:proofErr w:type="spellEnd"/>
      <w:r>
        <w:t xml:space="preserve"> (simple graphs are easy in </w:t>
      </w:r>
      <w:proofErr w:type="spellStart"/>
      <w:r>
        <w:t>Stata</w:t>
      </w:r>
      <w:proofErr w:type="spellEnd"/>
      <w:r>
        <w:t>)</w:t>
      </w:r>
    </w:p>
    <w:p w:rsidR="008C438C" w:rsidRDefault="008C438C" w:rsidP="008C438C">
      <w:pPr>
        <w:pStyle w:val="Stata"/>
      </w:pPr>
      <w:proofErr w:type="spellStart"/>
      <w:proofErr w:type="gramStart"/>
      <w:r>
        <w:t>twoway</w:t>
      </w:r>
      <w:proofErr w:type="spellEnd"/>
      <w:proofErr w:type="gramEnd"/>
      <w:r>
        <w:t xml:space="preserve"> ( </w:t>
      </w:r>
      <w:proofErr w:type="spellStart"/>
      <w:r>
        <w:t>lfitci</w:t>
      </w:r>
      <w:proofErr w:type="spellEnd"/>
      <w:r>
        <w:t xml:space="preserve"> cEugen9 </w:t>
      </w:r>
      <w:proofErr w:type="spellStart"/>
      <w:r>
        <w:t>chGoNowQ</w:t>
      </w:r>
      <w:proofErr w:type="spellEnd"/>
      <w:r>
        <w:t xml:space="preserve"> )</w:t>
      </w:r>
    </w:p>
    <w:p w:rsidR="008C438C" w:rsidRDefault="008C438C" w:rsidP="008C438C">
      <w:pPr>
        <w:pStyle w:val="Stata"/>
        <w:jc w:val="center"/>
      </w:pPr>
      <w:r>
        <w:rPr>
          <w:b w:val="0"/>
          <w:noProof/>
        </w:rPr>
        <w:drawing>
          <wp:inline distT="0" distB="0" distL="0" distR="0" wp14:anchorId="3C57AB36" wp14:editId="0A500CA3">
            <wp:extent cx="2185670" cy="1594485"/>
            <wp:effectExtent l="0" t="0" r="508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85670" cy="159448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Heading4"/>
      </w:pPr>
      <w:r>
        <w:t>*Predicted values, using Eval4</w:t>
      </w:r>
    </w:p>
    <w:p w:rsidR="008C438C" w:rsidRDefault="008C438C" w:rsidP="008C438C">
      <w:pPr>
        <w:pStyle w:val="Stata"/>
      </w:pPr>
    </w:p>
    <w:p w:rsidR="008C438C" w:rsidRDefault="008C438C" w:rsidP="008C438C">
      <w:pPr>
        <w:pStyle w:val="StataComment"/>
      </w:pPr>
      <w:r>
        <w:t xml:space="preserve">*First remind ourselves of </w:t>
      </w:r>
      <w:proofErr w:type="spellStart"/>
      <w:r>
        <w:t>Eval's</w:t>
      </w:r>
      <w:proofErr w:type="spellEnd"/>
      <w:r>
        <w:t xml:space="preserve"> way of doing things: (We just need a simple, basic example):</w:t>
      </w:r>
    </w:p>
    <w:p w:rsidR="008C438C" w:rsidRDefault="008C438C" w:rsidP="008C438C">
      <w:pPr>
        <w:pStyle w:val="Stata"/>
      </w:pPr>
      <w:proofErr w:type="gramStart"/>
      <w:r>
        <w:t>eval4</w:t>
      </w:r>
      <w:proofErr w:type="gramEnd"/>
      <w:r>
        <w:t xml:space="preserve"> help</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Run a probit, logit, or any linear model (OLS, xtreg, or anything</w:t>
      </w:r>
    </w:p>
    <w:p w:rsidR="008C438C" w:rsidRDefault="008C438C" w:rsidP="008C438C">
      <w:pPr>
        <w:pStyle w:val="Boxednote"/>
        <w:shd w:val="clear" w:color="auto" w:fill="CCFFFF"/>
      </w:pPr>
      <w:r>
        <w:t xml:space="preserve">   for which Stata's predict function works properly with option xb).</w:t>
      </w:r>
    </w:p>
    <w:p w:rsidR="008C438C" w:rsidRDefault="008C438C" w:rsidP="008C438C">
      <w:pPr>
        <w:pStyle w:val="Boxednote"/>
        <w:shd w:val="clear" w:color="auto" w:fill="CCFFFF"/>
      </w:pPr>
      <w:r>
        <w:t xml:space="preserve">   </w:t>
      </w:r>
      <w:r>
        <w:rPr>
          <w:highlight w:val="yellow"/>
        </w:rPr>
        <w:t>Choose: linear, logit, probit. Loop over 1 variable</w:t>
      </w:r>
      <w:r>
        <w:t>, or optionally 2.</w:t>
      </w:r>
    </w:p>
    <w:p w:rsidR="008C438C" w:rsidRDefault="008C438C" w:rsidP="008C438C">
      <w:pPr>
        <w:pStyle w:val="Boxednote"/>
        <w:shd w:val="clear" w:color="auto" w:fill="CCFFFF"/>
      </w:pPr>
      <w:r>
        <w:t xml:space="preserve">   Assumes the whole population should be analyzed (otherwise </w:t>
      </w:r>
    </w:p>
    <w:p w:rsidR="008C438C" w:rsidRDefault="008C438C" w:rsidP="008C438C">
      <w:pPr>
        <w:pStyle w:val="Boxednote"/>
        <w:shd w:val="clear" w:color="auto" w:fill="CCFFFF"/>
      </w:pPr>
      <w:r>
        <w:t xml:space="preserve">   analyze a work file restricted to the relevant cases).</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SIMPLE EXAMPLES </w:t>
      </w:r>
    </w:p>
    <w:p w:rsidR="008C438C" w:rsidRDefault="008C438C" w:rsidP="008C438C">
      <w:pPr>
        <w:pStyle w:val="Boxednote"/>
        <w:shd w:val="clear" w:color="auto" w:fill="CCFFFF"/>
      </w:pPr>
      <w:r>
        <w:t xml:space="preserve">      </w:t>
      </w:r>
      <w:r>
        <w:rPr>
          <w:highlight w:val="yellow"/>
        </w:rPr>
        <w:t>eval4 linear age "18 50 64"</w:t>
      </w:r>
      <w:r>
        <w:t xml:space="preserve"> </w:t>
      </w:r>
    </w:p>
    <w:p w:rsidR="008C438C" w:rsidRDefault="008C438C" w:rsidP="008C438C">
      <w:pPr>
        <w:pStyle w:val="Boxednote"/>
        <w:shd w:val="clear" w:color="auto" w:fill="CCFFFF"/>
      </w:pPr>
      <w:r>
        <w:t xml:space="preserve">      eval4 probit churchGo "ln(0.5) ln(52)" </w:t>
      </w:r>
    </w:p>
    <w:p w:rsidR="008C438C" w:rsidRDefault="008C438C" w:rsidP="008C438C">
      <w:pPr>
        <w:pStyle w:val="Boxednote"/>
        <w:shd w:val="clear" w:color="auto" w:fill="CCFFFF"/>
      </w:pPr>
      <w:r>
        <w:t xml:space="preserve">      eval4 logit age "18 64" status "0 30 35 74 100" </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SPECIAL CASES: Interactions, quadratics, sets of dummies, recodes: </w:t>
      </w:r>
    </w:p>
    <w:p w:rsidR="008C438C" w:rsidRDefault="008C438C" w:rsidP="008C438C">
      <w:pPr>
        <w:pStyle w:val="Boxednote"/>
        <w:shd w:val="clear" w:color="auto" w:fill="CCFFFF"/>
      </w:pPr>
      <w:r>
        <w:t xml:space="preserve">   that is whenever one variable depends by definition on others. </w:t>
      </w:r>
    </w:p>
    <w:p w:rsidR="008C438C" w:rsidRDefault="008C438C" w:rsidP="008C438C">
      <w:pPr>
        <w:pStyle w:val="Boxednote"/>
        <w:shd w:val="clear" w:color="auto" w:fill="CCFFFF"/>
      </w:pPr>
      <w:r>
        <w:t>...etc...</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*Now do it for our variables. </w:t>
      </w:r>
      <w:proofErr w:type="spellStart"/>
      <w:proofErr w:type="gramStart"/>
      <w:r>
        <w:t>Its</w:t>
      </w:r>
      <w:proofErr w:type="spellEnd"/>
      <w:proofErr w:type="gramEnd"/>
      <w:r>
        <w:t xml:space="preserve"> a linear model. Eval4 knows we mean to use the regression we just ran, no need to say more about that. We want predicted values for church attendance; we will go from "never attend" to roughly "once a week", ignoring the very few who go more than that.</w:t>
      </w:r>
    </w:p>
    <w:p w:rsidR="008C438C" w:rsidRDefault="008C438C" w:rsidP="008C438C">
      <w:pPr>
        <w:pStyle w:val="Stata"/>
      </w:pPr>
      <w:proofErr w:type="gramStart"/>
      <w:r>
        <w:t>eval4</w:t>
      </w:r>
      <w:proofErr w:type="gramEnd"/>
      <w:r>
        <w:t xml:space="preserve"> linear </w:t>
      </w:r>
      <w:proofErr w:type="spellStart"/>
      <w:r>
        <w:t>chGoNowQ</w:t>
      </w:r>
      <w:proofErr w:type="spellEnd"/>
      <w:r>
        <w:t xml:space="preserve"> "0 10 20 30 40 50"</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This is a linear model.</w:t>
      </w:r>
    </w:p>
    <w:p w:rsidR="008C438C" w:rsidRDefault="008C438C" w:rsidP="008C438C">
      <w:pPr>
        <w:pStyle w:val="Boxednote"/>
        <w:shd w:val="clear" w:color="auto" w:fill="CCFFFF"/>
      </w:pPr>
      <w:r>
        <w:t xml:space="preserve">      I'll call fix_vars, just to be sure it runs OK (it checks dummies too)</w:t>
      </w:r>
    </w:p>
    <w:p w:rsidR="008C438C" w:rsidRDefault="008C438C" w:rsidP="008C438C">
      <w:pPr>
        <w:pStyle w:val="Boxednote"/>
        <w:shd w:val="clear" w:color="auto" w:fill="CCFFFF"/>
      </w:pPr>
      <w:r>
        <w:t xml:space="preserve">      Fix_vars ran OK</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chGoNowQ Predicted      s.e.    ci Low   ci High  Now-prev Now-begin Now/begin</w:t>
      </w:r>
    </w:p>
    <w:p w:rsidR="008C438C" w:rsidRDefault="008C438C" w:rsidP="008C438C">
      <w:pPr>
        <w:pStyle w:val="Boxednote"/>
        <w:shd w:val="clear" w:color="auto" w:fill="CCFFFF"/>
      </w:pPr>
      <w:r>
        <w:t xml:space="preserve">         0     44.52     .7788     42.99     46.04         0         0         1</w:t>
      </w:r>
    </w:p>
    <w:p w:rsidR="008C438C" w:rsidRDefault="008C438C" w:rsidP="008C438C">
      <w:pPr>
        <w:pStyle w:val="Boxednote"/>
        <w:shd w:val="clear" w:color="auto" w:fill="CCFFFF"/>
      </w:pPr>
      <w:r>
        <w:t xml:space="preserve">        10     42.85     .6748     41.53     44.17     -1.67     -1.67     .9625</w:t>
      </w:r>
    </w:p>
    <w:p w:rsidR="008C438C" w:rsidRDefault="008C438C" w:rsidP="008C438C">
      <w:pPr>
        <w:pStyle w:val="Boxednote"/>
        <w:shd w:val="clear" w:color="auto" w:fill="CCFFFF"/>
      </w:pPr>
      <w:r>
        <w:t xml:space="preserve">        20     41.18     .6593     39.89     42.47     -1.67     -3.34      .925</w:t>
      </w:r>
    </w:p>
    <w:p w:rsidR="008C438C" w:rsidRDefault="008C438C" w:rsidP="008C438C">
      <w:pPr>
        <w:pStyle w:val="Boxednote"/>
        <w:shd w:val="clear" w:color="auto" w:fill="CCFFFF"/>
      </w:pPr>
      <w:r>
        <w:t xml:space="preserve">        30     39.51     .7379     38.06     40.95     -1.67     -5.01     .8875</w:t>
      </w:r>
    </w:p>
    <w:p w:rsidR="008C438C" w:rsidRDefault="008C438C" w:rsidP="008C438C">
      <w:pPr>
        <w:pStyle w:val="Boxednote"/>
        <w:shd w:val="clear" w:color="auto" w:fill="CCFFFF"/>
      </w:pPr>
      <w:r>
        <w:t xml:space="preserve">        40     37.84     .8859      36.1     39.57     -1.67     -6.68     .8499</w:t>
      </w:r>
    </w:p>
    <w:p w:rsidR="008C438C" w:rsidRDefault="008C438C" w:rsidP="008C438C">
      <w:pPr>
        <w:pStyle w:val="Boxednote"/>
        <w:shd w:val="clear" w:color="auto" w:fill="CCFFFF"/>
      </w:pPr>
      <w:r>
        <w:t xml:space="preserve">        50     36.17     1.075     34.06     38.27     -1.67    -8.351     .8124</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Comment"/>
      </w:pPr>
      <w:r>
        <w:t xml:space="preserve">*Compare the Eval4 output to the </w:t>
      </w:r>
      <w:proofErr w:type="spellStart"/>
      <w:r>
        <w:t>Stata</w:t>
      </w:r>
      <w:proofErr w:type="spellEnd"/>
      <w:r>
        <w:t xml:space="preserve"> graph.</w:t>
      </w:r>
    </w:p>
    <w:p w:rsidR="008C438C" w:rsidRDefault="008C438C" w:rsidP="008C438C">
      <w:pPr>
        <w:pStyle w:val="Stata"/>
      </w:pPr>
    </w:p>
    <w:p w:rsidR="008C438C" w:rsidRDefault="008C438C" w:rsidP="008C438C">
      <w:pPr>
        <w:pStyle w:val="Stata"/>
      </w:pPr>
    </w:p>
    <w:p w:rsidR="008C438C" w:rsidRDefault="008C438C" w:rsidP="008C438C">
      <w:pPr>
        <w:pStyle w:val="Heading4"/>
      </w:pPr>
      <w:r>
        <w:t>*Do it again with another independent variable</w:t>
      </w:r>
    </w:p>
    <w:p w:rsidR="008C438C" w:rsidRDefault="008C438C" w:rsidP="008C438C">
      <w:pPr>
        <w:pStyle w:val="Stata"/>
      </w:pPr>
    </w:p>
    <w:p w:rsidR="008C438C" w:rsidRDefault="008C438C" w:rsidP="008C438C">
      <w:pPr>
        <w:pStyle w:val="StataComment"/>
      </w:pPr>
      <w:r>
        <w:t>*</w:t>
      </w:r>
      <w:proofErr w:type="spellStart"/>
      <w:r>
        <w:t>Lets</w:t>
      </w:r>
      <w:proofErr w:type="spellEnd"/>
      <w:r>
        <w:t xml:space="preserve"> look at fundamentalists</w:t>
      </w:r>
    </w:p>
    <w:p w:rsidR="008C438C" w:rsidRDefault="008C438C" w:rsidP="008C438C">
      <w:pPr>
        <w:pStyle w:val="StataComment"/>
      </w:pPr>
      <w:r>
        <w:t xml:space="preserve">*First: who are they?  (There is a big literature on this, and also things we can do with our data to sort things out. But for now, </w:t>
      </w:r>
      <w:proofErr w:type="spellStart"/>
      <w:proofErr w:type="gramStart"/>
      <w:r>
        <w:t>lets</w:t>
      </w:r>
      <w:proofErr w:type="spellEnd"/>
      <w:proofErr w:type="gramEnd"/>
      <w:r>
        <w:t xml:space="preserve"> just take a conventional definition.)</w:t>
      </w:r>
    </w:p>
    <w:p w:rsidR="008C438C" w:rsidRDefault="008C438C" w:rsidP="008C438C">
      <w:pPr>
        <w:pStyle w:val="Stata"/>
      </w:pPr>
    </w:p>
    <w:p w:rsidR="008C438C" w:rsidRDefault="008C438C" w:rsidP="008C438C">
      <w:pPr>
        <w:pStyle w:val="Stata"/>
      </w:pPr>
      <w:proofErr w:type="gramStart"/>
      <w:r>
        <w:t>table</w:t>
      </w:r>
      <w:proofErr w:type="gramEnd"/>
      <w:r>
        <w:t xml:space="preserve"> </w:t>
      </w:r>
      <w:proofErr w:type="spellStart"/>
      <w:r>
        <w:t>DnomNow</w:t>
      </w:r>
      <w:proofErr w:type="spellEnd"/>
      <w:r>
        <w:t xml:space="preserve">, c(m </w:t>
      </w:r>
      <w:proofErr w:type="spellStart"/>
      <w:r>
        <w:t>fundmQ</w:t>
      </w:r>
      <w:proofErr w:type="spellEnd"/>
      <w:r>
        <w:t xml:space="preserve"> </w:t>
      </w:r>
      <w:proofErr w:type="spellStart"/>
      <w:r>
        <w:t>freq</w:t>
      </w:r>
      <w:proofErr w:type="spellEnd"/>
      <w:r>
        <w:t>)</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DnomNow | mean(fundmQ)         Freq.</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 |            0           192</w:t>
      </w:r>
    </w:p>
    <w:p w:rsidR="008C438C" w:rsidRDefault="008C438C" w:rsidP="008C438C">
      <w:pPr>
        <w:pStyle w:val="Boxednote"/>
        <w:shd w:val="clear" w:color="auto" w:fill="CCFFFF"/>
      </w:pPr>
      <w:r>
        <w:t xml:space="preserve">    1. No relig |            0           641</w:t>
      </w:r>
    </w:p>
    <w:p w:rsidR="008C438C" w:rsidRDefault="008C438C" w:rsidP="008C438C">
      <w:pPr>
        <w:pStyle w:val="Boxednote"/>
        <w:shd w:val="clear" w:color="auto" w:fill="CCFFFF"/>
      </w:pPr>
      <w:r>
        <w:t xml:space="preserve">         2. </w:t>
      </w:r>
      <w:r>
        <w:rPr>
          <w:highlight w:val="yellow"/>
        </w:rPr>
        <w:t>AME |            1</w:t>
      </w:r>
      <w:r>
        <w:t xml:space="preserve">             7</w:t>
      </w:r>
    </w:p>
    <w:p w:rsidR="008C438C" w:rsidRDefault="008C438C" w:rsidP="008C438C">
      <w:pPr>
        <w:pStyle w:val="Boxednote"/>
        <w:shd w:val="clear" w:color="auto" w:fill="CCFFFF"/>
      </w:pPr>
      <w:r>
        <w:t xml:space="preserve">      3. </w:t>
      </w:r>
      <w:r>
        <w:rPr>
          <w:highlight w:val="yellow"/>
        </w:rPr>
        <w:t>Baptst |            1</w:t>
      </w:r>
      <w:r>
        <w:t xml:space="preserve">           273</w:t>
      </w:r>
    </w:p>
    <w:p w:rsidR="008C438C" w:rsidRDefault="008C438C" w:rsidP="008C438C">
      <w:pPr>
        <w:pStyle w:val="Boxednote"/>
        <w:shd w:val="clear" w:color="auto" w:fill="CCFFFF"/>
      </w:pPr>
      <w:r>
        <w:t xml:space="preserve">        4. Cath |            0           337</w:t>
      </w:r>
    </w:p>
    <w:p w:rsidR="008C438C" w:rsidRDefault="008C438C" w:rsidP="008C438C">
      <w:pPr>
        <w:pStyle w:val="Boxednote"/>
        <w:shd w:val="clear" w:color="auto" w:fill="CCFFFF"/>
      </w:pPr>
      <w:r>
        <w:t xml:space="preserve"> 5. </w:t>
      </w:r>
      <w:r>
        <w:rPr>
          <w:highlight w:val="yellow"/>
        </w:rPr>
        <w:t>C of Christ |            1</w:t>
      </w:r>
      <w:r>
        <w:t xml:space="preserve">            74</w:t>
      </w:r>
    </w:p>
    <w:p w:rsidR="008C438C" w:rsidRDefault="008C438C" w:rsidP="008C438C">
      <w:pPr>
        <w:pStyle w:val="Boxednote"/>
        <w:shd w:val="clear" w:color="auto" w:fill="CCFFFF"/>
      </w:pPr>
      <w:r>
        <w:t xml:space="preserve">     6. Congreg |            0            14</w:t>
      </w:r>
    </w:p>
    <w:p w:rsidR="008C438C" w:rsidRDefault="008C438C" w:rsidP="008C438C">
      <w:pPr>
        <w:pStyle w:val="Boxednote"/>
        <w:shd w:val="clear" w:color="auto" w:fill="CCFFFF"/>
      </w:pPr>
      <w:r>
        <w:t xml:space="preserve">     7. Episcop |            0            40</w:t>
      </w:r>
    </w:p>
    <w:p w:rsidR="008C438C" w:rsidRDefault="008C438C" w:rsidP="008C438C">
      <w:pPr>
        <w:pStyle w:val="Boxednote"/>
        <w:shd w:val="clear" w:color="auto" w:fill="CCFFFF"/>
      </w:pPr>
      <w:r>
        <w:t xml:space="preserve">      8. Jewish |            0            64</w:t>
      </w:r>
    </w:p>
    <w:p w:rsidR="008C438C" w:rsidRDefault="008C438C" w:rsidP="008C438C">
      <w:pPr>
        <w:pStyle w:val="Boxednote"/>
        <w:shd w:val="clear" w:color="auto" w:fill="CCFFFF"/>
      </w:pPr>
      <w:r>
        <w:t xml:space="preserve">9. </w:t>
      </w:r>
      <w:r>
        <w:rPr>
          <w:highlight w:val="yellow"/>
        </w:rPr>
        <w:t>Jehovah Witt |            1</w:t>
      </w:r>
      <w:r>
        <w:t xml:space="preserve">            17</w:t>
      </w:r>
    </w:p>
    <w:p w:rsidR="008C438C" w:rsidRDefault="008C438C" w:rsidP="008C438C">
      <w:pPr>
        <w:pStyle w:val="Boxednote"/>
        <w:shd w:val="clear" w:color="auto" w:fill="CCFFFF"/>
      </w:pPr>
      <w:r>
        <w:t xml:space="preserve">      10. Hindu |            0             7</w:t>
      </w:r>
    </w:p>
    <w:p w:rsidR="008C438C" w:rsidRDefault="008C438C" w:rsidP="008C438C">
      <w:pPr>
        <w:pStyle w:val="Boxednote"/>
        <w:shd w:val="clear" w:color="auto" w:fill="CCFFFF"/>
      </w:pPr>
      <w:r>
        <w:t xml:space="preserve">        11. LDS |            0            19</w:t>
      </w:r>
    </w:p>
    <w:p w:rsidR="008C438C" w:rsidRDefault="008C438C" w:rsidP="008C438C">
      <w:pPr>
        <w:pStyle w:val="Boxednote"/>
        <w:shd w:val="clear" w:color="auto" w:fill="CCFFFF"/>
      </w:pPr>
      <w:r>
        <w:t xml:space="preserve">   12. Lutheran |            0            93</w:t>
      </w:r>
    </w:p>
    <w:p w:rsidR="008C438C" w:rsidRDefault="008C438C" w:rsidP="008C438C">
      <w:pPr>
        <w:pStyle w:val="Boxednote"/>
        <w:shd w:val="clear" w:color="auto" w:fill="CCFFFF"/>
      </w:pPr>
      <w:r>
        <w:t xml:space="preserve">     13. Method |            0           118</w:t>
      </w:r>
    </w:p>
    <w:p w:rsidR="008C438C" w:rsidRDefault="008C438C" w:rsidP="008C438C">
      <w:pPr>
        <w:pStyle w:val="Boxednote"/>
        <w:shd w:val="clear" w:color="auto" w:fill="CCFFFF"/>
      </w:pPr>
      <w:r>
        <w:t xml:space="preserve">     14. Muslim |            0            11</w:t>
      </w:r>
    </w:p>
    <w:p w:rsidR="008C438C" w:rsidRDefault="008C438C" w:rsidP="008C438C">
      <w:pPr>
        <w:pStyle w:val="Boxednote"/>
        <w:shd w:val="clear" w:color="auto" w:fill="CCFFFF"/>
      </w:pPr>
      <w:r>
        <w:t xml:space="preserve">  15. </w:t>
      </w:r>
      <w:r>
        <w:rPr>
          <w:highlight w:val="yellow"/>
        </w:rPr>
        <w:t>Non-demon |            1</w:t>
      </w:r>
      <w:r>
        <w:t xml:space="preserve">           225</w:t>
      </w:r>
    </w:p>
    <w:p w:rsidR="008C438C" w:rsidRDefault="008C438C" w:rsidP="008C438C">
      <w:pPr>
        <w:pStyle w:val="Boxednote"/>
        <w:shd w:val="clear" w:color="auto" w:fill="CCFFFF"/>
      </w:pPr>
      <w:r>
        <w:t xml:space="preserve">   16. Orthodox |            0            10</w:t>
      </w:r>
    </w:p>
    <w:p w:rsidR="008C438C" w:rsidRDefault="008C438C" w:rsidP="008C438C">
      <w:pPr>
        <w:pStyle w:val="Boxednote"/>
        <w:shd w:val="clear" w:color="auto" w:fill="CCFFFF"/>
      </w:pPr>
      <w:r>
        <w:t xml:space="preserve">   17. </w:t>
      </w:r>
      <w:r>
        <w:rPr>
          <w:highlight w:val="yellow"/>
        </w:rPr>
        <w:t>Pentcost |            1</w:t>
      </w:r>
      <w:r>
        <w:t xml:space="preserve">            54</w:t>
      </w:r>
    </w:p>
    <w:p w:rsidR="008C438C" w:rsidRDefault="008C438C" w:rsidP="008C438C">
      <w:pPr>
        <w:pStyle w:val="Boxednote"/>
        <w:shd w:val="clear" w:color="auto" w:fill="CCFFFF"/>
      </w:pPr>
      <w:r>
        <w:t xml:space="preserve">     18. Presby |            0            66</w:t>
      </w:r>
    </w:p>
    <w:p w:rsidR="008C438C" w:rsidRDefault="008C438C" w:rsidP="008C438C">
      <w:pPr>
        <w:pStyle w:val="Boxednote"/>
        <w:shd w:val="clear" w:color="auto" w:fill="CCFFFF"/>
      </w:pPr>
      <w:r>
        <w:t xml:space="preserve">   19. </w:t>
      </w:r>
      <w:r>
        <w:rPr>
          <w:highlight w:val="yellow"/>
        </w:rPr>
        <w:t>7th day  |            1</w:t>
      </w:r>
      <w:r>
        <w:t xml:space="preserve">            12</w:t>
      </w:r>
    </w:p>
    <w:p w:rsidR="008C438C" w:rsidRDefault="008C438C" w:rsidP="008C438C">
      <w:pPr>
        <w:pStyle w:val="Boxednote"/>
        <w:shd w:val="clear" w:color="auto" w:fill="CCFFFF"/>
      </w:pPr>
      <w:r>
        <w:t xml:space="preserve">      20. Pagan |            0            21</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tab</w:t>
      </w:r>
      <w:proofErr w:type="gramEnd"/>
      <w:r>
        <w:t xml:space="preserve"> </w:t>
      </w:r>
      <w:proofErr w:type="spellStart"/>
      <w:r>
        <w:t>fundmQ</w:t>
      </w:r>
      <w:proofErr w:type="spellEnd"/>
      <w:r>
        <w:t>, m</w:t>
      </w:r>
    </w:p>
    <w:p w:rsidR="008C438C" w:rsidRDefault="008C438C" w:rsidP="008C438C">
      <w:pPr>
        <w:pStyle w:val="Boxednote"/>
        <w:shd w:val="clear" w:color="auto" w:fill="CCFFFF"/>
      </w:pPr>
      <w:r>
        <w:t xml:space="preserve">  RECODE of |</w:t>
      </w:r>
    </w:p>
    <w:p w:rsidR="008C438C" w:rsidRDefault="008C438C" w:rsidP="008C438C">
      <w:pPr>
        <w:pStyle w:val="Boxednote"/>
        <w:shd w:val="clear" w:color="auto" w:fill="CCFFFF"/>
      </w:pPr>
      <w:r>
        <w:t xml:space="preserve">    DnomNow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0 |      1,633       71.15       71.15</w:t>
      </w:r>
    </w:p>
    <w:p w:rsidR="008C438C" w:rsidRDefault="008C438C" w:rsidP="008C438C">
      <w:pPr>
        <w:pStyle w:val="Boxednote"/>
        <w:shd w:val="clear" w:color="auto" w:fill="CCFFFF"/>
      </w:pPr>
      <w:r>
        <w:t xml:space="preserve">          1 |        662       28.85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Stata"/>
      </w:pPr>
    </w:p>
    <w:p w:rsidR="008C438C" w:rsidRDefault="008C438C" w:rsidP="008C438C">
      <w:pPr>
        <w:pStyle w:val="Stata"/>
      </w:pPr>
    </w:p>
    <w:p w:rsidR="008C438C" w:rsidRDefault="008C438C" w:rsidP="008C438C">
      <w:pPr>
        <w:pStyle w:val="Heading4"/>
      </w:pPr>
      <w:r>
        <w:t>*Now the new regression, a graph, and predicted values:</w:t>
      </w:r>
    </w:p>
    <w:p w:rsidR="008C438C" w:rsidRDefault="008C438C" w:rsidP="008C438C">
      <w:pPr>
        <w:pStyle w:val="Stata"/>
      </w:pPr>
    </w:p>
    <w:p w:rsidR="008C438C" w:rsidRDefault="008C438C" w:rsidP="008C438C">
      <w:pPr>
        <w:pStyle w:val="Stata"/>
      </w:pPr>
      <w:proofErr w:type="gramStart"/>
      <w:r>
        <w:t>regress  cEugen9</w:t>
      </w:r>
      <w:proofErr w:type="gramEnd"/>
      <w:r>
        <w:t xml:space="preserve"> </w:t>
      </w:r>
      <w:proofErr w:type="spellStart"/>
      <w:r>
        <w:t>fundmQ</w:t>
      </w:r>
      <w:proofErr w:type="spellEnd"/>
      <w:r>
        <w:t xml:space="preserve">  , b</w:t>
      </w:r>
    </w:p>
    <w:p w:rsidR="008C438C" w:rsidRDefault="008C438C" w:rsidP="008C438C">
      <w:pPr>
        <w:pStyle w:val="Boxednote"/>
        <w:shd w:val="clear" w:color="auto" w:fill="CCFFFF"/>
      </w:pPr>
      <w:r>
        <w:t xml:space="preserve">      Source |       SS       df       MS              Number of obs =    2295</w:t>
      </w:r>
    </w:p>
    <w:p w:rsidR="008C438C" w:rsidRDefault="008C438C" w:rsidP="008C438C">
      <w:pPr>
        <w:pStyle w:val="Boxednote"/>
        <w:shd w:val="clear" w:color="auto" w:fill="CCFFFF"/>
      </w:pPr>
      <w:r>
        <w:t>-------------+------------------------------           F(  1,  2293) =   21.43</w:t>
      </w:r>
    </w:p>
    <w:p w:rsidR="008C438C" w:rsidRDefault="008C438C" w:rsidP="008C438C">
      <w:pPr>
        <w:pStyle w:val="Boxednote"/>
        <w:shd w:val="clear" w:color="auto" w:fill="CCFFFF"/>
      </w:pPr>
      <w:r>
        <w:t xml:space="preserve">       Model |  19652.2434     1  19652.2434           Prob &gt; F      =  0.0000</w:t>
      </w:r>
    </w:p>
    <w:p w:rsidR="008C438C" w:rsidRDefault="008C438C" w:rsidP="008C438C">
      <w:pPr>
        <w:pStyle w:val="Boxednote"/>
        <w:shd w:val="clear" w:color="auto" w:fill="CCFFFF"/>
      </w:pPr>
      <w:r>
        <w:t xml:space="preserve">    Residual |  2102461.45  2293  916.904252           R-squared     =  0.0093</w:t>
      </w:r>
    </w:p>
    <w:p w:rsidR="008C438C" w:rsidRDefault="008C438C" w:rsidP="008C438C">
      <w:pPr>
        <w:pStyle w:val="Boxednote"/>
        <w:shd w:val="clear" w:color="auto" w:fill="CCFFFF"/>
      </w:pPr>
      <w:r>
        <w:t>-------------+------------------------------           Adj R-squared =  0.0088</w:t>
      </w:r>
    </w:p>
    <w:p w:rsidR="008C438C" w:rsidRDefault="008C438C" w:rsidP="008C438C">
      <w:pPr>
        <w:pStyle w:val="Boxednote"/>
        <w:shd w:val="clear" w:color="auto" w:fill="CCFFFF"/>
      </w:pPr>
      <w:r>
        <w:t xml:space="preserve">       Total |  2122113.69  2294  925.071357           Root MSE      =   30.28</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fundmQ |  </w:t>
      </w:r>
      <w:r>
        <w:rPr>
          <w:highlight w:val="green"/>
        </w:rPr>
        <w:t>-6.45</w:t>
      </w:r>
      <w:r>
        <w:t>9149   1.395183    -4.63   0.000                -.0962325</w:t>
      </w:r>
    </w:p>
    <w:p w:rsidR="008C438C" w:rsidRDefault="008C438C" w:rsidP="008C438C">
      <w:pPr>
        <w:pStyle w:val="Boxednote"/>
        <w:shd w:val="clear" w:color="auto" w:fill="CCFFFF"/>
      </w:pPr>
      <w:r>
        <w:t xml:space="preserve">       _cons |   43.76403   .7493227    58.40   0.000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
      </w:pPr>
      <w:proofErr w:type="spellStart"/>
      <w:proofErr w:type="gramStart"/>
      <w:r>
        <w:t>twoway</w:t>
      </w:r>
      <w:proofErr w:type="spellEnd"/>
      <w:proofErr w:type="gramEnd"/>
      <w:r>
        <w:t xml:space="preserve"> ( </w:t>
      </w:r>
      <w:proofErr w:type="spellStart"/>
      <w:r>
        <w:t>lfitci</w:t>
      </w:r>
      <w:proofErr w:type="spellEnd"/>
      <w:r>
        <w:t xml:space="preserve"> cEugen9 </w:t>
      </w:r>
      <w:proofErr w:type="spellStart"/>
      <w:r>
        <w:t>fundmQ</w:t>
      </w:r>
      <w:proofErr w:type="spellEnd"/>
      <w:r>
        <w:t xml:space="preserve"> )</w:t>
      </w:r>
    </w:p>
    <w:p w:rsidR="008C438C" w:rsidRDefault="008C438C" w:rsidP="008C438C">
      <w:pPr>
        <w:pStyle w:val="Stata"/>
        <w:jc w:val="center"/>
      </w:pPr>
      <w:r>
        <w:rPr>
          <w:b w:val="0"/>
          <w:noProof/>
        </w:rPr>
        <w:drawing>
          <wp:inline distT="0" distB="0" distL="0" distR="0" wp14:anchorId="3C0190C6" wp14:editId="231BC151">
            <wp:extent cx="2581275" cy="186753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1275" cy="186753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eval4</w:t>
      </w:r>
      <w:proofErr w:type="gramEnd"/>
      <w:r>
        <w:t xml:space="preserve"> linear </w:t>
      </w:r>
      <w:proofErr w:type="spellStart"/>
      <w:r>
        <w:t>fundmQ</w:t>
      </w:r>
      <w:proofErr w:type="spellEnd"/>
      <w:r>
        <w:t xml:space="preserve"> "0 1"</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This is a linear model.</w:t>
      </w:r>
    </w:p>
    <w:p w:rsidR="008C438C" w:rsidRDefault="008C438C" w:rsidP="008C438C">
      <w:pPr>
        <w:pStyle w:val="Boxednote"/>
        <w:shd w:val="clear" w:color="auto" w:fill="CCFFFF"/>
      </w:pPr>
      <w:r>
        <w:t xml:space="preserve">      I'll call fix_vars, just to be sure it runs OK (it checks dummies too)</w:t>
      </w:r>
    </w:p>
    <w:p w:rsidR="008C438C" w:rsidRDefault="008C438C" w:rsidP="008C438C">
      <w:pPr>
        <w:pStyle w:val="Boxednote"/>
        <w:shd w:val="clear" w:color="auto" w:fill="CCFFFF"/>
      </w:pPr>
      <w:r>
        <w:t xml:space="preserve">      Fix_vars ran OK</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fundmQ Predicted      s.e.    ci Low   ci High  Now-prev Now-begin Now/begin</w:t>
      </w:r>
    </w:p>
    <w:p w:rsidR="008C438C" w:rsidRDefault="008C438C" w:rsidP="008C438C">
      <w:pPr>
        <w:pStyle w:val="Boxednote"/>
        <w:shd w:val="clear" w:color="auto" w:fill="CCFFFF"/>
      </w:pPr>
      <w:r>
        <w:t xml:space="preserve">         0     43.76     .7493      42.3     45.23         0         0         1</w:t>
      </w:r>
    </w:p>
    <w:p w:rsidR="008C438C" w:rsidRDefault="008C438C" w:rsidP="008C438C">
      <w:pPr>
        <w:pStyle w:val="Boxednote"/>
        <w:shd w:val="clear" w:color="auto" w:fill="CCFFFF"/>
      </w:pPr>
      <w:r>
        <w:t xml:space="preserve">         1      37.3     1.177        35     39.61    </w:t>
      </w:r>
      <w:r>
        <w:rPr>
          <w:highlight w:val="green"/>
        </w:rPr>
        <w:t>-6.45</w:t>
      </w:r>
      <w:r>
        <w:t>9    -6.459     .8524</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Heading4"/>
      </w:pPr>
      <w:r>
        <w:t>*Two independent variables together</w:t>
      </w:r>
    </w:p>
    <w:p w:rsidR="008C438C" w:rsidRDefault="008C438C" w:rsidP="008C438C">
      <w:pPr>
        <w:pStyle w:val="Stata"/>
      </w:pPr>
    </w:p>
    <w:p w:rsidR="008C438C" w:rsidRDefault="008C438C" w:rsidP="008C438C">
      <w:pPr>
        <w:pStyle w:val="StataComment"/>
      </w:pPr>
      <w:r>
        <w:t>*If they are correlated -- i.e. there is overlap between them -- then taking them only one at a time as we have done so far will exaggerate their influence.  Are they correlated?</w:t>
      </w:r>
    </w:p>
    <w:p w:rsidR="008C438C" w:rsidRDefault="008C438C" w:rsidP="008C438C">
      <w:pPr>
        <w:pStyle w:val="Stata"/>
      </w:pPr>
      <w:proofErr w:type="spellStart"/>
      <w:proofErr w:type="gramStart"/>
      <w:r>
        <w:t>corr</w:t>
      </w:r>
      <w:proofErr w:type="spellEnd"/>
      <w:proofErr w:type="gramEnd"/>
      <w:r>
        <w:t xml:space="preserve"> </w:t>
      </w:r>
      <w:proofErr w:type="spellStart"/>
      <w:r>
        <w:t>fundmQ</w:t>
      </w:r>
      <w:proofErr w:type="spellEnd"/>
      <w:r>
        <w:t xml:space="preserve"> </w:t>
      </w:r>
      <w:proofErr w:type="spellStart"/>
      <w:r>
        <w:t>chGoNowQ</w:t>
      </w:r>
      <w:proofErr w:type="spellEnd"/>
      <w:r>
        <w:t xml:space="preserve"> cEugen9 </w:t>
      </w:r>
    </w:p>
    <w:p w:rsidR="008C438C" w:rsidRDefault="008C438C" w:rsidP="008C438C">
      <w:pPr>
        <w:pStyle w:val="Boxednote"/>
        <w:shd w:val="clear" w:color="auto" w:fill="CCFFFF"/>
      </w:pPr>
      <w:r>
        <w:t>(obs=2091)</w:t>
      </w:r>
    </w:p>
    <w:p w:rsidR="008C438C" w:rsidRDefault="008C438C" w:rsidP="008C438C">
      <w:pPr>
        <w:pStyle w:val="Boxednote"/>
        <w:shd w:val="clear" w:color="auto" w:fill="CCFFFF"/>
      </w:pPr>
      <w:r>
        <w:t xml:space="preserve">             |   fundmQ chGoNowQ  cEugen9</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fundmQ |   1.0000</w:t>
      </w:r>
    </w:p>
    <w:p w:rsidR="008C438C" w:rsidRDefault="008C438C" w:rsidP="008C438C">
      <w:pPr>
        <w:pStyle w:val="Boxednote"/>
        <w:shd w:val="clear" w:color="auto" w:fill="CCFFFF"/>
      </w:pPr>
      <w:r>
        <w:t xml:space="preserve">    chGoNowQ |   0</w:t>
      </w:r>
      <w:r>
        <w:rPr>
          <w:highlight w:val="yellow"/>
        </w:rPr>
        <w:t>.21</w:t>
      </w:r>
      <w:r>
        <w:t>27   1.0000</w:t>
      </w:r>
    </w:p>
    <w:p w:rsidR="008C438C" w:rsidRDefault="008C438C" w:rsidP="008C438C">
      <w:pPr>
        <w:pStyle w:val="Boxednote"/>
        <w:shd w:val="clear" w:color="auto" w:fill="CCFFFF"/>
      </w:pPr>
      <w:r>
        <w:t xml:space="preserve">     cEugen9 |  -0.1099  -0.1416   1.0000</w:t>
      </w:r>
    </w:p>
    <w:p w:rsidR="008C438C" w:rsidRDefault="008C438C" w:rsidP="008C438C">
      <w:pPr>
        <w:pStyle w:val="Boxednote"/>
        <w:shd w:val="clear" w:color="auto" w:fill="CCFFFF"/>
      </w:pPr>
    </w:p>
    <w:p w:rsidR="008C438C" w:rsidRDefault="008C438C" w:rsidP="008C438C">
      <w:pPr>
        <w:pStyle w:val="Boxednote"/>
        <w:shd w:val="clear" w:color="auto" w:fill="99CCFF"/>
      </w:pPr>
      <w:r>
        <w:t>Answer: they are correlated, but only a little. So the regressions with each separately will have slightly over-estimated their true importance.</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Comment"/>
      </w:pPr>
      <w:r>
        <w:t>*Now look at both together</w:t>
      </w:r>
    </w:p>
    <w:p w:rsidR="008C438C" w:rsidRDefault="008C438C" w:rsidP="008C438C">
      <w:pPr>
        <w:pStyle w:val="Stata"/>
      </w:pPr>
      <w:proofErr w:type="gramStart"/>
      <w:r>
        <w:t>regress  cEugen9</w:t>
      </w:r>
      <w:proofErr w:type="gramEnd"/>
      <w:r>
        <w:t xml:space="preserve"> </w:t>
      </w:r>
      <w:proofErr w:type="spellStart"/>
      <w:r>
        <w:t>fundmQ</w:t>
      </w:r>
      <w:proofErr w:type="spellEnd"/>
      <w:r>
        <w:t xml:space="preserve"> </w:t>
      </w:r>
      <w:proofErr w:type="spellStart"/>
      <w:r>
        <w:t>chGoNowQ</w:t>
      </w:r>
      <w:proofErr w:type="spellEnd"/>
      <w:r>
        <w:t xml:space="preserve"> , b</w:t>
      </w:r>
    </w:p>
    <w:p w:rsidR="008C438C" w:rsidRDefault="008C438C" w:rsidP="008C438C">
      <w:pPr>
        <w:pStyle w:val="Boxednote"/>
        <w:shd w:val="clear" w:color="auto" w:fill="CCFFFF"/>
      </w:pPr>
      <w:r>
        <w:t xml:space="preserve">      Source |       SS       df       MS              Number of obs =    2091</w:t>
      </w:r>
    </w:p>
    <w:p w:rsidR="008C438C" w:rsidRDefault="008C438C" w:rsidP="008C438C">
      <w:pPr>
        <w:pStyle w:val="Boxednote"/>
        <w:shd w:val="clear" w:color="auto" w:fill="CCFFFF"/>
      </w:pPr>
      <w:r>
        <w:t>-------------+------------------------------           F(  2,  2088) =   28.66</w:t>
      </w:r>
    </w:p>
    <w:p w:rsidR="008C438C" w:rsidRDefault="008C438C" w:rsidP="008C438C">
      <w:pPr>
        <w:pStyle w:val="Boxednote"/>
        <w:shd w:val="clear" w:color="auto" w:fill="CCFFFF"/>
      </w:pPr>
      <w:r>
        <w:t xml:space="preserve">       Model |  50869.4005     2  25434.7003           Prob &gt; F      =  0.0000</w:t>
      </w:r>
    </w:p>
    <w:p w:rsidR="008C438C" w:rsidRDefault="008C438C" w:rsidP="008C438C">
      <w:pPr>
        <w:pStyle w:val="Boxednote"/>
        <w:shd w:val="clear" w:color="auto" w:fill="CCFFFF"/>
      </w:pPr>
      <w:r>
        <w:t xml:space="preserve">    Residual |  1852710.39  2088  887.313404           R-squared     =  0.0267</w:t>
      </w:r>
    </w:p>
    <w:p w:rsidR="008C438C" w:rsidRDefault="008C438C" w:rsidP="008C438C">
      <w:pPr>
        <w:pStyle w:val="Boxednote"/>
        <w:shd w:val="clear" w:color="auto" w:fill="CCFFFF"/>
      </w:pPr>
      <w:r>
        <w:t>-------------+------------------------------           Adj R-squared =  0.0258</w:t>
      </w:r>
    </w:p>
    <w:p w:rsidR="008C438C" w:rsidRDefault="008C438C" w:rsidP="008C438C">
      <w:pPr>
        <w:pStyle w:val="Boxednote"/>
        <w:shd w:val="clear" w:color="auto" w:fill="CCFFFF"/>
      </w:pPr>
      <w:r>
        <w:t xml:space="preserve">       Total |  1903579.79  2090  910.803727           Root MSE      =  29.788</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fundmQ |  -</w:t>
      </w:r>
      <w:r>
        <w:rPr>
          <w:highlight w:val="green"/>
        </w:rPr>
        <w:t>5.49</w:t>
      </w:r>
      <w:r>
        <w:t xml:space="preserve">2197   1.451714    -3.78   0.000                 </w:t>
      </w:r>
      <w:r>
        <w:rPr>
          <w:highlight w:val="green"/>
        </w:rPr>
        <w:t>-.08</w:t>
      </w:r>
      <w:r>
        <w:t>3593</w:t>
      </w:r>
    </w:p>
    <w:p w:rsidR="008C438C" w:rsidRDefault="008C438C" w:rsidP="008C438C">
      <w:pPr>
        <w:pStyle w:val="Boxednote"/>
        <w:shd w:val="clear" w:color="auto" w:fill="CCFFFF"/>
      </w:pPr>
      <w:r>
        <w:t xml:space="preserve">    chGoNowQ |  </w:t>
      </w:r>
      <w:r>
        <w:rPr>
          <w:highlight w:val="cyan"/>
        </w:rPr>
        <w:t>-.146</w:t>
      </w:r>
      <w:r>
        <w:t xml:space="preserve">0418   .0260602    -5.60   0.000                </w:t>
      </w:r>
      <w:r>
        <w:rPr>
          <w:highlight w:val="cyan"/>
        </w:rPr>
        <w:t>-.12</w:t>
      </w:r>
      <w:r>
        <w:t>38237</w:t>
      </w:r>
    </w:p>
    <w:p w:rsidR="008C438C" w:rsidRDefault="008C438C" w:rsidP="008C438C">
      <w:pPr>
        <w:pStyle w:val="Boxednote"/>
        <w:shd w:val="clear" w:color="auto" w:fill="CCFFFF"/>
      </w:pPr>
      <w:r>
        <w:t xml:space="preserve">       _cons |   45.83044   .8502976    53.90   0.000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Comment"/>
      </w:pPr>
      <w:r>
        <w:t>*And for comparison, here again are the single variable results:</w:t>
      </w:r>
    </w:p>
    <w:p w:rsidR="008C438C" w:rsidRDefault="008C438C" w:rsidP="008C438C">
      <w:pPr>
        <w:pStyle w:val="Stata"/>
      </w:pPr>
      <w:proofErr w:type="gramStart"/>
      <w:r>
        <w:t>regress  cEugen9</w:t>
      </w:r>
      <w:proofErr w:type="gramEnd"/>
      <w:r>
        <w:t xml:space="preserve"> </w:t>
      </w:r>
      <w:proofErr w:type="spellStart"/>
      <w:r>
        <w:t>fundmQ</w:t>
      </w:r>
      <w:proofErr w:type="spellEnd"/>
      <w:r>
        <w:t xml:space="preserve"> , b</w:t>
      </w:r>
    </w:p>
    <w:p w:rsidR="008C438C" w:rsidRDefault="008C438C" w:rsidP="008C438C">
      <w:pPr>
        <w:pStyle w:val="Stata"/>
      </w:pPr>
      <w:proofErr w:type="gramStart"/>
      <w:r>
        <w:t>regress  cEugen9</w:t>
      </w:r>
      <w:proofErr w:type="gramEnd"/>
      <w:r>
        <w:t xml:space="preserve"> </w:t>
      </w:r>
      <w:proofErr w:type="spellStart"/>
      <w:r>
        <w:t>chGoNowQ</w:t>
      </w:r>
      <w:proofErr w:type="spellEnd"/>
      <w:r>
        <w:t xml:space="preserve"> , b</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fundmQ |  -</w:t>
      </w:r>
      <w:r>
        <w:rPr>
          <w:highlight w:val="green"/>
        </w:rPr>
        <w:t>6.45</w:t>
      </w:r>
      <w:r>
        <w:t>9149   1.395183    -4.63   0.000                -</w:t>
      </w:r>
      <w:r>
        <w:rPr>
          <w:highlight w:val="green"/>
        </w:rPr>
        <w:t>.09</w:t>
      </w:r>
      <w:r>
        <w:t>62325</w:t>
      </w:r>
    </w:p>
    <w:p w:rsidR="008C438C" w:rsidRDefault="008C438C" w:rsidP="008C438C">
      <w:pPr>
        <w:pStyle w:val="Boxednote"/>
        <w:shd w:val="clear" w:color="auto" w:fill="CCFFFF"/>
      </w:pPr>
      <w:r>
        <w:t xml:space="preserve">       _cons |   43.76403   .7493227    58.40   0.000                        .</w:t>
      </w:r>
    </w:p>
    <w:p w:rsidR="008C438C" w:rsidRDefault="008C438C" w:rsidP="008C438C">
      <w:pPr>
        <w:pStyle w:val="Boxednote"/>
        <w:shd w:val="clear" w:color="auto" w:fill="CCFFFF"/>
      </w:pPr>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chGoNowQ |   -</w:t>
      </w:r>
      <w:r>
        <w:rPr>
          <w:highlight w:val="cyan"/>
        </w:rPr>
        <w:t>.167</w:t>
      </w:r>
      <w:r>
        <w:t xml:space="preserve">011    .025545    -6.54   0.000                </w:t>
      </w:r>
      <w:r>
        <w:rPr>
          <w:highlight w:val="cyan"/>
        </w:rPr>
        <w:t>-.14</w:t>
      </w:r>
      <w:r>
        <w:t>16027</w:t>
      </w:r>
    </w:p>
    <w:p w:rsidR="008C438C" w:rsidRDefault="008C438C" w:rsidP="008C438C">
      <w:pPr>
        <w:pStyle w:val="Boxednote"/>
        <w:shd w:val="clear" w:color="auto" w:fill="CCFFFF"/>
      </w:pPr>
      <w:r>
        <w:t xml:space="preserve">       _cons |    44.5182   .7788063    57.16   0.000                        .</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99CCFF"/>
      </w:pPr>
      <w:r>
        <w:t xml:space="preserve">So the single variable regressions modestly over-stated things: the effect of fundmQ and chGoNowQ is more accurately shown in the multiple regression. </w:t>
      </w:r>
    </w:p>
    <w:p w:rsidR="008C438C" w:rsidRDefault="008C438C" w:rsidP="008C438C">
      <w:pPr>
        <w:pStyle w:val="Stata"/>
      </w:pPr>
    </w:p>
    <w:p w:rsidR="008C438C" w:rsidRDefault="008C438C" w:rsidP="008C438C">
      <w:pPr>
        <w:pStyle w:val="Stata"/>
      </w:pPr>
    </w:p>
    <w:p w:rsidR="008C438C" w:rsidRDefault="008C438C" w:rsidP="008C438C">
      <w:pPr>
        <w:pStyle w:val="Heading4"/>
      </w:pPr>
      <w:r>
        <w:t>*Extend that idea: control for lots of other variables</w:t>
      </w:r>
    </w:p>
    <w:p w:rsidR="008C438C" w:rsidRDefault="008C438C" w:rsidP="008C438C">
      <w:pPr>
        <w:pStyle w:val="Stata"/>
      </w:pPr>
    </w:p>
    <w:p w:rsidR="008C438C" w:rsidRDefault="008C438C" w:rsidP="008C438C">
      <w:pPr>
        <w:pStyle w:val="Stata"/>
      </w:pPr>
      <w:proofErr w:type="gramStart"/>
      <w:r>
        <w:t>regress  cEugen9</w:t>
      </w:r>
      <w:proofErr w:type="gramEnd"/>
      <w:r>
        <w:t xml:space="preserve"> </w:t>
      </w:r>
      <w:proofErr w:type="spellStart"/>
      <w:r>
        <w:t>fundmQ</w:t>
      </w:r>
      <w:proofErr w:type="spellEnd"/>
      <w:r>
        <w:t xml:space="preserve"> </w:t>
      </w:r>
      <w:proofErr w:type="spellStart"/>
      <w:r>
        <w:t>chGoNowQ</w:t>
      </w:r>
      <w:proofErr w:type="spellEnd"/>
      <w:r>
        <w:t xml:space="preserve"> </w:t>
      </w:r>
      <w:proofErr w:type="spellStart"/>
      <w:r>
        <w:t>maleQ</w:t>
      </w:r>
      <w:proofErr w:type="spellEnd"/>
      <w:r>
        <w:t xml:space="preserve"> </w:t>
      </w:r>
      <w:proofErr w:type="spellStart"/>
      <w:r>
        <w:t>ageQ</w:t>
      </w:r>
      <w:proofErr w:type="spellEnd"/>
      <w:r>
        <w:t xml:space="preserve"> </w:t>
      </w:r>
      <w:proofErr w:type="spellStart"/>
      <w:r>
        <w:t>edNowQ</w:t>
      </w:r>
      <w:proofErr w:type="spellEnd"/>
      <w:r>
        <w:t xml:space="preserve">  rural polDem9 </w:t>
      </w:r>
      <w:proofErr w:type="spellStart"/>
      <w:r>
        <w:t>lnFamInc</w:t>
      </w:r>
      <w:proofErr w:type="spellEnd"/>
      <w:r>
        <w:t>, b</w:t>
      </w:r>
    </w:p>
    <w:p w:rsidR="008C438C" w:rsidRDefault="008C438C" w:rsidP="008C438C">
      <w:pPr>
        <w:pStyle w:val="Boxednote"/>
        <w:shd w:val="clear" w:color="auto" w:fill="CCFFFF"/>
      </w:pPr>
      <w:r>
        <w:t xml:space="preserve">      Source |       SS       df       MS              Number of obs =    1584</w:t>
      </w:r>
    </w:p>
    <w:p w:rsidR="008C438C" w:rsidRDefault="008C438C" w:rsidP="008C438C">
      <w:pPr>
        <w:pStyle w:val="Boxednote"/>
        <w:shd w:val="clear" w:color="auto" w:fill="CCFFFF"/>
      </w:pPr>
      <w:r>
        <w:t>-------------+------------------------------           F(  8,  1575) =   17.85</w:t>
      </w:r>
    </w:p>
    <w:p w:rsidR="008C438C" w:rsidRDefault="008C438C" w:rsidP="008C438C">
      <w:pPr>
        <w:pStyle w:val="Boxednote"/>
        <w:shd w:val="clear" w:color="auto" w:fill="CCFFFF"/>
      </w:pPr>
      <w:r>
        <w:t xml:space="preserve">       Model |  123337.016     8   15417.127           Prob &gt; F      =  0.0000</w:t>
      </w:r>
    </w:p>
    <w:p w:rsidR="008C438C" w:rsidRDefault="008C438C" w:rsidP="008C438C">
      <w:pPr>
        <w:pStyle w:val="Boxednote"/>
        <w:shd w:val="clear" w:color="auto" w:fill="CCFFFF"/>
      </w:pPr>
      <w:r>
        <w:t xml:space="preserve">    Residual |  1360223.54  1575  863.633996           R-squared     =  0.0831</w:t>
      </w:r>
    </w:p>
    <w:p w:rsidR="008C438C" w:rsidRDefault="008C438C" w:rsidP="008C438C">
      <w:pPr>
        <w:pStyle w:val="Boxednote"/>
        <w:shd w:val="clear" w:color="auto" w:fill="CCFFFF"/>
      </w:pPr>
      <w:r>
        <w:t>-------------+------------------------------           Adj R-squared =  0.0785</w:t>
      </w:r>
    </w:p>
    <w:p w:rsidR="008C438C" w:rsidRDefault="008C438C" w:rsidP="008C438C">
      <w:pPr>
        <w:pStyle w:val="Boxednote"/>
        <w:shd w:val="clear" w:color="auto" w:fill="CCFFFF"/>
      </w:pPr>
      <w:r>
        <w:t xml:space="preserve">       Total |  1483560.56  1583  937.182918           Root MSE      =  29.388</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fundmQ |  </w:t>
      </w:r>
      <w:r>
        <w:rPr>
          <w:highlight w:val="green"/>
        </w:rPr>
        <w:t>-4.8</w:t>
      </w:r>
      <w:r>
        <w:t xml:space="preserve">35158   1.685356    -2.87   0.004                </w:t>
      </w:r>
      <w:r>
        <w:rPr>
          <w:highlight w:val="green"/>
        </w:rPr>
        <w:t>-.07</w:t>
      </w:r>
      <w:r>
        <w:t>25654</w:t>
      </w:r>
    </w:p>
    <w:p w:rsidR="008C438C" w:rsidRDefault="008C438C" w:rsidP="008C438C">
      <w:pPr>
        <w:pStyle w:val="Boxednote"/>
        <w:shd w:val="clear" w:color="auto" w:fill="CCFFFF"/>
      </w:pPr>
      <w:r>
        <w:t xml:space="preserve">    chGoNowQ |  </w:t>
      </w:r>
      <w:r>
        <w:rPr>
          <w:highlight w:val="cyan"/>
        </w:rPr>
        <w:t>-.11</w:t>
      </w:r>
      <w:r>
        <w:t xml:space="preserve">57187   .0305231    -3.79   0.000                </w:t>
      </w:r>
      <w:r>
        <w:rPr>
          <w:highlight w:val="cyan"/>
        </w:rPr>
        <w:t>-.09</w:t>
      </w:r>
      <w:r>
        <w:t>69895</w:t>
      </w:r>
    </w:p>
    <w:p w:rsidR="008C438C" w:rsidRDefault="008C438C" w:rsidP="008C438C">
      <w:pPr>
        <w:pStyle w:val="Boxednote"/>
        <w:shd w:val="clear" w:color="auto" w:fill="CCFFFF"/>
      </w:pPr>
      <w:r>
        <w:t xml:space="preserve">       maleQ |   9.489746   1.488888     6.37   0.000                 .1550321</w:t>
      </w:r>
    </w:p>
    <w:p w:rsidR="008C438C" w:rsidRDefault="008C438C" w:rsidP="008C438C">
      <w:pPr>
        <w:pStyle w:val="Boxednote"/>
        <w:shd w:val="clear" w:color="auto" w:fill="CCFFFF"/>
      </w:pPr>
      <w:r>
        <w:t xml:space="preserve">        ageQ |  -.1201485   .0488251    -2.46   0.014                -.0615989</w:t>
      </w:r>
    </w:p>
    <w:p w:rsidR="008C438C" w:rsidRDefault="008C438C" w:rsidP="008C438C">
      <w:pPr>
        <w:pStyle w:val="Boxednote"/>
        <w:shd w:val="clear" w:color="auto" w:fill="CCFFFF"/>
      </w:pPr>
      <w:r>
        <w:t xml:space="preserve">      edNowQ |   .5940966   .3427608     1.73   0.083                 .0443058</w:t>
      </w:r>
    </w:p>
    <w:p w:rsidR="008C438C" w:rsidRDefault="008C438C" w:rsidP="008C438C">
      <w:pPr>
        <w:pStyle w:val="Boxednote"/>
        <w:shd w:val="clear" w:color="auto" w:fill="CCFFFF"/>
      </w:pPr>
      <w:r>
        <w:t xml:space="preserve">       rural |   -1.67962   1.560574    -1.08   0.282                -.0264207</w:t>
      </w:r>
    </w:p>
    <w:p w:rsidR="008C438C" w:rsidRDefault="008C438C" w:rsidP="008C438C">
      <w:pPr>
        <w:pStyle w:val="Boxednote"/>
        <w:shd w:val="clear" w:color="auto" w:fill="CCFFFF"/>
      </w:pPr>
      <w:r>
        <w:t xml:space="preserve">     polDem9 |    11.7243   2.321756     5.05   0.000                 .1271608</w:t>
      </w:r>
    </w:p>
    <w:p w:rsidR="008C438C" w:rsidRDefault="008C438C" w:rsidP="008C438C">
      <w:pPr>
        <w:pStyle w:val="Boxednote"/>
        <w:shd w:val="clear" w:color="auto" w:fill="CCFFFF"/>
      </w:pPr>
      <w:r>
        <w:t xml:space="preserve">    lnFamInc |  -1.299957    .417628    -3.11   0.002                -.0781302</w:t>
      </w:r>
    </w:p>
    <w:p w:rsidR="008C438C" w:rsidRDefault="008C438C" w:rsidP="008C438C">
      <w:pPr>
        <w:pStyle w:val="Boxednote"/>
        <w:shd w:val="clear" w:color="auto" w:fill="CCFFFF"/>
      </w:pPr>
      <w:r>
        <w:t xml:space="preserve">       _cons |   36.57025   5.451592     6.71   0.000                        .</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99CCFF"/>
      </w:pPr>
      <w:r>
        <w:t>These other controls further reduced the effects, but not by a lot.</w:t>
      </w:r>
    </w:p>
    <w:p w:rsidR="008C438C" w:rsidRDefault="008C438C" w:rsidP="008C438C">
      <w:pPr>
        <w:pStyle w:val="Boxednote"/>
        <w:shd w:val="clear" w:color="auto" w:fill="99CCFF"/>
      </w:pPr>
      <w:r>
        <w:t xml:space="preserve">Controls for things more closely related to fundamentalism and church attendance (for example, religious beliefs) might well do more. </w:t>
      </w:r>
    </w:p>
    <w:p w:rsidR="008C438C" w:rsidRDefault="008C438C" w:rsidP="008C438C">
      <w:pPr>
        <w:pStyle w:val="Stata"/>
      </w:pPr>
    </w:p>
    <w:p w:rsidR="008C438C" w:rsidRDefault="008C438C" w:rsidP="008C438C">
      <w:pPr>
        <w:pStyle w:val="Stata"/>
      </w:pPr>
    </w:p>
    <w:p w:rsidR="008C438C" w:rsidRDefault="008C438C" w:rsidP="008C438C">
      <w:pPr>
        <w:pStyle w:val="Heading4"/>
      </w:pPr>
      <w:r>
        <w:t xml:space="preserve">*Interactions? -- </w:t>
      </w:r>
      <w:proofErr w:type="gramStart"/>
      <w:r>
        <w:t>a</w:t>
      </w:r>
      <w:proofErr w:type="gramEnd"/>
      <w:r>
        <w:t xml:space="preserve"> first look </w:t>
      </w:r>
    </w:p>
    <w:p w:rsidR="008C438C" w:rsidRDefault="008C438C" w:rsidP="008C438C">
      <w:pPr>
        <w:pStyle w:val="StataComment"/>
      </w:pPr>
      <w:r>
        <w:t xml:space="preserve">*Now another possibility: we speculate that there may be something special about fundamentalists who regularly go to church -- not just that they are less keen on eugenics than folk in other denominations (although that is true) nor just because they go more often to church than other folk (although that too is true), but something more. </w:t>
      </w:r>
    </w:p>
    <w:p w:rsidR="008C438C" w:rsidRDefault="008C438C" w:rsidP="008C438C">
      <w:pPr>
        <w:pStyle w:val="StataComment"/>
      </w:pPr>
      <w:r>
        <w:t xml:space="preserve">*&gt; Perhaps going to church with other fundamentalists reaffirms and reinforces their beliefs, insulating them from secular pressures in the wider non-fundamentalist worlds.   </w:t>
      </w:r>
    </w:p>
    <w:p w:rsidR="008C438C" w:rsidRDefault="008C438C" w:rsidP="008C438C">
      <w:pPr>
        <w:pStyle w:val="StataComment"/>
      </w:pPr>
      <w:r>
        <w:t>*&gt; Or putting the same idea the other way around, perhaps fundamentalists who only rarely go to church are more exposed to secular pressures from the wider world, and that undermines and devalues their beliefs.</w:t>
      </w:r>
    </w:p>
    <w:p w:rsidR="008C438C" w:rsidRDefault="008C438C" w:rsidP="008C438C">
      <w:pPr>
        <w:pStyle w:val="StataComment"/>
      </w:pPr>
      <w:r>
        <w:t>*&gt; Those arguments (and others like them) suggest an INTERACTION.</w:t>
      </w:r>
    </w:p>
    <w:p w:rsidR="008C438C" w:rsidRDefault="008C438C" w:rsidP="008C438C">
      <w:pPr>
        <w:pStyle w:val="StataComment"/>
      </w:pPr>
      <w:r>
        <w:t xml:space="preserve">*&gt; A word to the wise: interactions are often very interesting, not to mention publishable (see, for example, "National Context, Parental Socialization, and Religious Belief: Results </w:t>
      </w:r>
      <w:proofErr w:type="gramStart"/>
      <w:r>
        <w:t>From</w:t>
      </w:r>
      <w:proofErr w:type="gramEnd"/>
      <w:r>
        <w:t xml:space="preserve"> 15 Nations", Jonathan Kelley and Nan Dirk De </w:t>
      </w:r>
      <w:proofErr w:type="spellStart"/>
      <w:r>
        <w:t>Graaf</w:t>
      </w:r>
      <w:proofErr w:type="spellEnd"/>
      <w:r>
        <w:t xml:space="preserve">, </w:t>
      </w:r>
      <w:r>
        <w:rPr>
          <w:i/>
          <w:iCs/>
        </w:rPr>
        <w:t>American Sociological Review</w:t>
      </w:r>
      <w:r>
        <w:t xml:space="preserve"> 1997). But they are rare. Treasure them when you find them! </w:t>
      </w:r>
    </w:p>
    <w:p w:rsidR="008C438C" w:rsidRDefault="008C438C" w:rsidP="008C438C">
      <w:pPr>
        <w:pStyle w:val="Stata"/>
      </w:pPr>
    </w:p>
    <w:p w:rsidR="008C438C" w:rsidRDefault="008C438C" w:rsidP="008C438C">
      <w:pPr>
        <w:pStyle w:val="StataComment"/>
      </w:pPr>
      <w:r>
        <w:t xml:space="preserve">*&gt; First, </w:t>
      </w:r>
      <w:proofErr w:type="spellStart"/>
      <w:proofErr w:type="gramStart"/>
      <w:r>
        <w:t>lets</w:t>
      </w:r>
      <w:proofErr w:type="spellEnd"/>
      <w:proofErr w:type="gramEnd"/>
      <w:r>
        <w:t xml:space="preserve"> explore the possibility by running the regression twice, once for fundamentalists and once for others. (Note the strange double equal sign "==" that </w:t>
      </w:r>
      <w:proofErr w:type="spellStart"/>
      <w:r>
        <w:t>Stata</w:t>
      </w:r>
      <w:proofErr w:type="spellEnd"/>
      <w:r>
        <w:t xml:space="preserve"> requires in an "if" clause.)</w:t>
      </w:r>
    </w:p>
    <w:p w:rsidR="008C438C" w:rsidRDefault="008C438C" w:rsidP="008C438C">
      <w:pPr>
        <w:pStyle w:val="StataComment"/>
      </w:pPr>
    </w:p>
    <w:p w:rsidR="008C438C" w:rsidRDefault="008C438C" w:rsidP="008C438C">
      <w:pPr>
        <w:pStyle w:val="Stata"/>
      </w:pPr>
      <w:proofErr w:type="gramStart"/>
      <w:r>
        <w:t>regress</w:t>
      </w:r>
      <w:proofErr w:type="gramEnd"/>
      <w:r>
        <w:t xml:space="preserve"> cEugen9 </w:t>
      </w:r>
      <w:proofErr w:type="spellStart"/>
      <w:r>
        <w:t>chGoNowQ</w:t>
      </w:r>
      <w:proofErr w:type="spellEnd"/>
      <w:r>
        <w:t xml:space="preserve"> if </w:t>
      </w:r>
      <w:proofErr w:type="spellStart"/>
      <w:r>
        <w:t>fundmQ</w:t>
      </w:r>
      <w:proofErr w:type="spellEnd"/>
      <w:r>
        <w:rPr>
          <w:highlight w:val="yellow"/>
        </w:rPr>
        <w:t>==</w:t>
      </w:r>
      <w:r>
        <w:t xml:space="preserve">1, b </w:t>
      </w:r>
    </w:p>
    <w:p w:rsidR="008C438C" w:rsidRDefault="008C438C" w:rsidP="008C438C">
      <w:pPr>
        <w:pStyle w:val="Boxednote"/>
        <w:shd w:val="clear" w:color="auto" w:fill="CCFFFF"/>
      </w:pPr>
      <w:r>
        <w:t>These are the fundamentalists:</w:t>
      </w:r>
    </w:p>
    <w:p w:rsidR="008C438C" w:rsidRDefault="008C438C" w:rsidP="008C438C">
      <w:pPr>
        <w:pStyle w:val="Boxednote"/>
        <w:shd w:val="clear" w:color="auto" w:fill="CCFFFF"/>
      </w:pPr>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chGoNowQ |  </w:t>
      </w:r>
      <w:r>
        <w:rPr>
          <w:highlight w:val="green"/>
        </w:rPr>
        <w:t>-.07</w:t>
      </w:r>
      <w:r>
        <w:t>58921   .0423297    -1.79   0.073                -.0712486</w:t>
      </w:r>
    </w:p>
    <w:p w:rsidR="008C438C" w:rsidRDefault="008C438C" w:rsidP="008C438C">
      <w:pPr>
        <w:pStyle w:val="Boxednote"/>
        <w:shd w:val="clear" w:color="auto" w:fill="CCFFFF"/>
      </w:pPr>
      <w:r>
        <w:t xml:space="preserve">       _cons |    38.5949   1.555252    24.82   0.000                        .</w:t>
      </w:r>
    </w:p>
    <w:p w:rsidR="008C438C" w:rsidRDefault="008C438C" w:rsidP="008C438C">
      <w:pPr>
        <w:pStyle w:val="Boxednote"/>
        <w:shd w:val="clear" w:color="auto" w:fill="CCFFFF"/>
      </w:pPr>
      <w:r>
        <w:t>------------------------------------------------------------------------------</w:t>
      </w:r>
    </w:p>
    <w:p w:rsidR="008C438C" w:rsidRDefault="008C438C" w:rsidP="008C438C">
      <w:pPr>
        <w:pStyle w:val="Stata"/>
      </w:pPr>
      <w:proofErr w:type="gramStart"/>
      <w:r>
        <w:t>regress</w:t>
      </w:r>
      <w:proofErr w:type="gramEnd"/>
      <w:r>
        <w:t xml:space="preserve"> cEugen9 </w:t>
      </w:r>
      <w:proofErr w:type="spellStart"/>
      <w:r>
        <w:t>chGoNowQ</w:t>
      </w:r>
      <w:proofErr w:type="spellEnd"/>
      <w:r>
        <w:t xml:space="preserve"> if </w:t>
      </w:r>
      <w:proofErr w:type="spellStart"/>
      <w:r>
        <w:t>fundmQ</w:t>
      </w:r>
      <w:proofErr w:type="spellEnd"/>
      <w:r>
        <w:t>==</w:t>
      </w:r>
      <w:r>
        <w:rPr>
          <w:highlight w:val="yellow"/>
        </w:rPr>
        <w:t>0</w:t>
      </w:r>
      <w:r>
        <w:t>, b</w:t>
      </w:r>
    </w:p>
    <w:p w:rsidR="008C438C" w:rsidRDefault="008C438C" w:rsidP="008C438C">
      <w:pPr>
        <w:pStyle w:val="Boxednote"/>
        <w:shd w:val="clear" w:color="auto" w:fill="CCFFFF"/>
      </w:pPr>
      <w:r>
        <w:t>Everyone else here:</w:t>
      </w:r>
    </w:p>
    <w:p w:rsidR="008C438C" w:rsidRDefault="008C438C" w:rsidP="008C438C">
      <w:pPr>
        <w:pStyle w:val="Boxednote"/>
        <w:shd w:val="clear" w:color="auto" w:fill="CCFFFF"/>
      </w:pPr>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chGoNowQ |   </w:t>
      </w:r>
      <w:r>
        <w:rPr>
          <w:highlight w:val="green"/>
        </w:rPr>
        <w:t>-.18</w:t>
      </w:r>
      <w:r>
        <w:t>4524   .0328523    -5.62   0.000                -.1455813</w:t>
      </w:r>
    </w:p>
    <w:p w:rsidR="008C438C" w:rsidRDefault="008C438C" w:rsidP="008C438C">
      <w:pPr>
        <w:pStyle w:val="Boxednote"/>
        <w:shd w:val="clear" w:color="auto" w:fill="CCFFFF"/>
      </w:pPr>
      <w:r>
        <w:t xml:space="preserve">       _cons |   46.33085   .8981201    51.59   0.000                        .</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CCFFFF"/>
      </w:pPr>
      <w:r>
        <w:t>It looks like there is an interaction, with church going mattering more for non-fundamentalists</w:t>
      </w:r>
    </w:p>
    <w:p w:rsidR="008C438C" w:rsidRDefault="008C438C" w:rsidP="008C438C">
      <w:pPr>
        <w:pStyle w:val="Stata"/>
      </w:pPr>
    </w:p>
    <w:p w:rsidR="008C438C" w:rsidRDefault="008C438C" w:rsidP="008C438C">
      <w:pPr>
        <w:pStyle w:val="StataComment"/>
      </w:pPr>
      <w:r>
        <w:t>*Alternatively, we could do it the other way around, comparing those who rarely go to church with those who go a lot. We find the same interaction, in a different disguise:</w:t>
      </w:r>
    </w:p>
    <w:p w:rsidR="008C438C" w:rsidRDefault="008C438C" w:rsidP="008C438C">
      <w:pPr>
        <w:pStyle w:val="Stata"/>
      </w:pPr>
    </w:p>
    <w:p w:rsidR="008C438C" w:rsidRDefault="008C438C" w:rsidP="008C438C">
      <w:pPr>
        <w:pStyle w:val="Stata"/>
      </w:pPr>
      <w:proofErr w:type="gramStart"/>
      <w:r>
        <w:t>regress</w:t>
      </w:r>
      <w:proofErr w:type="gramEnd"/>
      <w:r>
        <w:t xml:space="preserve"> cEugen9 </w:t>
      </w:r>
      <w:proofErr w:type="spellStart"/>
      <w:r>
        <w:t>fundmQ</w:t>
      </w:r>
      <w:proofErr w:type="spellEnd"/>
      <w:r>
        <w:t xml:space="preserve"> if </w:t>
      </w:r>
      <w:proofErr w:type="spellStart"/>
      <w:r>
        <w:t>chGoNowQ</w:t>
      </w:r>
      <w:proofErr w:type="spellEnd"/>
      <w:r>
        <w:t xml:space="preserve"> &lt;= 2, b</w:t>
      </w:r>
    </w:p>
    <w:p w:rsidR="008C438C" w:rsidRDefault="008C438C" w:rsidP="008C438C">
      <w:pPr>
        <w:pStyle w:val="Boxednote"/>
        <w:shd w:val="clear" w:color="auto" w:fill="CCFFFF"/>
      </w:pPr>
      <w:r>
        <w:t>Attend church twice a year or less:</w:t>
      </w:r>
    </w:p>
    <w:p w:rsidR="008C438C" w:rsidRDefault="008C438C" w:rsidP="008C438C">
      <w:pPr>
        <w:pStyle w:val="Boxednote"/>
        <w:shd w:val="clear" w:color="auto" w:fill="CCFFFF"/>
      </w:pPr>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fundmQ |  </w:t>
      </w:r>
      <w:r>
        <w:rPr>
          <w:highlight w:val="green"/>
        </w:rPr>
        <w:t>-9.8</w:t>
      </w:r>
      <w:r>
        <w:t>35638    2.34774    -4.19   0.000                -.1262264</w:t>
      </w:r>
    </w:p>
    <w:p w:rsidR="008C438C" w:rsidRDefault="008C438C" w:rsidP="008C438C">
      <w:pPr>
        <w:pStyle w:val="Boxednote"/>
        <w:shd w:val="clear" w:color="auto" w:fill="CCFFFF"/>
      </w:pPr>
      <w:r>
        <w:t xml:space="preserve">       _cons |   47.02314   1.007512    46.67   0.000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roofErr w:type="gramStart"/>
      <w:r>
        <w:t>regress</w:t>
      </w:r>
      <w:proofErr w:type="gramEnd"/>
      <w:r>
        <w:t xml:space="preserve"> cEugen9 </w:t>
      </w:r>
      <w:proofErr w:type="spellStart"/>
      <w:r>
        <w:t>fundmQ</w:t>
      </w:r>
      <w:proofErr w:type="spellEnd"/>
      <w:r>
        <w:t xml:space="preserve"> if </w:t>
      </w:r>
      <w:proofErr w:type="spellStart"/>
      <w:r>
        <w:t>chGoNowQ</w:t>
      </w:r>
      <w:proofErr w:type="spellEnd"/>
      <w:r>
        <w:t xml:space="preserve"> &gt; 2, b</w:t>
      </w:r>
    </w:p>
    <w:p w:rsidR="008C438C" w:rsidRDefault="008C438C" w:rsidP="008C438C">
      <w:pPr>
        <w:pStyle w:val="Boxednote"/>
        <w:shd w:val="clear" w:color="auto" w:fill="CCFFFF"/>
      </w:pPr>
      <w:r>
        <w:t>Attend church more than twice a year:</w:t>
      </w:r>
    </w:p>
    <w:p w:rsidR="008C438C" w:rsidRDefault="008C438C" w:rsidP="008C438C">
      <w:pPr>
        <w:pStyle w:val="Boxednote"/>
        <w:shd w:val="clear" w:color="auto" w:fill="CCFFFF"/>
      </w:pPr>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fundmQ |  </w:t>
      </w:r>
      <w:r>
        <w:rPr>
          <w:highlight w:val="green"/>
        </w:rPr>
        <w:t>-2.5</w:t>
      </w:r>
      <w:r>
        <w:t>42783   1.792453    -1.42   0.156                -.0407987</w:t>
      </w:r>
    </w:p>
    <w:p w:rsidR="008C438C" w:rsidRDefault="008C438C" w:rsidP="008C438C">
      <w:pPr>
        <w:pStyle w:val="Boxednote"/>
        <w:shd w:val="clear" w:color="auto" w:fill="CCFFFF"/>
      </w:pPr>
      <w:r>
        <w:t xml:space="preserve">       _cons |   39.89848    1.10804    36.01   0.000                        .</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Stata"/>
      </w:pPr>
    </w:p>
    <w:p w:rsidR="008C438C" w:rsidRDefault="008C438C" w:rsidP="008C438C">
      <w:pPr>
        <w:pStyle w:val="Stata"/>
      </w:pPr>
    </w:p>
    <w:p w:rsidR="008C438C" w:rsidRDefault="008C438C" w:rsidP="008C438C">
      <w:pPr>
        <w:pStyle w:val="Heading4"/>
      </w:pPr>
      <w:r>
        <w:t>*Interactions -- significance test, using a multiplicative interaction variable</w:t>
      </w:r>
    </w:p>
    <w:p w:rsidR="008C438C" w:rsidRDefault="008C438C" w:rsidP="008C438C">
      <w:pPr>
        <w:pStyle w:val="StataComment"/>
      </w:pPr>
    </w:p>
    <w:p w:rsidR="008C438C" w:rsidRDefault="008C438C" w:rsidP="008C438C">
      <w:pPr>
        <w:pStyle w:val="StataComment"/>
      </w:pPr>
      <w:r>
        <w:t>*There is another way to do this, which is harder to set up but has some advantages. It gives a significance test, and is easily extended to add lots of other controls.</w:t>
      </w:r>
    </w:p>
    <w:p w:rsidR="008C438C" w:rsidRDefault="008C438C" w:rsidP="008C438C">
      <w:pPr>
        <w:pStyle w:val="StataComment"/>
      </w:pPr>
      <w:r>
        <w:t xml:space="preserve">*First we do the simple version. Begin by making an interaction variable (we actually made it earlier, so we drop the original -- otherwise </w:t>
      </w:r>
      <w:proofErr w:type="spellStart"/>
      <w:r>
        <w:t>Stata</w:t>
      </w:r>
      <w:proofErr w:type="spellEnd"/>
      <w:r>
        <w:t xml:space="preserve"> fusses -- and remake it, just for clarity):</w:t>
      </w:r>
    </w:p>
    <w:p w:rsidR="008C438C" w:rsidRDefault="008C438C" w:rsidP="008C438C">
      <w:pPr>
        <w:pStyle w:val="Stata"/>
      </w:pPr>
    </w:p>
    <w:p w:rsidR="008C438C" w:rsidRDefault="008C438C" w:rsidP="008C438C">
      <w:pPr>
        <w:pStyle w:val="Stata"/>
      </w:pPr>
      <w:proofErr w:type="gramStart"/>
      <w:r>
        <w:t>drop</w:t>
      </w:r>
      <w:proofErr w:type="gramEnd"/>
      <w:r>
        <w:t xml:space="preserve"> </w:t>
      </w:r>
      <w:proofErr w:type="spellStart"/>
      <w:r>
        <w:t>chXfund</w:t>
      </w:r>
      <w:proofErr w:type="spellEnd"/>
    </w:p>
    <w:p w:rsidR="008C438C" w:rsidRDefault="008C438C" w:rsidP="008C438C">
      <w:pPr>
        <w:pStyle w:val="Stata"/>
      </w:pPr>
      <w:proofErr w:type="gramStart"/>
      <w:r>
        <w:t>gen</w:t>
      </w:r>
      <w:proofErr w:type="gramEnd"/>
      <w:r>
        <w:t xml:space="preserve"> </w:t>
      </w:r>
      <w:proofErr w:type="spellStart"/>
      <w:r>
        <w:t>chXfund</w:t>
      </w:r>
      <w:proofErr w:type="spellEnd"/>
      <w:r>
        <w:t xml:space="preserve"> = </w:t>
      </w:r>
      <w:proofErr w:type="spellStart"/>
      <w:r>
        <w:t>fundmQ</w:t>
      </w:r>
      <w:proofErr w:type="spellEnd"/>
      <w:r>
        <w:t xml:space="preserve"> * </w:t>
      </w:r>
      <w:proofErr w:type="spellStart"/>
      <w:r>
        <w:t>chGoNowQ</w:t>
      </w:r>
      <w:proofErr w:type="spellEnd"/>
    </w:p>
    <w:p w:rsidR="008C438C" w:rsidRDefault="008C438C" w:rsidP="008C438C">
      <w:pPr>
        <w:pStyle w:val="Stata"/>
      </w:pPr>
    </w:p>
    <w:p w:rsidR="008C438C" w:rsidRDefault="008C438C" w:rsidP="008C438C">
      <w:pPr>
        <w:pStyle w:val="StataComment"/>
      </w:pPr>
      <w:r>
        <w:t>*Here is what we made:</w:t>
      </w:r>
    </w:p>
    <w:p w:rsidR="008C438C" w:rsidRDefault="008C438C" w:rsidP="008C438C">
      <w:pPr>
        <w:pStyle w:val="Stata"/>
      </w:pPr>
      <w:proofErr w:type="gramStart"/>
      <w:r>
        <w:t>tab</w:t>
      </w:r>
      <w:proofErr w:type="gramEnd"/>
      <w:r>
        <w:t xml:space="preserve"> </w:t>
      </w:r>
      <w:proofErr w:type="spellStart"/>
      <w:r>
        <w:t>chXfund</w:t>
      </w:r>
      <w:proofErr w:type="spellEnd"/>
    </w:p>
    <w:p w:rsidR="008C438C" w:rsidRDefault="008C438C" w:rsidP="008C438C">
      <w:pPr>
        <w:pStyle w:val="Boxednote"/>
        <w:shd w:val="clear" w:color="auto" w:fill="CCFFFF"/>
      </w:pPr>
      <w:r>
        <w:t xml:space="preserve">    chXfund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0 |      1,459       69.78       69.78</w:t>
      </w:r>
    </w:p>
    <w:p w:rsidR="008C438C" w:rsidRDefault="008C438C" w:rsidP="008C438C">
      <w:pPr>
        <w:pStyle w:val="Boxednote"/>
        <w:shd w:val="clear" w:color="auto" w:fill="CCFFFF"/>
      </w:pPr>
      <w:r>
        <w:t xml:space="preserve">         .5 |         76        3.63       73.41</w:t>
      </w:r>
    </w:p>
    <w:p w:rsidR="008C438C" w:rsidRDefault="008C438C" w:rsidP="008C438C">
      <w:pPr>
        <w:pStyle w:val="Boxednote"/>
        <w:shd w:val="clear" w:color="auto" w:fill="CCFFFF"/>
      </w:pPr>
      <w:r>
        <w:t xml:space="preserve">        .75 |        101        4.83       78.24</w:t>
      </w:r>
    </w:p>
    <w:p w:rsidR="008C438C" w:rsidRDefault="008C438C" w:rsidP="008C438C">
      <w:pPr>
        <w:pStyle w:val="Boxednote"/>
        <w:shd w:val="clear" w:color="auto" w:fill="CCFFFF"/>
      </w:pPr>
      <w:r>
        <w:t xml:space="preserve">        1.5 |         23        1.10       79.34</w:t>
      </w:r>
    </w:p>
    <w:p w:rsidR="008C438C" w:rsidRDefault="008C438C" w:rsidP="008C438C">
      <w:pPr>
        <w:pStyle w:val="Boxednote"/>
        <w:shd w:val="clear" w:color="auto" w:fill="CCFFFF"/>
      </w:pPr>
      <w:r>
        <w:t xml:space="preserve">          4 |         98        4.69       84.03</w:t>
      </w:r>
    </w:p>
    <w:p w:rsidR="008C438C" w:rsidRDefault="008C438C" w:rsidP="008C438C">
      <w:pPr>
        <w:pStyle w:val="Boxednote"/>
        <w:shd w:val="clear" w:color="auto" w:fill="CCFFFF"/>
      </w:pPr>
      <w:r>
        <w:t xml:space="preserve">         12 |         39        1.87       85.89</w:t>
      </w:r>
    </w:p>
    <w:p w:rsidR="008C438C" w:rsidRDefault="008C438C" w:rsidP="008C438C">
      <w:pPr>
        <w:pStyle w:val="Boxednote"/>
        <w:shd w:val="clear" w:color="auto" w:fill="CCFFFF"/>
      </w:pPr>
      <w:r>
        <w:t xml:space="preserve">         30 |         56        2.68       88.57</w:t>
      </w:r>
    </w:p>
    <w:p w:rsidR="008C438C" w:rsidRDefault="008C438C" w:rsidP="008C438C">
      <w:pPr>
        <w:pStyle w:val="Boxednote"/>
        <w:shd w:val="clear" w:color="auto" w:fill="CCFFFF"/>
      </w:pPr>
      <w:r>
        <w:t xml:space="preserve">         45 |         54        2.58       91.15</w:t>
      </w:r>
    </w:p>
    <w:p w:rsidR="008C438C" w:rsidRDefault="008C438C" w:rsidP="008C438C">
      <w:pPr>
        <w:pStyle w:val="Boxednote"/>
        <w:shd w:val="clear" w:color="auto" w:fill="CCFFFF"/>
      </w:pPr>
      <w:r>
        <w:t xml:space="preserve">         52 |        174        8.32       99.47</w:t>
      </w:r>
    </w:p>
    <w:p w:rsidR="008C438C" w:rsidRDefault="008C438C" w:rsidP="008C438C">
      <w:pPr>
        <w:pStyle w:val="Boxednote"/>
        <w:shd w:val="clear" w:color="auto" w:fill="CCFFFF"/>
      </w:pPr>
      <w:r>
        <w:t xml:space="preserve">        140 |         11        0.53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2,091      100.00</w:t>
      </w:r>
    </w:p>
    <w:p w:rsidR="008C438C" w:rsidRDefault="008C438C" w:rsidP="008C438C">
      <w:pPr>
        <w:pStyle w:val="Stata"/>
      </w:pPr>
    </w:p>
    <w:p w:rsidR="008C438C" w:rsidRDefault="008C438C" w:rsidP="008C438C">
      <w:pPr>
        <w:pStyle w:val="Stata"/>
      </w:pPr>
      <w:proofErr w:type="gramStart"/>
      <w:r>
        <w:t>table</w:t>
      </w:r>
      <w:proofErr w:type="gramEnd"/>
      <w:r>
        <w:t xml:space="preserve"> </w:t>
      </w:r>
      <w:proofErr w:type="spellStart"/>
      <w:r>
        <w:t>chGoNowQ</w:t>
      </w:r>
      <w:proofErr w:type="spellEnd"/>
      <w:r>
        <w:t xml:space="preserve"> </w:t>
      </w:r>
      <w:proofErr w:type="spellStart"/>
      <w:r>
        <w:t>fundmQ</w:t>
      </w:r>
      <w:proofErr w:type="spellEnd"/>
      <w:r>
        <w:t xml:space="preserve"> , c(m </w:t>
      </w:r>
      <w:proofErr w:type="spellStart"/>
      <w:r>
        <w:t>chXfund</w:t>
      </w:r>
      <w:proofErr w:type="spellEnd"/>
      <w:r>
        <w:t xml:space="preserve"> )</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Church    |  </w:t>
      </w:r>
    </w:p>
    <w:p w:rsidR="008C438C" w:rsidRDefault="008C438C" w:rsidP="008C438C">
      <w:pPr>
        <w:pStyle w:val="Boxednote"/>
        <w:shd w:val="clear" w:color="auto" w:fill="CCFFFF"/>
      </w:pPr>
      <w:r>
        <w:t xml:space="preserve">going     | RECODE of </w:t>
      </w:r>
    </w:p>
    <w:p w:rsidR="008C438C" w:rsidRDefault="008C438C" w:rsidP="008C438C">
      <w:pPr>
        <w:pStyle w:val="Boxednote"/>
        <w:shd w:val="clear" w:color="auto" w:fill="CCFFFF"/>
      </w:pPr>
      <w:r>
        <w:t>(times    |  DnomNow -- this is fundmQ, poorly labeled</w:t>
      </w:r>
    </w:p>
    <w:p w:rsidR="008C438C" w:rsidRDefault="008C438C" w:rsidP="008C438C">
      <w:pPr>
        <w:pStyle w:val="Boxednote"/>
        <w:shd w:val="clear" w:color="auto" w:fill="CCFFFF"/>
      </w:pPr>
      <w:r>
        <w:t>per year) |    0     1</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.5 |    0    .5</w:t>
      </w:r>
    </w:p>
    <w:p w:rsidR="008C438C" w:rsidRDefault="008C438C" w:rsidP="008C438C">
      <w:pPr>
        <w:pStyle w:val="Boxednote"/>
        <w:shd w:val="clear" w:color="auto" w:fill="CCFFFF"/>
      </w:pPr>
      <w:r>
        <w:t xml:space="preserve">      .75 |    0   .75</w:t>
      </w:r>
    </w:p>
    <w:p w:rsidR="008C438C" w:rsidRDefault="008C438C" w:rsidP="008C438C">
      <w:pPr>
        <w:pStyle w:val="Boxednote"/>
        <w:shd w:val="clear" w:color="auto" w:fill="CCFFFF"/>
      </w:pPr>
      <w:r>
        <w:t xml:space="preserve">      1.5 |    0   1.5</w:t>
      </w:r>
    </w:p>
    <w:p w:rsidR="008C438C" w:rsidRDefault="008C438C" w:rsidP="008C438C">
      <w:pPr>
        <w:pStyle w:val="Boxednote"/>
        <w:shd w:val="clear" w:color="auto" w:fill="CCFFFF"/>
      </w:pPr>
      <w:r>
        <w:t xml:space="preserve">        4 |    0     4</w:t>
      </w:r>
    </w:p>
    <w:p w:rsidR="008C438C" w:rsidRDefault="008C438C" w:rsidP="008C438C">
      <w:pPr>
        <w:pStyle w:val="Boxednote"/>
        <w:shd w:val="clear" w:color="auto" w:fill="CCFFFF"/>
      </w:pPr>
      <w:r>
        <w:t xml:space="preserve">       12 |    0    12</w:t>
      </w:r>
    </w:p>
    <w:p w:rsidR="008C438C" w:rsidRDefault="008C438C" w:rsidP="008C438C">
      <w:pPr>
        <w:pStyle w:val="Boxednote"/>
        <w:shd w:val="clear" w:color="auto" w:fill="CCFFFF"/>
      </w:pPr>
      <w:r>
        <w:t xml:space="preserve">       30 |    0    30</w:t>
      </w:r>
    </w:p>
    <w:p w:rsidR="008C438C" w:rsidRDefault="008C438C" w:rsidP="008C438C">
      <w:pPr>
        <w:pStyle w:val="Boxednote"/>
        <w:shd w:val="clear" w:color="auto" w:fill="CCFFFF"/>
      </w:pPr>
      <w:r>
        <w:t xml:space="preserve">       45 |    0    45</w:t>
      </w:r>
    </w:p>
    <w:p w:rsidR="008C438C" w:rsidRDefault="008C438C" w:rsidP="008C438C">
      <w:pPr>
        <w:pStyle w:val="Boxednote"/>
        <w:shd w:val="clear" w:color="auto" w:fill="CCFFFF"/>
      </w:pPr>
      <w:r>
        <w:t xml:space="preserve">       52 |    0    52</w:t>
      </w:r>
    </w:p>
    <w:p w:rsidR="008C438C" w:rsidRDefault="008C438C" w:rsidP="008C438C">
      <w:pPr>
        <w:pStyle w:val="Boxednote"/>
        <w:shd w:val="clear" w:color="auto" w:fill="CCFFFF"/>
      </w:pPr>
      <w:r>
        <w:t xml:space="preserve">      140 |    0   140</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Comment"/>
      </w:pPr>
      <w:r>
        <w:t>*now the test:</w:t>
      </w:r>
    </w:p>
    <w:p w:rsidR="008C438C" w:rsidRDefault="008C438C" w:rsidP="008C438C">
      <w:pPr>
        <w:pStyle w:val="Stata"/>
      </w:pPr>
      <w:proofErr w:type="gramStart"/>
      <w:r>
        <w:t>regress  cEugen9</w:t>
      </w:r>
      <w:proofErr w:type="gramEnd"/>
      <w:r>
        <w:t xml:space="preserve"> </w:t>
      </w:r>
      <w:proofErr w:type="spellStart"/>
      <w:r>
        <w:t>fundmQ</w:t>
      </w:r>
      <w:proofErr w:type="spellEnd"/>
      <w:r>
        <w:t xml:space="preserve"> </w:t>
      </w:r>
      <w:proofErr w:type="spellStart"/>
      <w:r>
        <w:t>chGoNowQ</w:t>
      </w:r>
      <w:proofErr w:type="spellEnd"/>
      <w:r>
        <w:t xml:space="preserve"> </w:t>
      </w:r>
      <w:proofErr w:type="spellStart"/>
      <w:r>
        <w:t>chXfund</w:t>
      </w:r>
      <w:proofErr w:type="spellEnd"/>
      <w:r>
        <w:t xml:space="preserve"> , b</w:t>
      </w:r>
    </w:p>
    <w:p w:rsidR="008C438C" w:rsidRDefault="008C438C" w:rsidP="008C438C">
      <w:pPr>
        <w:pStyle w:val="Boxednote"/>
        <w:shd w:val="clear" w:color="auto" w:fill="CCFFFF"/>
      </w:pPr>
      <w:r>
        <w:t xml:space="preserve">      Source |       SS       df       MS              Number of obs =    2091</w:t>
      </w:r>
    </w:p>
    <w:p w:rsidR="008C438C" w:rsidRDefault="008C438C" w:rsidP="008C438C">
      <w:pPr>
        <w:pStyle w:val="Boxednote"/>
        <w:shd w:val="clear" w:color="auto" w:fill="CCFFFF"/>
      </w:pPr>
      <w:r>
        <w:t>-------------+------------------------------           F(  3,  2087) =   20.46</w:t>
      </w:r>
    </w:p>
    <w:p w:rsidR="008C438C" w:rsidRDefault="008C438C" w:rsidP="008C438C">
      <w:pPr>
        <w:pStyle w:val="Boxednote"/>
        <w:shd w:val="clear" w:color="auto" w:fill="CCFFFF"/>
      </w:pPr>
      <w:r>
        <w:t xml:space="preserve">       Model |  54396.4075     3  18132.1358           Prob &gt; F      =  0.0000</w:t>
      </w:r>
    </w:p>
    <w:p w:rsidR="008C438C" w:rsidRDefault="008C438C" w:rsidP="008C438C">
      <w:pPr>
        <w:pStyle w:val="Boxednote"/>
        <w:shd w:val="clear" w:color="auto" w:fill="CCFFFF"/>
      </w:pPr>
      <w:r>
        <w:t xml:space="preserve">    Residual |  1849183.38  2087  886.048578           R-squared     =  0.0286</w:t>
      </w:r>
    </w:p>
    <w:p w:rsidR="008C438C" w:rsidRDefault="008C438C" w:rsidP="008C438C">
      <w:pPr>
        <w:pStyle w:val="Boxednote"/>
        <w:shd w:val="clear" w:color="auto" w:fill="CCFFFF"/>
      </w:pPr>
      <w:r>
        <w:t>-------------+------------------------------           Adj R-squared =  0.0272</w:t>
      </w:r>
    </w:p>
    <w:p w:rsidR="008C438C" w:rsidRDefault="008C438C" w:rsidP="008C438C">
      <w:pPr>
        <w:pStyle w:val="Boxednote"/>
        <w:shd w:val="clear" w:color="auto" w:fill="CCFFFF"/>
      </w:pPr>
      <w:r>
        <w:t xml:space="preserve">       Total |  1903579.79  2090  910.803727           Root MSE      =  29.767</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fundmQ |  -7.735949    1.83554    -4.21   0.000                -.1177436</w:t>
      </w:r>
    </w:p>
    <w:p w:rsidR="008C438C" w:rsidRDefault="008C438C" w:rsidP="008C438C">
      <w:pPr>
        <w:pStyle w:val="Boxednote"/>
        <w:shd w:val="clear" w:color="auto" w:fill="CCFFFF"/>
      </w:pPr>
      <w:r>
        <w:t xml:space="preserve">    chGoNowQ |   -.184524   .0324067    -5.69   0.000                -.1564514</w:t>
      </w:r>
    </w:p>
    <w:p w:rsidR="008C438C" w:rsidRDefault="008C438C" w:rsidP="008C438C">
      <w:pPr>
        <w:pStyle w:val="Boxednote"/>
        <w:shd w:val="clear" w:color="auto" w:fill="CCFFFF"/>
      </w:pPr>
      <w:r>
        <w:t xml:space="preserve">     </w:t>
      </w:r>
      <w:r>
        <w:rPr>
          <w:highlight w:val="yellow"/>
        </w:rPr>
        <w:t>chXfund</w:t>
      </w:r>
      <w:r>
        <w:t xml:space="preserve"> |   .1086319   .0544482     </w:t>
      </w:r>
      <w:r>
        <w:rPr>
          <w:highlight w:val="yellow"/>
        </w:rPr>
        <w:t>2.00</w:t>
      </w:r>
      <w:r>
        <w:t xml:space="preserve">   0.046                 .0675102</w:t>
      </w:r>
    </w:p>
    <w:p w:rsidR="008C438C" w:rsidRDefault="008C438C" w:rsidP="008C438C">
      <w:pPr>
        <w:pStyle w:val="Boxednote"/>
        <w:shd w:val="clear" w:color="auto" w:fill="CCFFFF"/>
      </w:pPr>
      <w:r>
        <w:t xml:space="preserve">       _cons |   46.33085   .8859367    52.30   0.000                        .</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99CCFF"/>
      </w:pPr>
      <w:r>
        <w:t>The difference is significant, but only just (and we have not yet controlled for age, gender, and other variables).</w:t>
      </w:r>
    </w:p>
    <w:p w:rsidR="008C438C" w:rsidRDefault="008C438C" w:rsidP="008C438C">
      <w:pPr>
        <w:pStyle w:val="Stata"/>
      </w:pPr>
    </w:p>
    <w:p w:rsidR="008C438C" w:rsidRDefault="008C438C" w:rsidP="008C438C">
      <w:pPr>
        <w:pStyle w:val="Stata"/>
      </w:pPr>
    </w:p>
    <w:p w:rsidR="008C438C" w:rsidRDefault="008C438C" w:rsidP="008C438C">
      <w:pPr>
        <w:pStyle w:val="Heading4"/>
      </w:pPr>
      <w:r>
        <w:t>*Predicted values for the interaction using Eval4</w:t>
      </w:r>
    </w:p>
    <w:p w:rsidR="008C438C" w:rsidRDefault="008C438C" w:rsidP="008C438C">
      <w:pPr>
        <w:pStyle w:val="Stata"/>
      </w:pPr>
    </w:p>
    <w:p w:rsidR="008C438C" w:rsidRDefault="008C438C" w:rsidP="008C438C">
      <w:pPr>
        <w:pStyle w:val="StataComment"/>
      </w:pPr>
      <w:r>
        <w:t xml:space="preserve">*You need to tell subroutine </w:t>
      </w:r>
      <w:proofErr w:type="spellStart"/>
      <w:r>
        <w:t>fix_vars</w:t>
      </w:r>
      <w:proofErr w:type="spellEnd"/>
      <w:r>
        <w:t xml:space="preserve"> about the interaction you just created -- Eval4 will need that information.</w:t>
      </w:r>
    </w:p>
    <w:p w:rsidR="008C438C" w:rsidRDefault="008C438C" w:rsidP="008C438C">
      <w:pPr>
        <w:pStyle w:val="StataComment"/>
      </w:pPr>
      <w:r>
        <w:t xml:space="preserve">*Recall it was created by:  </w:t>
      </w:r>
      <w:r>
        <w:rPr>
          <w:color w:val="FF0000"/>
          <w:highlight w:val="green"/>
        </w:rPr>
        <w:t>gen</w:t>
      </w:r>
      <w:r>
        <w:rPr>
          <w:color w:val="FF0000"/>
        </w:rPr>
        <w:t xml:space="preserve"> </w:t>
      </w:r>
      <w:proofErr w:type="spellStart"/>
      <w:r>
        <w:rPr>
          <w:color w:val="FF0000"/>
        </w:rPr>
        <w:t>chXfund</w:t>
      </w:r>
      <w:proofErr w:type="spellEnd"/>
      <w:r>
        <w:rPr>
          <w:color w:val="FF0000"/>
        </w:rPr>
        <w:t xml:space="preserve"> = </w:t>
      </w:r>
      <w:proofErr w:type="spellStart"/>
      <w:r>
        <w:rPr>
          <w:color w:val="FF0000"/>
        </w:rPr>
        <w:t>fundmQ</w:t>
      </w:r>
      <w:proofErr w:type="spellEnd"/>
      <w:r>
        <w:rPr>
          <w:color w:val="FF0000"/>
        </w:rPr>
        <w:t xml:space="preserve"> * </w:t>
      </w:r>
      <w:proofErr w:type="spellStart"/>
      <w:r>
        <w:rPr>
          <w:color w:val="FF0000"/>
        </w:rPr>
        <w:t>chGoNowQ</w:t>
      </w:r>
      <w:proofErr w:type="spellEnd"/>
      <w:r>
        <w:t xml:space="preserve"> </w:t>
      </w:r>
    </w:p>
    <w:p w:rsidR="008C438C" w:rsidRDefault="008C438C" w:rsidP="008C438C">
      <w:pPr>
        <w:pStyle w:val="StataComment"/>
      </w:pPr>
      <w:r>
        <w:t xml:space="preserve">*You need to put that into </w:t>
      </w:r>
      <w:proofErr w:type="spellStart"/>
      <w:r>
        <w:t>fix_vars</w:t>
      </w:r>
      <w:proofErr w:type="spellEnd"/>
      <w:r>
        <w:t xml:space="preserve">, adding it to whatever was already in </w:t>
      </w:r>
      <w:proofErr w:type="spellStart"/>
      <w:r>
        <w:t>fix_vars</w:t>
      </w:r>
      <w:proofErr w:type="spellEnd"/>
      <w:r>
        <w:t xml:space="preserve"> and changing the "gen" to "quietly replace". Like this: </w:t>
      </w:r>
    </w:p>
    <w:p w:rsidR="008C438C" w:rsidRDefault="008C438C" w:rsidP="008C438C">
      <w:pPr>
        <w:pStyle w:val="Stata"/>
      </w:pPr>
    </w:p>
    <w:p w:rsidR="008C438C" w:rsidRDefault="008C438C" w:rsidP="008C438C"/>
    <w:p w:rsidR="008C438C" w:rsidRDefault="008C438C" w:rsidP="008C438C">
      <w:pPr>
        <w:pStyle w:val="Stata"/>
        <w:shd w:val="clear" w:color="auto" w:fill="E6E6E6"/>
      </w:pPr>
      <w:r>
        <w:t xml:space="preserve">   </w:t>
      </w:r>
      <w:proofErr w:type="gramStart"/>
      <w:r>
        <w:t>capture</w:t>
      </w:r>
      <w:proofErr w:type="gramEnd"/>
      <w:r>
        <w:t xml:space="preserve"> program drop </w:t>
      </w:r>
      <w:proofErr w:type="spellStart"/>
      <w:r>
        <w:t>fix_vars</w:t>
      </w:r>
      <w:proofErr w:type="spellEnd"/>
      <w:r>
        <w:t xml:space="preserve">      /*Drop previous version, so can replace */</w:t>
      </w:r>
    </w:p>
    <w:p w:rsidR="008C438C" w:rsidRDefault="008C438C" w:rsidP="008C438C">
      <w:pPr>
        <w:pStyle w:val="Stata"/>
        <w:shd w:val="clear" w:color="auto" w:fill="E6E6E6"/>
      </w:pPr>
      <w:proofErr w:type="gramStart"/>
      <w:r>
        <w:t>program</w:t>
      </w:r>
      <w:proofErr w:type="gramEnd"/>
      <w:r>
        <w:t xml:space="preserve"> define </w:t>
      </w:r>
      <w:proofErr w:type="spellStart"/>
      <w:r>
        <w:t>fix_vars</w:t>
      </w:r>
      <w:proofErr w:type="spellEnd"/>
      <w:r>
        <w:t xml:space="preserve"> </w:t>
      </w:r>
    </w:p>
    <w:p w:rsidR="008C438C" w:rsidRDefault="008C438C" w:rsidP="008C438C">
      <w:pPr>
        <w:pStyle w:val="Stata"/>
        <w:shd w:val="clear" w:color="auto" w:fill="E6E6E6"/>
      </w:pPr>
    </w:p>
    <w:p w:rsidR="008C438C" w:rsidRDefault="008C438C" w:rsidP="008C438C">
      <w:pPr>
        <w:pStyle w:val="Stata"/>
        <w:shd w:val="clear" w:color="auto" w:fill="E6E6E6"/>
      </w:pPr>
      <w:r>
        <w:t>/* compute interactions &amp; quadratics: "quietly replace" */</w:t>
      </w:r>
    </w:p>
    <w:p w:rsidR="008C438C" w:rsidRDefault="008C438C" w:rsidP="008C438C">
      <w:pPr>
        <w:pStyle w:val="Stata"/>
        <w:shd w:val="clear" w:color="auto" w:fill="E6E6E6"/>
      </w:pPr>
      <w:proofErr w:type="gramStart"/>
      <w:r>
        <w:t>quietly</w:t>
      </w:r>
      <w:proofErr w:type="gramEnd"/>
      <w:r>
        <w:t xml:space="preserve"> display " "</w:t>
      </w:r>
    </w:p>
    <w:p w:rsidR="008C438C" w:rsidRDefault="008C438C" w:rsidP="008C438C">
      <w:pPr>
        <w:pStyle w:val="Stata"/>
        <w:shd w:val="clear" w:color="auto" w:fill="E6E6E6"/>
      </w:pPr>
    </w:p>
    <w:p w:rsidR="008C438C" w:rsidRDefault="008C438C" w:rsidP="008C438C">
      <w:pPr>
        <w:pStyle w:val="Stata"/>
        <w:shd w:val="clear" w:color="auto" w:fill="E6E6E6"/>
      </w:pPr>
      <w:r>
        <w:t>/*interactions, as previously defined but here with "quietly replace" not "gen" */</w:t>
      </w:r>
    </w:p>
    <w:p w:rsidR="008C438C" w:rsidRDefault="008C438C" w:rsidP="008C438C">
      <w:pPr>
        <w:pStyle w:val="Stata"/>
        <w:shd w:val="clear" w:color="auto" w:fill="E6E6E6"/>
        <w:rPr>
          <w:color w:val="FF0000"/>
        </w:rPr>
      </w:pPr>
      <w:proofErr w:type="gramStart"/>
      <w:r>
        <w:rPr>
          <w:color w:val="FF0000"/>
          <w:highlight w:val="green"/>
        </w:rPr>
        <w:t>quietly</w:t>
      </w:r>
      <w:proofErr w:type="gramEnd"/>
      <w:r>
        <w:rPr>
          <w:color w:val="FF0000"/>
          <w:highlight w:val="green"/>
        </w:rPr>
        <w:t xml:space="preserve"> replace </w:t>
      </w:r>
      <w:proofErr w:type="spellStart"/>
      <w:r>
        <w:rPr>
          <w:color w:val="FF0000"/>
          <w:highlight w:val="green"/>
        </w:rPr>
        <w:t>chXfund</w:t>
      </w:r>
      <w:proofErr w:type="spellEnd"/>
      <w:r>
        <w:rPr>
          <w:color w:val="FF0000"/>
          <w:highlight w:val="green"/>
        </w:rPr>
        <w:t xml:space="preserve"> = </w:t>
      </w:r>
      <w:proofErr w:type="spellStart"/>
      <w:r>
        <w:rPr>
          <w:color w:val="FF0000"/>
          <w:highlight w:val="green"/>
        </w:rPr>
        <w:t>fundmQ</w:t>
      </w:r>
      <w:proofErr w:type="spellEnd"/>
      <w:r>
        <w:rPr>
          <w:color w:val="FF0000"/>
          <w:highlight w:val="green"/>
        </w:rPr>
        <w:t xml:space="preserve"> * </w:t>
      </w:r>
      <w:proofErr w:type="spellStart"/>
      <w:r>
        <w:rPr>
          <w:color w:val="FF0000"/>
          <w:highlight w:val="green"/>
        </w:rPr>
        <w:t>chGoNowQ</w:t>
      </w:r>
      <w:proofErr w:type="spellEnd"/>
    </w:p>
    <w:p w:rsidR="008C438C" w:rsidRDefault="008C438C" w:rsidP="008C438C">
      <w:pPr>
        <w:pStyle w:val="Stata"/>
        <w:shd w:val="clear" w:color="auto" w:fill="E6E6E6"/>
      </w:pPr>
    </w:p>
    <w:p w:rsidR="008C438C" w:rsidRDefault="008C438C" w:rsidP="008C438C">
      <w:pPr>
        <w:pStyle w:val="Stata"/>
        <w:shd w:val="clear" w:color="auto" w:fill="E6E6E6"/>
      </w:pPr>
      <w:proofErr w:type="gramStart"/>
      <w:r>
        <w:t>end</w:t>
      </w:r>
      <w:proofErr w:type="gramEnd"/>
      <w:r>
        <w:t xml:space="preserve"> </w:t>
      </w:r>
    </w:p>
    <w:p w:rsidR="008C438C" w:rsidRDefault="008C438C" w:rsidP="008C438C">
      <w:pPr>
        <w:pStyle w:val="Stata"/>
      </w:pPr>
    </w:p>
    <w:p w:rsidR="008C438C" w:rsidRDefault="008C438C" w:rsidP="008C438C">
      <w:pPr>
        <w:pStyle w:val="StataComment"/>
      </w:pPr>
      <w:r>
        <w:t xml:space="preserve">*Now re-run </w:t>
      </w:r>
      <w:proofErr w:type="spellStart"/>
      <w:r>
        <w:t>fix_vars</w:t>
      </w:r>
      <w:proofErr w:type="spellEnd"/>
      <w:r>
        <w:t xml:space="preserve"> (pop it into </w:t>
      </w:r>
      <w:proofErr w:type="spellStart"/>
      <w:r>
        <w:t>Stata's</w:t>
      </w:r>
      <w:proofErr w:type="spellEnd"/>
      <w:r>
        <w:t xml:space="preserve"> "do file editor" and run from there). </w:t>
      </w:r>
      <w:proofErr w:type="spellStart"/>
      <w:r>
        <w:t>Stata</w:t>
      </w:r>
      <w:proofErr w:type="spellEnd"/>
      <w:r>
        <w:t xml:space="preserve"> will then show:</w:t>
      </w:r>
    </w:p>
    <w:p w:rsidR="008C438C" w:rsidRDefault="008C438C" w:rsidP="008C438C">
      <w:pPr>
        <w:pStyle w:val="Boxednote"/>
        <w:shd w:val="clear" w:color="auto" w:fill="CCFFFF"/>
      </w:pPr>
      <w:r>
        <w:t>. do "C:\Users\Puck\AppData\Local\Temp\STD03000000.tmp"</w:t>
      </w:r>
    </w:p>
    <w:p w:rsidR="008C438C" w:rsidRDefault="008C438C" w:rsidP="008C438C">
      <w:pPr>
        <w:pStyle w:val="Boxednote"/>
        <w:shd w:val="clear" w:color="auto" w:fill="CCFFFF"/>
      </w:pPr>
    </w:p>
    <w:p w:rsidR="008C438C" w:rsidRDefault="008C438C" w:rsidP="008C438C">
      <w:pPr>
        <w:pStyle w:val="Boxednote"/>
        <w:shd w:val="clear" w:color="auto" w:fill="CCFFFF"/>
      </w:pPr>
      <w:r>
        <w:t>.    capture program drop fix_vars      /*Drop previous version, so can replace */</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program define fix_vars </w:t>
      </w:r>
    </w:p>
    <w:p w:rsidR="008C438C" w:rsidRDefault="008C438C" w:rsidP="008C438C">
      <w:pPr>
        <w:pStyle w:val="Boxednote"/>
        <w:shd w:val="clear" w:color="auto" w:fill="CCFFFF"/>
      </w:pPr>
      <w:r>
        <w:t xml:space="preserve">  1. </w:t>
      </w:r>
    </w:p>
    <w:p w:rsidR="008C438C" w:rsidRDefault="008C438C" w:rsidP="008C438C">
      <w:pPr>
        <w:pStyle w:val="Boxednote"/>
        <w:shd w:val="clear" w:color="auto" w:fill="CCFFFF"/>
      </w:pPr>
      <w:r>
        <w:t>. /* compute interactions &amp; quadratics: "quietly replace" */</w:t>
      </w:r>
    </w:p>
    <w:p w:rsidR="008C438C" w:rsidRDefault="008C438C" w:rsidP="008C438C">
      <w:pPr>
        <w:pStyle w:val="Boxednote"/>
        <w:shd w:val="clear" w:color="auto" w:fill="CCFFFF"/>
      </w:pPr>
      <w:r>
        <w:t>. quietly display " "</w:t>
      </w:r>
    </w:p>
    <w:p w:rsidR="008C438C" w:rsidRDefault="008C438C" w:rsidP="008C438C">
      <w:pPr>
        <w:pStyle w:val="Boxednote"/>
        <w:shd w:val="clear" w:color="auto" w:fill="CCFFFF"/>
      </w:pPr>
      <w:r>
        <w:t xml:space="preserve">  2. </w:t>
      </w:r>
    </w:p>
    <w:p w:rsidR="008C438C" w:rsidRDefault="008C438C" w:rsidP="008C438C">
      <w:pPr>
        <w:pStyle w:val="Boxednote"/>
        <w:shd w:val="clear" w:color="auto" w:fill="CCFFFF"/>
      </w:pPr>
      <w:r>
        <w:t>. /*interactions, as previously defined but here with "quietly replace" not "gen" */</w:t>
      </w:r>
    </w:p>
    <w:p w:rsidR="008C438C" w:rsidRDefault="008C438C" w:rsidP="008C438C">
      <w:pPr>
        <w:pStyle w:val="Boxednote"/>
        <w:shd w:val="clear" w:color="auto" w:fill="CCFFFF"/>
      </w:pPr>
      <w:r>
        <w:t>. quietly replace chXfund = fundmQ * chGoNowQ</w:t>
      </w:r>
    </w:p>
    <w:p w:rsidR="008C438C" w:rsidRDefault="008C438C" w:rsidP="008C438C">
      <w:pPr>
        <w:pStyle w:val="Boxednote"/>
        <w:shd w:val="clear" w:color="auto" w:fill="CCFFFF"/>
      </w:pPr>
      <w:r>
        <w:t xml:space="preserve">  3. </w:t>
      </w:r>
    </w:p>
    <w:p w:rsidR="008C438C" w:rsidRDefault="008C438C" w:rsidP="008C438C">
      <w:pPr>
        <w:pStyle w:val="Boxednote"/>
        <w:shd w:val="clear" w:color="auto" w:fill="CCFFFF"/>
      </w:pPr>
      <w:r>
        <w:t xml:space="preserve">. end </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end of do-file</w:t>
      </w:r>
    </w:p>
    <w:p w:rsidR="008C438C" w:rsidRDefault="008C438C" w:rsidP="008C438C">
      <w:pPr>
        <w:pStyle w:val="Stata"/>
      </w:pPr>
    </w:p>
    <w:p w:rsidR="008C438C" w:rsidRDefault="008C438C" w:rsidP="008C438C">
      <w:pPr>
        <w:pStyle w:val="Stata"/>
      </w:pPr>
    </w:p>
    <w:p w:rsidR="008C438C" w:rsidRDefault="008C438C" w:rsidP="008C438C">
      <w:pPr>
        <w:pStyle w:val="StataComment"/>
      </w:pPr>
      <w:r>
        <w:t>*Now run Eval4, asking about both fundamentalists and church going. We will re-run the regression first, just for drill, and then eval4:</w:t>
      </w:r>
    </w:p>
    <w:p w:rsidR="008C438C" w:rsidRDefault="008C438C" w:rsidP="008C438C">
      <w:pPr>
        <w:pStyle w:val="Stata"/>
      </w:pPr>
      <w:proofErr w:type="gramStart"/>
      <w:r>
        <w:t>regress  cEugen9</w:t>
      </w:r>
      <w:proofErr w:type="gramEnd"/>
      <w:r>
        <w:t xml:space="preserve"> </w:t>
      </w:r>
      <w:proofErr w:type="spellStart"/>
      <w:r>
        <w:t>fundmQ</w:t>
      </w:r>
      <w:proofErr w:type="spellEnd"/>
      <w:r>
        <w:t xml:space="preserve"> </w:t>
      </w:r>
      <w:proofErr w:type="spellStart"/>
      <w:r>
        <w:t>chGoNowQ</w:t>
      </w:r>
      <w:proofErr w:type="spellEnd"/>
      <w:r>
        <w:t xml:space="preserve"> </w:t>
      </w:r>
      <w:proofErr w:type="spellStart"/>
      <w:r>
        <w:t>chXfund</w:t>
      </w:r>
      <w:proofErr w:type="spellEnd"/>
      <w:r>
        <w:t xml:space="preserve"> , b</w:t>
      </w:r>
    </w:p>
    <w:p w:rsidR="008C438C" w:rsidRDefault="008C438C" w:rsidP="008C438C">
      <w:pPr>
        <w:pStyle w:val="Stata"/>
      </w:pPr>
      <w:proofErr w:type="gramStart"/>
      <w:r>
        <w:t>eval4</w:t>
      </w:r>
      <w:proofErr w:type="gramEnd"/>
      <w:r>
        <w:t xml:space="preserve"> linear </w:t>
      </w:r>
      <w:proofErr w:type="spellStart"/>
      <w:r>
        <w:t>chGoNowQ</w:t>
      </w:r>
      <w:proofErr w:type="spellEnd"/>
      <w:r>
        <w:t xml:space="preserve"> "0 10 20 30 40 50"  </w:t>
      </w:r>
      <w:proofErr w:type="spellStart"/>
      <w:r>
        <w:t>fundmQ</w:t>
      </w:r>
      <w:proofErr w:type="spellEnd"/>
      <w:r>
        <w:t xml:space="preserve"> "0 1"</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This is a linear model.</w:t>
      </w:r>
    </w:p>
    <w:p w:rsidR="008C438C" w:rsidRDefault="008C438C" w:rsidP="008C438C">
      <w:pPr>
        <w:pStyle w:val="Boxednote"/>
        <w:shd w:val="clear" w:color="auto" w:fill="CCFFFF"/>
      </w:pPr>
      <w:r>
        <w:t xml:space="preserve">      I'll call fix_vars, just to be sure it runs OK (it checks dummies too)</w:t>
      </w:r>
    </w:p>
    <w:p w:rsidR="008C438C" w:rsidRDefault="008C438C" w:rsidP="008C438C">
      <w:pPr>
        <w:pStyle w:val="Boxednote"/>
        <w:shd w:val="clear" w:color="auto" w:fill="CCFFFF"/>
      </w:pPr>
      <w:r>
        <w:t xml:space="preserve">      Fix_vars ran OK</w:t>
      </w:r>
    </w:p>
    <w:p w:rsidR="008C438C" w:rsidRDefault="008C438C" w:rsidP="008C438C">
      <w:pPr>
        <w:pStyle w:val="Boxednote"/>
        <w:shd w:val="clear" w:color="auto" w:fill="CCFFFF"/>
      </w:pPr>
    </w:p>
    <w:p w:rsidR="008C438C" w:rsidRDefault="008C438C" w:rsidP="008C438C">
      <w:pPr>
        <w:pStyle w:val="Boxednote"/>
        <w:shd w:val="clear" w:color="auto" w:fill="CCFFFF"/>
      </w:pPr>
    </w:p>
    <w:p w:rsidR="008C438C" w:rsidRDefault="008C438C" w:rsidP="008C438C">
      <w:pPr>
        <w:pStyle w:val="Boxednote"/>
        <w:shd w:val="clear" w:color="auto" w:fill="CCFFFF"/>
      </w:pPr>
      <w:r>
        <w:t>*---------- f</w:t>
      </w:r>
      <w:r>
        <w:rPr>
          <w:highlight w:val="yellow"/>
        </w:rPr>
        <w:t>undmQ = 0</w:t>
      </w:r>
      <w:r>
        <w:t xml:space="preserve"> </w:t>
      </w:r>
    </w:p>
    <w:p w:rsidR="008C438C" w:rsidRDefault="008C438C" w:rsidP="008C438C">
      <w:pPr>
        <w:pStyle w:val="Boxednote"/>
        <w:shd w:val="clear" w:color="auto" w:fill="CCFFFF"/>
      </w:pPr>
      <w:r>
        <w:t xml:space="preserve">  chGoNowQ Predicted      s.e.    ci Low   ci High  Now-prev Now-begin Now/begin</w:t>
      </w:r>
    </w:p>
    <w:p w:rsidR="008C438C" w:rsidRDefault="008C438C" w:rsidP="008C438C">
      <w:pPr>
        <w:pStyle w:val="Boxednote"/>
        <w:shd w:val="clear" w:color="auto" w:fill="CCFFFF"/>
      </w:pPr>
      <w:r>
        <w:t xml:space="preserve">         0     </w:t>
      </w:r>
      <w:r>
        <w:rPr>
          <w:highlight w:val="yellow"/>
        </w:rPr>
        <w:t>46</w:t>
      </w:r>
      <w:r>
        <w:t>.33     .8859     44.59     48.07         0         0         1</w:t>
      </w:r>
    </w:p>
    <w:p w:rsidR="008C438C" w:rsidRDefault="008C438C" w:rsidP="008C438C">
      <w:pPr>
        <w:pStyle w:val="Boxednote"/>
        <w:shd w:val="clear" w:color="auto" w:fill="CCFFFF"/>
      </w:pPr>
      <w:r>
        <w:t xml:space="preserve">        10     44.49     .7853     42.95     46.02    -1.845    -1.845     .9602</w:t>
      </w:r>
    </w:p>
    <w:p w:rsidR="008C438C" w:rsidRDefault="008C438C" w:rsidP="008C438C">
      <w:pPr>
        <w:pStyle w:val="Boxednote"/>
        <w:shd w:val="clear" w:color="auto" w:fill="CCFFFF"/>
      </w:pPr>
      <w:r>
        <w:t xml:space="preserve">        20     42.64     .8116     41.05     44.23    -1.845     -3.69     .9203</w:t>
      </w:r>
    </w:p>
    <w:p w:rsidR="008C438C" w:rsidRDefault="008C438C" w:rsidP="008C438C">
      <w:pPr>
        <w:pStyle w:val="Boxednote"/>
        <w:shd w:val="clear" w:color="auto" w:fill="CCFFFF"/>
      </w:pPr>
      <w:r>
        <w:t xml:space="preserve">        30      40.8     .9543     38.92     42.67    -1.845    -5.536     .8805</w:t>
      </w:r>
    </w:p>
    <w:p w:rsidR="008C438C" w:rsidRDefault="008C438C" w:rsidP="008C438C">
      <w:pPr>
        <w:pStyle w:val="Boxednote"/>
        <w:shd w:val="clear" w:color="auto" w:fill="CCFFFF"/>
      </w:pPr>
      <w:r>
        <w:t xml:space="preserve">        40     38.95     1.172     36.65     41.25    -1.845    -7.381     .8407</w:t>
      </w:r>
    </w:p>
    <w:p w:rsidR="008C438C" w:rsidRDefault="008C438C" w:rsidP="008C438C">
      <w:pPr>
        <w:pStyle w:val="Boxednote"/>
        <w:shd w:val="clear" w:color="auto" w:fill="CCFFFF"/>
      </w:pPr>
      <w:r>
        <w:t xml:space="preserve">        50      </w:t>
      </w:r>
      <w:r>
        <w:rPr>
          <w:highlight w:val="yellow"/>
        </w:rPr>
        <w:t>37</w:t>
      </w:r>
      <w:r>
        <w:t xml:space="preserve">.1      1.43      34.3     39.91    -1.845    </w:t>
      </w:r>
      <w:r>
        <w:rPr>
          <w:highlight w:val="green"/>
        </w:rPr>
        <w:t>-9.</w:t>
      </w:r>
      <w:r>
        <w:t>226     .8009</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r>
        <w:rPr>
          <w:highlight w:val="yellow"/>
        </w:rPr>
        <w:t>fundmQ = 1</w:t>
      </w:r>
      <w:r>
        <w:t xml:space="preserve"> </w:t>
      </w:r>
    </w:p>
    <w:p w:rsidR="008C438C" w:rsidRDefault="008C438C" w:rsidP="008C438C">
      <w:pPr>
        <w:pStyle w:val="Boxednote"/>
        <w:shd w:val="clear" w:color="auto" w:fill="CCFFFF"/>
      </w:pPr>
      <w:r>
        <w:t xml:space="preserve">  chGoNowQ Predicted      s.e.    ci Low   ci High  Now-prev Now-begin Now/begin</w:t>
      </w:r>
    </w:p>
    <w:p w:rsidR="008C438C" w:rsidRDefault="008C438C" w:rsidP="008C438C">
      <w:pPr>
        <w:pStyle w:val="Boxednote"/>
        <w:shd w:val="clear" w:color="auto" w:fill="CCFFFF"/>
      </w:pPr>
      <w:r>
        <w:t xml:space="preserve">         0     </w:t>
      </w:r>
      <w:r>
        <w:rPr>
          <w:highlight w:val="yellow"/>
        </w:rPr>
        <w:t>38.</w:t>
      </w:r>
      <w:r>
        <w:t>59     1.608     35.44     41.75         0         0         1</w:t>
      </w:r>
    </w:p>
    <w:p w:rsidR="008C438C" w:rsidRDefault="008C438C" w:rsidP="008C438C">
      <w:pPr>
        <w:pStyle w:val="Boxednote"/>
        <w:shd w:val="clear" w:color="auto" w:fill="CCFFFF"/>
      </w:pPr>
      <w:r>
        <w:t xml:space="preserve">        10     37.84     1.351     35.19     40.48    -.7589    -.7589     .9803</w:t>
      </w:r>
    </w:p>
    <w:p w:rsidR="008C438C" w:rsidRDefault="008C438C" w:rsidP="008C438C">
      <w:pPr>
        <w:pStyle w:val="Boxednote"/>
        <w:shd w:val="clear" w:color="auto" w:fill="CCFFFF"/>
      </w:pPr>
      <w:r>
        <w:t xml:space="preserve">        20     37.08     1.203     34.72     39.43    -.7589    -1.518     .9607</w:t>
      </w:r>
    </w:p>
    <w:p w:rsidR="008C438C" w:rsidRDefault="008C438C" w:rsidP="008C438C">
      <w:pPr>
        <w:pStyle w:val="Boxednote"/>
        <w:shd w:val="clear" w:color="auto" w:fill="CCFFFF"/>
      </w:pPr>
      <w:r>
        <w:t xml:space="preserve">        30     36.32     1.205     33.96     38.68    -.7589    -2.277      .941</w:t>
      </w:r>
    </w:p>
    <w:p w:rsidR="008C438C" w:rsidRDefault="008C438C" w:rsidP="008C438C">
      <w:pPr>
        <w:pStyle w:val="Boxednote"/>
        <w:shd w:val="clear" w:color="auto" w:fill="CCFFFF"/>
      </w:pPr>
      <w:r>
        <w:t xml:space="preserve">        40     35.56     1.357      32.9     38.22    -.7589    -3.036     .9213</w:t>
      </w:r>
    </w:p>
    <w:p w:rsidR="008C438C" w:rsidRDefault="008C438C" w:rsidP="008C438C">
      <w:pPr>
        <w:pStyle w:val="Boxednote"/>
        <w:shd w:val="clear" w:color="auto" w:fill="CCFFFF"/>
      </w:pPr>
      <w:r>
        <w:t xml:space="preserve">        50      </w:t>
      </w:r>
      <w:r>
        <w:rPr>
          <w:highlight w:val="yellow"/>
        </w:rPr>
        <w:t>34</w:t>
      </w:r>
      <w:r>
        <w:t xml:space="preserve">.8     1.616     31.63     37.97    -.7589    </w:t>
      </w:r>
      <w:r>
        <w:rPr>
          <w:highlight w:val="green"/>
        </w:rPr>
        <w:t>-3.7</w:t>
      </w:r>
      <w:r>
        <w:t>95     .9017</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99CCFF"/>
      </w:pPr>
      <w:r>
        <w:t>&gt;&gt;Note that the bits in green are close to what we got from the two separate regressions (compare them with the slopes in the separate regressions).</w:t>
      </w:r>
    </w:p>
    <w:p w:rsidR="008C438C" w:rsidRDefault="008C438C" w:rsidP="008C438C">
      <w:pPr>
        <w:pStyle w:val="Boxednote"/>
        <w:shd w:val="clear" w:color="auto" w:fill="99CCFF"/>
      </w:pPr>
      <w:r>
        <w:t>&gt;&gt;Church going matters more for non-fundamentalists than for fundamentalists, as we have seen before.</w:t>
      </w:r>
    </w:p>
    <w:p w:rsidR="008C438C" w:rsidRDefault="008C438C" w:rsidP="008C438C">
      <w:pPr>
        <w:pStyle w:val="Stata"/>
      </w:pPr>
    </w:p>
    <w:p w:rsidR="008C438C" w:rsidRDefault="008C438C" w:rsidP="008C438C">
      <w:pPr>
        <w:pStyle w:val="Stata"/>
      </w:pPr>
    </w:p>
    <w:p w:rsidR="008C438C" w:rsidRDefault="008C438C" w:rsidP="008C438C">
      <w:pPr>
        <w:pStyle w:val="Heading4"/>
      </w:pPr>
      <w:r>
        <w:t>*Graphing the predicted values</w:t>
      </w:r>
    </w:p>
    <w:p w:rsidR="008C438C" w:rsidRDefault="008C438C" w:rsidP="008C438C">
      <w:pPr>
        <w:pStyle w:val="StataComment"/>
      </w:pPr>
      <w:r>
        <w:t xml:space="preserve">*We will graph the predicted values in Excel (for multiple regressions that </w:t>
      </w:r>
      <w:proofErr w:type="gramStart"/>
      <w:r>
        <w:t>is</w:t>
      </w:r>
      <w:proofErr w:type="gramEnd"/>
      <w:r>
        <w:t xml:space="preserve"> easier than </w:t>
      </w:r>
      <w:proofErr w:type="spellStart"/>
      <w:r>
        <w:t>Stata</w:t>
      </w:r>
      <w:proofErr w:type="spellEnd"/>
      <w:r>
        <w:t xml:space="preserve">). </w:t>
      </w:r>
    </w:p>
    <w:p w:rsidR="008C438C" w:rsidRDefault="008C438C" w:rsidP="008C438C">
      <w:pPr>
        <w:pStyle w:val="StataComment"/>
      </w:pPr>
      <w:r>
        <w:t xml:space="preserve">*First get data for fundamentalists into Excel. </w:t>
      </w:r>
    </w:p>
    <w:p w:rsidR="008C438C" w:rsidRDefault="008C438C" w:rsidP="008C438C">
      <w:pPr>
        <w:pStyle w:val="StataComment"/>
      </w:pPr>
      <w:proofErr w:type="gramStart"/>
      <w:r>
        <w:t>*      #1.</w:t>
      </w:r>
      <w:proofErr w:type="gramEnd"/>
      <w:r>
        <w:t xml:space="preserve"> Highlight it in </w:t>
      </w:r>
      <w:proofErr w:type="spellStart"/>
      <w:r>
        <w:t>Stata</w:t>
      </w:r>
      <w:proofErr w:type="spellEnd"/>
    </w:p>
    <w:p w:rsidR="008C438C" w:rsidRDefault="008C438C" w:rsidP="008C438C">
      <w:pPr>
        <w:pStyle w:val="StataComment"/>
      </w:pPr>
      <w:proofErr w:type="gramStart"/>
      <w:r>
        <w:t>*      #2.</w:t>
      </w:r>
      <w:proofErr w:type="gramEnd"/>
      <w:r>
        <w:t xml:space="preserve"> EDIT/ COPY TABLE</w:t>
      </w:r>
    </w:p>
    <w:p w:rsidR="008C438C" w:rsidRDefault="008C438C" w:rsidP="008C438C">
      <w:pPr>
        <w:pStyle w:val="StataComment"/>
        <w:jc w:val="center"/>
      </w:pPr>
      <w:r>
        <w:rPr>
          <w:b w:val="0"/>
          <w:noProof/>
        </w:rPr>
        <w:drawing>
          <wp:inline distT="0" distB="0" distL="0" distR="0" wp14:anchorId="7AD3FB8A" wp14:editId="3165E966">
            <wp:extent cx="4627880" cy="302196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7880" cy="3021965"/>
                    </a:xfrm>
                    <a:prstGeom prst="rect">
                      <a:avLst/>
                    </a:prstGeom>
                    <a:noFill/>
                    <a:ln>
                      <a:noFill/>
                    </a:ln>
                  </pic:spPr>
                </pic:pic>
              </a:graphicData>
            </a:graphic>
          </wp:inline>
        </w:drawing>
      </w:r>
    </w:p>
    <w:p w:rsidR="008C438C" w:rsidRDefault="008C438C" w:rsidP="008C438C">
      <w:pPr>
        <w:pStyle w:val="StataComment"/>
      </w:pPr>
    </w:p>
    <w:p w:rsidR="008C438C" w:rsidRDefault="008C438C" w:rsidP="008C438C">
      <w:pPr>
        <w:pStyle w:val="StataComment"/>
      </w:pPr>
      <w:r>
        <w:t xml:space="preserve">*      Paste into Excel (note that "COPY TABLE" gets it into separate columns, as desired): </w:t>
      </w:r>
    </w:p>
    <w:p w:rsidR="008C438C" w:rsidRDefault="008C438C" w:rsidP="008C438C">
      <w:pPr>
        <w:pStyle w:val="StataComment"/>
        <w:jc w:val="center"/>
      </w:pPr>
      <w:r>
        <w:rPr>
          <w:b w:val="0"/>
          <w:noProof/>
        </w:rPr>
        <w:drawing>
          <wp:inline distT="0" distB="0" distL="0" distR="0" wp14:anchorId="2DB7C918" wp14:editId="7EAA6BCA">
            <wp:extent cx="3880485" cy="1689100"/>
            <wp:effectExtent l="0" t="0" r="571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0485" cy="168910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Comment"/>
      </w:pPr>
      <w:r>
        <w:t>*Label them "Fundamentalists" (so you don't forget). Then copy and paste in the data for non-fundamentalists:</w:t>
      </w:r>
    </w:p>
    <w:p w:rsidR="008C438C" w:rsidRDefault="008C438C" w:rsidP="008C438C">
      <w:pPr>
        <w:pStyle w:val="Stata"/>
        <w:jc w:val="center"/>
      </w:pPr>
      <w:r>
        <w:rPr>
          <w:b w:val="0"/>
          <w:noProof/>
        </w:rPr>
        <w:drawing>
          <wp:inline distT="0" distB="0" distL="0" distR="0" wp14:anchorId="6AF62EEC" wp14:editId="01730E65">
            <wp:extent cx="3986530" cy="23418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6530" cy="234188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StataComment"/>
      </w:pPr>
      <w:r>
        <w:t>*Now (1 and 2) copy the predicted values into a form that Excel's graphing routines want, as follows</w:t>
      </w:r>
    </w:p>
    <w:p w:rsidR="008C438C" w:rsidRDefault="008C438C" w:rsidP="008C438C">
      <w:pPr>
        <w:pStyle w:val="StataComment"/>
      </w:pPr>
      <w:r>
        <w:t xml:space="preserve">*    (3) label the two columns (in yellow in the screen shot). </w:t>
      </w:r>
    </w:p>
    <w:p w:rsidR="008C438C" w:rsidRDefault="008C438C" w:rsidP="008C438C">
      <w:pPr>
        <w:pStyle w:val="StataComment"/>
      </w:pPr>
      <w:r>
        <w:t>*    (4) Then select the new stuff:</w:t>
      </w:r>
    </w:p>
    <w:p w:rsidR="008C438C" w:rsidRDefault="008C438C" w:rsidP="008C438C">
      <w:pPr>
        <w:pStyle w:val="StataComment"/>
      </w:pPr>
      <w:r>
        <w:t>*    (5) Choose the Excel "graph" icon</w:t>
      </w:r>
    </w:p>
    <w:p w:rsidR="008C438C" w:rsidRDefault="008C438C" w:rsidP="008C438C">
      <w:pPr>
        <w:pStyle w:val="Stata"/>
        <w:jc w:val="center"/>
      </w:pPr>
      <w:r>
        <w:rPr>
          <w:b w:val="0"/>
          <w:noProof/>
        </w:rPr>
        <w:drawing>
          <wp:inline distT="0" distB="0" distL="0" distR="0" wp14:anchorId="35FBF981" wp14:editId="1E9FA847">
            <wp:extent cx="2202180" cy="30276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2180" cy="302768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Comment"/>
      </w:pPr>
      <w:r>
        <w:t>*Now choose the line graph shown, and click through to "Finish":</w:t>
      </w:r>
    </w:p>
    <w:p w:rsidR="008C438C" w:rsidRDefault="008C438C" w:rsidP="008C438C">
      <w:pPr>
        <w:pStyle w:val="Stata"/>
        <w:jc w:val="center"/>
      </w:pPr>
      <w:r>
        <w:rPr>
          <w:b w:val="0"/>
          <w:noProof/>
        </w:rPr>
        <w:drawing>
          <wp:inline distT="0" distB="0" distL="0" distR="0" wp14:anchorId="6E0765A3" wp14:editId="2CD300BF">
            <wp:extent cx="2809875" cy="163385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9875" cy="163385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Comment"/>
        <w:jc w:val="center"/>
      </w:pPr>
      <w:r>
        <w:rPr>
          <w:b w:val="0"/>
          <w:noProof/>
        </w:rPr>
        <w:drawing>
          <wp:inline distT="0" distB="0" distL="0" distR="0" wp14:anchorId="35D073D5" wp14:editId="18F8810E">
            <wp:extent cx="2781935" cy="20739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1935" cy="207391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Comment"/>
      </w:pPr>
      <w:r>
        <w:t>*You can then edit it to make it clearer</w:t>
      </w:r>
    </w:p>
    <w:p w:rsidR="008C438C" w:rsidRDefault="008C438C" w:rsidP="008C438C">
      <w:pPr>
        <w:pStyle w:val="Stata"/>
      </w:pPr>
    </w:p>
    <w:p w:rsidR="008C438C" w:rsidRDefault="008C438C" w:rsidP="008C438C">
      <w:pPr>
        <w:pStyle w:val="Heading4"/>
      </w:pPr>
      <w:r>
        <w:t>*Interaction, with lots of controls</w:t>
      </w:r>
    </w:p>
    <w:p w:rsidR="008C438C" w:rsidRDefault="008C438C" w:rsidP="008C438C">
      <w:pPr>
        <w:pStyle w:val="Stata"/>
      </w:pPr>
    </w:p>
    <w:p w:rsidR="008C438C" w:rsidRDefault="008C438C" w:rsidP="008C438C">
      <w:pPr>
        <w:pStyle w:val="Stata"/>
      </w:pPr>
      <w:proofErr w:type="gramStart"/>
      <w:r>
        <w:t>regress</w:t>
      </w:r>
      <w:proofErr w:type="gramEnd"/>
      <w:r>
        <w:t xml:space="preserve"> cEugen9 </w:t>
      </w:r>
      <w:proofErr w:type="spellStart"/>
      <w:r>
        <w:t>fundmQ</w:t>
      </w:r>
      <w:proofErr w:type="spellEnd"/>
      <w:r>
        <w:t xml:space="preserve"> </w:t>
      </w:r>
      <w:proofErr w:type="spellStart"/>
      <w:r>
        <w:t>chGoNowQ</w:t>
      </w:r>
      <w:proofErr w:type="spellEnd"/>
      <w:r>
        <w:t xml:space="preserve"> </w:t>
      </w:r>
      <w:proofErr w:type="spellStart"/>
      <w:r>
        <w:t>chXfund</w:t>
      </w:r>
      <w:proofErr w:type="spellEnd"/>
      <w:r>
        <w:t xml:space="preserve"> </w:t>
      </w:r>
      <w:proofErr w:type="spellStart"/>
      <w:r>
        <w:t>maleQ</w:t>
      </w:r>
      <w:proofErr w:type="spellEnd"/>
      <w:r>
        <w:t xml:space="preserve"> </w:t>
      </w:r>
      <w:proofErr w:type="spellStart"/>
      <w:r>
        <w:t>ageQ</w:t>
      </w:r>
      <w:proofErr w:type="spellEnd"/>
      <w:r>
        <w:t xml:space="preserve"> </w:t>
      </w:r>
      <w:proofErr w:type="spellStart"/>
      <w:r>
        <w:t>edNowQ</w:t>
      </w:r>
      <w:proofErr w:type="spellEnd"/>
      <w:r>
        <w:t xml:space="preserve"> rural polDem9 </w:t>
      </w:r>
      <w:proofErr w:type="spellStart"/>
      <w:r>
        <w:t>lnFamInc</w:t>
      </w:r>
      <w:proofErr w:type="spellEnd"/>
      <w:r>
        <w:t>, b</w:t>
      </w:r>
    </w:p>
    <w:p w:rsidR="008C438C" w:rsidRDefault="008C438C" w:rsidP="008C438C">
      <w:pPr>
        <w:pStyle w:val="Boxednote"/>
        <w:shd w:val="clear" w:color="auto" w:fill="CCFFFF"/>
      </w:pPr>
      <w:r>
        <w:t xml:space="preserve">      Source |       SS       df       MS              Number of obs =    1584</w:t>
      </w:r>
    </w:p>
    <w:p w:rsidR="008C438C" w:rsidRDefault="008C438C" w:rsidP="008C438C">
      <w:pPr>
        <w:pStyle w:val="Boxednote"/>
        <w:shd w:val="clear" w:color="auto" w:fill="CCFFFF"/>
      </w:pPr>
      <w:r>
        <w:t>-------------+------------------------------           F(  9,  1574) =   16.85</w:t>
      </w:r>
    </w:p>
    <w:p w:rsidR="008C438C" w:rsidRDefault="008C438C" w:rsidP="008C438C">
      <w:pPr>
        <w:pStyle w:val="Boxednote"/>
        <w:shd w:val="clear" w:color="auto" w:fill="CCFFFF"/>
      </w:pPr>
      <w:r>
        <w:t xml:space="preserve">       Model |  130365.913     9  14485.1014           Prob &gt; F      =  0.0000</w:t>
      </w:r>
    </w:p>
    <w:p w:rsidR="008C438C" w:rsidRDefault="008C438C" w:rsidP="008C438C">
      <w:pPr>
        <w:pStyle w:val="Boxednote"/>
        <w:shd w:val="clear" w:color="auto" w:fill="CCFFFF"/>
      </w:pPr>
      <w:r>
        <w:t xml:space="preserve">    Residual |  1353194.65  1574  859.717056           R-squared     =  0.0879</w:t>
      </w:r>
    </w:p>
    <w:p w:rsidR="008C438C" w:rsidRDefault="008C438C" w:rsidP="008C438C">
      <w:pPr>
        <w:pStyle w:val="Boxednote"/>
        <w:shd w:val="clear" w:color="auto" w:fill="CCFFFF"/>
      </w:pPr>
      <w:r>
        <w:t>-------------+------------------------------           Adj R-squared =  0.0827</w:t>
      </w:r>
    </w:p>
    <w:p w:rsidR="008C438C" w:rsidRDefault="008C438C" w:rsidP="008C438C">
      <w:pPr>
        <w:pStyle w:val="Boxednote"/>
        <w:shd w:val="clear" w:color="auto" w:fill="CCFFFF"/>
      </w:pPr>
      <w:r>
        <w:t xml:space="preserve">       Total |  1483560.56  1583  937.182918           Root MSE      =  29.321</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cEugen9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fundmQ |  -8.563515   2.127853    -4.02   0.000                  -.12852</w:t>
      </w:r>
    </w:p>
    <w:p w:rsidR="008C438C" w:rsidRDefault="008C438C" w:rsidP="008C438C">
      <w:pPr>
        <w:pStyle w:val="Boxednote"/>
        <w:shd w:val="clear" w:color="auto" w:fill="CCFFFF"/>
      </w:pPr>
      <w:r>
        <w:t xml:space="preserve">    chGoNowQ |  -.1781501   .0374722    -4.75   0.000                -.1493163</w:t>
      </w:r>
    </w:p>
    <w:p w:rsidR="008C438C" w:rsidRDefault="008C438C" w:rsidP="008C438C">
      <w:pPr>
        <w:pStyle w:val="Boxednote"/>
        <w:shd w:val="clear" w:color="auto" w:fill="CCFFFF"/>
      </w:pPr>
      <w:r>
        <w:t xml:space="preserve">     chXfund |   .1767736   .0618232     </w:t>
      </w:r>
      <w:r>
        <w:rPr>
          <w:highlight w:val="yellow"/>
        </w:rPr>
        <w:t>2.86</w:t>
      </w:r>
      <w:r>
        <w:t xml:space="preserve">   0.004                 .1086128</w:t>
      </w:r>
    </w:p>
    <w:p w:rsidR="008C438C" w:rsidRDefault="008C438C" w:rsidP="008C438C">
      <w:pPr>
        <w:pStyle w:val="Boxednote"/>
        <w:shd w:val="clear" w:color="auto" w:fill="CCFFFF"/>
      </w:pPr>
      <w:r>
        <w:t xml:space="preserve">       maleQ |   9.339498   1.486437     6.28   0.000                 .1525775</w:t>
      </w:r>
    </w:p>
    <w:p w:rsidR="008C438C" w:rsidRDefault="008C438C" w:rsidP="008C438C">
      <w:pPr>
        <w:pStyle w:val="Boxednote"/>
        <w:shd w:val="clear" w:color="auto" w:fill="CCFFFF"/>
      </w:pPr>
      <w:r>
        <w:t xml:space="preserve">        ageQ |  -.1145249    .048754    -2.35   0.019                -.0587158</w:t>
      </w:r>
    </w:p>
    <w:p w:rsidR="008C438C" w:rsidRDefault="008C438C" w:rsidP="008C438C">
      <w:pPr>
        <w:pStyle w:val="Boxednote"/>
        <w:shd w:val="clear" w:color="auto" w:fill="CCFFFF"/>
      </w:pPr>
      <w:r>
        <w:t xml:space="preserve">      edNowQ |   .6056134   .3420063     1.77   0.077                 .0451647</w:t>
      </w:r>
    </w:p>
    <w:p w:rsidR="008C438C" w:rsidRDefault="008C438C" w:rsidP="008C438C">
      <w:pPr>
        <w:pStyle w:val="Boxednote"/>
        <w:shd w:val="clear" w:color="auto" w:fill="CCFFFF"/>
      </w:pPr>
      <w:r>
        <w:t xml:space="preserve">       rural |  -1.704229   1.557055    -1.09   0.274                -.0268078</w:t>
      </w:r>
    </w:p>
    <w:p w:rsidR="008C438C" w:rsidRDefault="008C438C" w:rsidP="008C438C">
      <w:pPr>
        <w:pStyle w:val="Boxednote"/>
        <w:shd w:val="clear" w:color="auto" w:fill="CCFFFF"/>
      </w:pPr>
      <w:r>
        <w:t xml:space="preserve">     polDem9 |    11.6516   2.316624     5.03   0.000                 .1263723</w:t>
      </w:r>
    </w:p>
    <w:p w:rsidR="008C438C" w:rsidRDefault="008C438C" w:rsidP="008C438C">
      <w:pPr>
        <w:pStyle w:val="Boxednote"/>
        <w:shd w:val="clear" w:color="auto" w:fill="CCFFFF"/>
      </w:pPr>
      <w:r>
        <w:t xml:space="preserve">    lnFamInc |   -1.28411   .4167167    -3.08   0.002                -.0771777</w:t>
      </w:r>
    </w:p>
    <w:p w:rsidR="008C438C" w:rsidRDefault="008C438C" w:rsidP="008C438C">
      <w:pPr>
        <w:pStyle w:val="Boxednote"/>
        <w:shd w:val="clear" w:color="auto" w:fill="CCFFFF"/>
      </w:pPr>
      <w:r>
        <w:t xml:space="preserve">       _cons |   37.05379   5.441844     6.81   0.000                        .</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99CCFF"/>
      </w:pPr>
      <w:r>
        <w:t>The interaction is still significant (a pleasant surprise, given the general way with interactions)</w:t>
      </w:r>
    </w:p>
    <w:p w:rsidR="008C438C" w:rsidRDefault="008C438C" w:rsidP="008C438C">
      <w:pPr>
        <w:pStyle w:val="Stata"/>
      </w:pPr>
    </w:p>
    <w:p w:rsidR="008C438C" w:rsidRDefault="008C438C" w:rsidP="008C438C">
      <w:pPr>
        <w:pStyle w:val="Stata"/>
      </w:pPr>
    </w:p>
    <w:p w:rsidR="008C438C" w:rsidRDefault="008C438C" w:rsidP="008C438C">
      <w:pPr>
        <w:pStyle w:val="StataComment"/>
      </w:pPr>
      <w:r>
        <w:t>*You get predicted values (same as before)</w:t>
      </w:r>
    </w:p>
    <w:p w:rsidR="008C438C" w:rsidRDefault="008C438C" w:rsidP="008C438C">
      <w:pPr>
        <w:pStyle w:val="Stata"/>
      </w:pPr>
      <w:proofErr w:type="gramStart"/>
      <w:r>
        <w:t>eval4</w:t>
      </w:r>
      <w:proofErr w:type="gramEnd"/>
      <w:r>
        <w:t xml:space="preserve"> linear </w:t>
      </w:r>
      <w:proofErr w:type="spellStart"/>
      <w:r>
        <w:t>chGoNowQ</w:t>
      </w:r>
      <w:proofErr w:type="spellEnd"/>
      <w:r>
        <w:t xml:space="preserve"> "0 10 20 30 40 50"  </w:t>
      </w:r>
      <w:proofErr w:type="spellStart"/>
      <w:r>
        <w:t>fundmQ</w:t>
      </w:r>
      <w:proofErr w:type="spellEnd"/>
      <w:r>
        <w:t xml:space="preserve"> "0 1"</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This is a linear model.</w:t>
      </w:r>
    </w:p>
    <w:p w:rsidR="008C438C" w:rsidRDefault="008C438C" w:rsidP="008C438C">
      <w:pPr>
        <w:pStyle w:val="Boxednote"/>
        <w:shd w:val="clear" w:color="auto" w:fill="CCFFFF"/>
      </w:pPr>
      <w:r>
        <w:t xml:space="preserve">      I'll call fix_vars, just to be sure it runs OK (it checks dummies too)</w:t>
      </w:r>
    </w:p>
    <w:p w:rsidR="008C438C" w:rsidRDefault="008C438C" w:rsidP="008C438C">
      <w:pPr>
        <w:pStyle w:val="Boxednote"/>
        <w:shd w:val="clear" w:color="auto" w:fill="CCFFFF"/>
      </w:pPr>
      <w:r>
        <w:t xml:space="preserve">      Fix_vars ran OK</w:t>
      </w:r>
    </w:p>
    <w:p w:rsidR="008C438C" w:rsidRDefault="008C438C" w:rsidP="008C438C">
      <w:pPr>
        <w:pStyle w:val="Boxednote"/>
        <w:shd w:val="clear" w:color="auto" w:fill="CCFFFF"/>
      </w:pP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fundmQ = 0 </w:t>
      </w:r>
    </w:p>
    <w:p w:rsidR="008C438C" w:rsidRDefault="008C438C" w:rsidP="008C438C">
      <w:pPr>
        <w:pStyle w:val="Boxednote"/>
        <w:shd w:val="clear" w:color="auto" w:fill="CCFFFF"/>
      </w:pPr>
      <w:r>
        <w:t xml:space="preserve">  chGoNowQ Predicted      s.e.    ci Low   ci High  Now-prev Now-begin Now/begin</w:t>
      </w:r>
    </w:p>
    <w:p w:rsidR="008C438C" w:rsidRDefault="008C438C" w:rsidP="008C438C">
      <w:pPr>
        <w:pStyle w:val="Boxednote"/>
        <w:shd w:val="clear" w:color="auto" w:fill="CCFFFF"/>
      </w:pPr>
      <w:r>
        <w:t xml:space="preserve">         0      46.5     2.062     42.46     50.54         0         0         1</w:t>
      </w:r>
    </w:p>
    <w:p w:rsidR="008C438C" w:rsidRDefault="008C438C" w:rsidP="008C438C">
      <w:pPr>
        <w:pStyle w:val="Boxednote"/>
        <w:shd w:val="clear" w:color="auto" w:fill="CCFFFF"/>
      </w:pPr>
      <w:r>
        <w:t xml:space="preserve">        10     44.72     2.005     40.79     48.65    -1.782    -1.782     .9617</w:t>
      </w:r>
    </w:p>
    <w:p w:rsidR="008C438C" w:rsidRDefault="008C438C" w:rsidP="008C438C">
      <w:pPr>
        <w:pStyle w:val="Boxednote"/>
        <w:shd w:val="clear" w:color="auto" w:fill="CCFFFF"/>
      </w:pPr>
      <w:r>
        <w:t xml:space="preserve">        20     42.93     2.018     38.98     46.89    -1.782    -3.563     .9234</w:t>
      </w:r>
    </w:p>
    <w:p w:rsidR="008C438C" w:rsidRDefault="008C438C" w:rsidP="008C438C">
      <w:pPr>
        <w:pStyle w:val="Boxednote"/>
        <w:shd w:val="clear" w:color="auto" w:fill="CCFFFF"/>
      </w:pPr>
      <w:r>
        <w:t xml:space="preserve">        30     41.15       2.1     37.04     45.27    -1.782    -5.345     .8851</w:t>
      </w:r>
    </w:p>
    <w:p w:rsidR="008C438C" w:rsidRDefault="008C438C" w:rsidP="008C438C">
      <w:pPr>
        <w:pStyle w:val="Boxednote"/>
        <w:shd w:val="clear" w:color="auto" w:fill="CCFFFF"/>
      </w:pPr>
      <w:r>
        <w:t xml:space="preserve">        40     39.37     2.243     34.98     43.77    -1.781    -7.126     .8467</w:t>
      </w:r>
    </w:p>
    <w:p w:rsidR="008C438C" w:rsidRDefault="008C438C" w:rsidP="008C438C">
      <w:pPr>
        <w:pStyle w:val="Boxednote"/>
        <w:shd w:val="clear" w:color="auto" w:fill="CCFFFF"/>
      </w:pPr>
      <w:r>
        <w:t xml:space="preserve">        50     37.59     2.435     32.82     42.36    -1.782    -8.908     .8084</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fundmQ = 1 </w:t>
      </w:r>
    </w:p>
    <w:p w:rsidR="008C438C" w:rsidRDefault="008C438C" w:rsidP="008C438C">
      <w:pPr>
        <w:pStyle w:val="Boxednote"/>
        <w:shd w:val="clear" w:color="auto" w:fill="CCFFFF"/>
      </w:pPr>
      <w:r>
        <w:t xml:space="preserve">  chGoNowQ Predicted      s.e.    ci Low   ci High  Now-prev Now-begin Now/begin</w:t>
      </w:r>
    </w:p>
    <w:p w:rsidR="008C438C" w:rsidRDefault="008C438C" w:rsidP="008C438C">
      <w:pPr>
        <w:pStyle w:val="Boxednote"/>
        <w:shd w:val="clear" w:color="auto" w:fill="CCFFFF"/>
      </w:pPr>
      <w:r>
        <w:t xml:space="preserve">         0     37.93     2.589     32.86     43.01         0         0         1</w:t>
      </w:r>
    </w:p>
    <w:p w:rsidR="008C438C" w:rsidRDefault="008C438C" w:rsidP="008C438C">
      <w:pPr>
        <w:pStyle w:val="Boxednote"/>
        <w:shd w:val="clear" w:color="auto" w:fill="CCFFFF"/>
      </w:pPr>
      <w:r>
        <w:t xml:space="preserve">        10     37.92     2.381     33.25     42.59   -.01377   -.01377     .9996</w:t>
      </w:r>
    </w:p>
    <w:p w:rsidR="008C438C" w:rsidRDefault="008C438C" w:rsidP="008C438C">
      <w:pPr>
        <w:pStyle w:val="Boxednote"/>
        <w:shd w:val="clear" w:color="auto" w:fill="CCFFFF"/>
      </w:pPr>
      <w:r>
        <w:t xml:space="preserve">        20     37.91     2.269     33.46     42.35   -.01376   -.02753     .9993</w:t>
      </w:r>
    </w:p>
    <w:p w:rsidR="008C438C" w:rsidRDefault="008C438C" w:rsidP="008C438C">
      <w:pPr>
        <w:pStyle w:val="Boxednote"/>
        <w:shd w:val="clear" w:color="auto" w:fill="CCFFFF"/>
      </w:pPr>
      <w:r>
        <w:t xml:space="preserve">        30     37.89     2.268     33.45     42.34   -.01377    -.0413     .9989</w:t>
      </w:r>
    </w:p>
    <w:p w:rsidR="008C438C" w:rsidRDefault="008C438C" w:rsidP="008C438C">
      <w:pPr>
        <w:pStyle w:val="Boxednote"/>
        <w:shd w:val="clear" w:color="auto" w:fill="CCFFFF"/>
      </w:pPr>
      <w:r>
        <w:t xml:space="preserve">        40     37.88     2.377     33.22     42.54   -.01376   -.05506     .9985</w:t>
      </w:r>
    </w:p>
    <w:p w:rsidR="008C438C" w:rsidRDefault="008C438C" w:rsidP="008C438C">
      <w:pPr>
        <w:pStyle w:val="Boxednote"/>
        <w:shd w:val="clear" w:color="auto" w:fill="CCFFFF"/>
      </w:pPr>
      <w:r>
        <w:t xml:space="preserve">        50     37.87     2.581     32.81     42.92   -.01376   -.06882     .9982</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Comment"/>
      </w:pPr>
      <w:r>
        <w:t>*Copy them into Excel, and graph (same as before)</w:t>
      </w:r>
    </w:p>
    <w:p w:rsidR="008C438C" w:rsidRDefault="008C438C" w:rsidP="008C438C">
      <w:pPr>
        <w:pStyle w:val="Stata"/>
        <w:jc w:val="center"/>
      </w:pPr>
      <w:r>
        <w:rPr>
          <w:b w:val="0"/>
          <w:noProof/>
        </w:rPr>
        <w:drawing>
          <wp:inline distT="0" distB="0" distL="0" distR="0" wp14:anchorId="107BC54A" wp14:editId="774C5B21">
            <wp:extent cx="2330450" cy="114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0450" cy="114300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StataComment"/>
      </w:pPr>
      <w:r>
        <w:t>*This time we will pause to do some labeling, and dress things up a bit afterwards as well.</w:t>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47510A7B" wp14:editId="0B0BF684">
            <wp:extent cx="3122295" cy="2224405"/>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2295" cy="222440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StataComment"/>
      </w:pPr>
      <w:r>
        <w:t>*The interaction is much like we had before, without controls, but a bit nicer.</w:t>
      </w:r>
    </w:p>
    <w:p w:rsidR="008C438C" w:rsidRDefault="008C438C" w:rsidP="008C438C">
      <w:pPr>
        <w:pStyle w:val="StataComment"/>
      </w:pPr>
      <w:r>
        <w:t>*Describe what we have here, in plain English.</w:t>
      </w:r>
    </w:p>
    <w:p w:rsidR="008C438C" w:rsidRDefault="008C438C" w:rsidP="008C438C">
      <w:pPr>
        <w:pStyle w:val="Stata"/>
      </w:pPr>
    </w:p>
    <w:p w:rsidR="008C438C" w:rsidRDefault="008C438C" w:rsidP="008C438C">
      <w:pPr>
        <w:pStyle w:val="Stata"/>
        <w:jc w:val="center"/>
      </w:pPr>
      <w:r>
        <w:rPr>
          <w:noProof/>
        </w:rPr>
        <w:drawing>
          <wp:inline distT="0" distB="0" distL="0" distR="0" wp14:anchorId="64FCD3A8" wp14:editId="5250CC97">
            <wp:extent cx="3340100" cy="3144520"/>
            <wp:effectExtent l="0" t="0" r="0" b="0"/>
            <wp:docPr id="28" name="Chart 2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438C" w:rsidRDefault="008C438C" w:rsidP="008C438C">
      <w:pPr>
        <w:pStyle w:val="Stata"/>
      </w:pPr>
    </w:p>
    <w:p w:rsidR="008C438C" w:rsidRDefault="008C438C" w:rsidP="008C438C">
      <w:pPr>
        <w:pStyle w:val="StataComment"/>
        <w:pageBreakBefore/>
      </w:pPr>
      <w:r>
        <w:t xml:space="preserve">*Having made a nice, </w:t>
      </w:r>
      <w:proofErr w:type="spellStart"/>
      <w:r>
        <w:t>tarted</w:t>
      </w:r>
      <w:proofErr w:type="spellEnd"/>
      <w:r>
        <w:t xml:space="preserve">-up graph, you might want to save it and then re-use it on other data.  For my (older) version of Excel select the chart and then in the menu (entirely un-intuitively): </w:t>
      </w:r>
    </w:p>
    <w:p w:rsidR="008C438C" w:rsidRDefault="008C438C" w:rsidP="008C438C">
      <w:pPr>
        <w:pStyle w:val="StataComment"/>
      </w:pPr>
      <w:r>
        <w:t>* CHART/ CHART TYPE/ CUSTOM TYPES/ USER DEFINED/ ADD</w:t>
      </w:r>
    </w:p>
    <w:p w:rsidR="008C438C" w:rsidRDefault="008C438C" w:rsidP="008C438C">
      <w:pPr>
        <w:pStyle w:val="StataComment"/>
      </w:pPr>
      <w:r>
        <w:t xml:space="preserve">* Then give it a name.  </w:t>
      </w:r>
    </w:p>
    <w:p w:rsidR="008C438C" w:rsidRDefault="008C438C" w:rsidP="008C438C">
      <w:pPr>
        <w:pStyle w:val="Stata"/>
        <w:jc w:val="center"/>
      </w:pPr>
      <w:r>
        <w:rPr>
          <w:b w:val="0"/>
          <w:noProof/>
        </w:rPr>
        <w:drawing>
          <wp:inline distT="0" distB="0" distL="0" distR="0" wp14:anchorId="00C5A0AA" wp14:editId="38B14B23">
            <wp:extent cx="2308225" cy="2520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08225" cy="252031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2"/>
      </w:pPr>
      <w:r>
        <w:t>*Week 6, continued: Curvilinear effects. New example</w:t>
      </w:r>
    </w:p>
    <w:p w:rsidR="008C438C" w:rsidRDefault="008C438C" w:rsidP="008C438C">
      <w:pPr>
        <w:pStyle w:val="StataComment"/>
      </w:pPr>
      <w:r>
        <w:t xml:space="preserve">*Most effects are linear, at least to a reasonable approximation. So we have to hunt about a bit to find one that is curvilinear. </w:t>
      </w:r>
      <w:proofErr w:type="spellStart"/>
      <w:proofErr w:type="gramStart"/>
      <w:r>
        <w:t>Lets</w:t>
      </w:r>
      <w:proofErr w:type="spellEnd"/>
      <w:proofErr w:type="gramEnd"/>
      <w:r>
        <w:t xml:space="preserve"> look at education and income: economic theory (and common sense) suggest that going from (say) 12 years of education to 13 won't increase income as much as going from 16 to 17, or from 19 to 20.  </w:t>
      </w:r>
    </w:p>
    <w:p w:rsidR="008C438C" w:rsidRDefault="008C438C" w:rsidP="008C438C">
      <w:pPr>
        <w:pStyle w:val="Stata"/>
      </w:pPr>
    </w:p>
    <w:p w:rsidR="008C438C" w:rsidRDefault="008C438C" w:rsidP="008C438C">
      <w:pPr>
        <w:pStyle w:val="Heading4"/>
      </w:pPr>
      <w:r>
        <w:t>*Is the relation linear?</w:t>
      </w:r>
    </w:p>
    <w:p w:rsidR="008C438C" w:rsidRDefault="008C438C" w:rsidP="008C438C">
      <w:pPr>
        <w:pStyle w:val="StataComment"/>
      </w:pPr>
      <w:r>
        <w:t xml:space="preserve">*First, </w:t>
      </w:r>
      <w:proofErr w:type="spellStart"/>
      <w:proofErr w:type="gramStart"/>
      <w:r>
        <w:t>lets</w:t>
      </w:r>
      <w:proofErr w:type="spellEnd"/>
      <w:proofErr w:type="gramEnd"/>
      <w:r>
        <w:t xml:space="preserve"> take a quick peek:</w:t>
      </w:r>
    </w:p>
    <w:p w:rsidR="008C438C" w:rsidRDefault="008C438C" w:rsidP="008C438C">
      <w:pPr>
        <w:pStyle w:val="Stata"/>
      </w:pPr>
    </w:p>
    <w:p w:rsidR="008C438C" w:rsidRDefault="008C438C" w:rsidP="008C438C">
      <w:pPr>
        <w:pStyle w:val="Stata"/>
      </w:pPr>
      <w:proofErr w:type="gramStart"/>
      <w:r>
        <w:t>table</w:t>
      </w:r>
      <w:proofErr w:type="gramEnd"/>
      <w:r>
        <w:t xml:space="preserve"> </w:t>
      </w:r>
      <w:proofErr w:type="spellStart"/>
      <w:r>
        <w:t>edNowQ</w:t>
      </w:r>
      <w:proofErr w:type="spellEnd"/>
      <w:r>
        <w:t xml:space="preserve">, c(m </w:t>
      </w:r>
      <w:proofErr w:type="spellStart"/>
      <w:r>
        <w:t>famInc</w:t>
      </w:r>
      <w:proofErr w:type="spellEnd"/>
      <w:r>
        <w:t xml:space="preserve"> </w:t>
      </w:r>
      <w:proofErr w:type="spellStart"/>
      <w:r>
        <w:t>freq</w:t>
      </w:r>
      <w:proofErr w:type="spellEnd"/>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RECODE of |</w:t>
      </w:r>
    </w:p>
    <w:p w:rsidR="008C438C" w:rsidRDefault="008C438C" w:rsidP="008C438C">
      <w:pPr>
        <w:pStyle w:val="Boxednote"/>
        <w:shd w:val="clear" w:color="auto" w:fill="CCFFFF"/>
      </w:pPr>
      <w:r>
        <w:t>EdNow     | mean(famInc)         Freq.</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10 |     26.36486            42 -- too few cases; mostly ignore</w:t>
      </w:r>
    </w:p>
    <w:p w:rsidR="008C438C" w:rsidRDefault="008C438C" w:rsidP="008C438C">
      <w:pPr>
        <w:pStyle w:val="Boxednote"/>
        <w:shd w:val="clear" w:color="auto" w:fill="CCFFFF"/>
      </w:pPr>
      <w:r>
        <w:t xml:space="preserve">       11 |        20.42            31 -- too few cases; mostly ignore</w:t>
      </w:r>
    </w:p>
    <w:p w:rsidR="008C438C" w:rsidRDefault="008C438C" w:rsidP="008C438C">
      <w:pPr>
        <w:pStyle w:val="Boxednote"/>
        <w:shd w:val="clear" w:color="auto" w:fill="CCFFFF"/>
      </w:pPr>
      <w:r>
        <w:t xml:space="preserve">       12 |     35.24776           444</w:t>
      </w:r>
    </w:p>
    <w:p w:rsidR="008C438C" w:rsidRDefault="008C438C" w:rsidP="008C438C">
      <w:pPr>
        <w:pStyle w:val="Boxednote"/>
        <w:shd w:val="clear" w:color="auto" w:fill="CCFFFF"/>
      </w:pPr>
      <w:r>
        <w:t xml:space="preserve">       13 |     45.32854           729 -- gain about </w:t>
      </w:r>
      <w:r>
        <w:rPr>
          <w:highlight w:val="green"/>
        </w:rPr>
        <w:t>$10k</w:t>
      </w:r>
      <w:r>
        <w:t xml:space="preserve"> from year before</w:t>
      </w:r>
    </w:p>
    <w:p w:rsidR="008C438C" w:rsidRDefault="008C438C" w:rsidP="008C438C">
      <w:pPr>
        <w:pStyle w:val="Boxednote"/>
        <w:shd w:val="clear" w:color="auto" w:fill="CCFFFF"/>
      </w:pPr>
      <w:r>
        <w:t xml:space="preserve">       14 |     50.74279           255</w:t>
      </w:r>
    </w:p>
    <w:p w:rsidR="008C438C" w:rsidRDefault="008C438C" w:rsidP="008C438C">
      <w:pPr>
        <w:pStyle w:val="Boxednote"/>
        <w:shd w:val="clear" w:color="auto" w:fill="CCFFFF"/>
      </w:pPr>
      <w:r>
        <w:t xml:space="preserve">     16.5 |     70.57381           453 -- gain about $20k from before. But that is</w:t>
      </w:r>
    </w:p>
    <w:p w:rsidR="008C438C" w:rsidRDefault="008C438C" w:rsidP="008C438C">
      <w:pPr>
        <w:pStyle w:val="Boxednote"/>
        <w:shd w:val="clear" w:color="auto" w:fill="CCFFFF"/>
      </w:pPr>
      <w:r>
        <w:t xml:space="preserve">                            2.5 years of ed, so we are gaining about </w:t>
      </w:r>
      <w:r>
        <w:rPr>
          <w:highlight w:val="green"/>
        </w:rPr>
        <w:t>$8k</w:t>
      </w:r>
      <w:r>
        <w:t xml:space="preserve"> a year</w:t>
      </w:r>
    </w:p>
    <w:p w:rsidR="008C438C" w:rsidRDefault="008C438C" w:rsidP="008C438C">
      <w:pPr>
        <w:pStyle w:val="Boxednote"/>
        <w:shd w:val="clear" w:color="auto" w:fill="CCFFFF"/>
      </w:pPr>
      <w:r>
        <w:t xml:space="preserve">       18 |     85.32971           166 -- gain about $15k for 1.5 years of ed, or</w:t>
      </w:r>
    </w:p>
    <w:p w:rsidR="008C438C" w:rsidRDefault="008C438C" w:rsidP="008C438C">
      <w:pPr>
        <w:pStyle w:val="Boxednote"/>
        <w:shd w:val="clear" w:color="auto" w:fill="CCFFFF"/>
      </w:pPr>
      <w:r>
        <w:t xml:space="preserve">                            something like </w:t>
      </w:r>
      <w:r>
        <w:rPr>
          <w:highlight w:val="green"/>
        </w:rPr>
        <w:t>$10k</w:t>
      </w:r>
      <w:r>
        <w:t xml:space="preserve"> a year</w:t>
      </w:r>
    </w:p>
    <w:p w:rsidR="008C438C" w:rsidRDefault="008C438C" w:rsidP="008C438C">
      <w:pPr>
        <w:pStyle w:val="Boxednote"/>
        <w:shd w:val="clear" w:color="auto" w:fill="CCFFFF"/>
      </w:pPr>
      <w:r>
        <w:t xml:space="preserve">       22 |     136.5484            35 -- gain about $51k for 4 years of ed, </w:t>
      </w:r>
    </w:p>
    <w:p w:rsidR="008C438C" w:rsidRDefault="008C438C" w:rsidP="008C438C">
      <w:pPr>
        <w:pStyle w:val="Boxednote"/>
        <w:shd w:val="clear" w:color="auto" w:fill="CCFFFF"/>
      </w:pPr>
      <w:r>
        <w:t xml:space="preserve">                            something like </w:t>
      </w:r>
      <w:r>
        <w:rPr>
          <w:highlight w:val="green"/>
        </w:rPr>
        <w:t>$13k</w:t>
      </w:r>
      <w:r>
        <w:t xml:space="preserve"> a year</w:t>
      </w:r>
    </w:p>
    <w:p w:rsidR="008C438C" w:rsidRDefault="008C438C" w:rsidP="008C438C">
      <w:pPr>
        <w:pStyle w:val="Boxednote"/>
        <w:shd w:val="clear" w:color="auto" w:fill="CCFFFF"/>
      </w:pPr>
      <w:r>
        <w:t>--------------------------------------</w:t>
      </w:r>
    </w:p>
    <w:p w:rsidR="008C438C" w:rsidRDefault="008C438C" w:rsidP="008C438C">
      <w:pPr>
        <w:pStyle w:val="Boxednote"/>
        <w:shd w:val="clear" w:color="auto" w:fill="99CCFF"/>
      </w:pPr>
      <w:r>
        <w:t xml:space="preserve">Its not linear, but a table like this is hard to read. </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*Graph it in Excel -- just like we did for predicted values. </w:t>
      </w:r>
    </w:p>
    <w:p w:rsidR="008C438C" w:rsidRDefault="008C438C" w:rsidP="008C438C">
      <w:pPr>
        <w:pStyle w:val="StataComment"/>
      </w:pPr>
      <w:r>
        <w:t xml:space="preserve">*In </w:t>
      </w:r>
      <w:proofErr w:type="spellStart"/>
      <w:r>
        <w:t>Stata</w:t>
      </w:r>
      <w:proofErr w:type="spellEnd"/>
      <w:r>
        <w:t>, "COPY TABLE"</w:t>
      </w:r>
    </w:p>
    <w:p w:rsidR="008C438C" w:rsidRDefault="008C438C" w:rsidP="008C438C">
      <w:pPr>
        <w:pStyle w:val="StataComment"/>
      </w:pPr>
      <w:r>
        <w:t>*Then paste it into Excel</w:t>
      </w:r>
    </w:p>
    <w:p w:rsidR="008C438C" w:rsidRDefault="008C438C" w:rsidP="008C438C">
      <w:pPr>
        <w:pStyle w:val="StataComment"/>
      </w:pPr>
      <w:r>
        <w:t>*Label the column of means (its column "C" in the example)</w:t>
      </w:r>
    </w:p>
    <w:p w:rsidR="008C438C" w:rsidRDefault="008C438C" w:rsidP="008C438C">
      <w:pPr>
        <w:pStyle w:val="StataComment"/>
      </w:pPr>
      <w:r>
        <w:t>*Select the first two rows.</w:t>
      </w:r>
    </w:p>
    <w:p w:rsidR="008C438C" w:rsidRDefault="008C438C" w:rsidP="008C438C">
      <w:pPr>
        <w:pStyle w:val="StataComment"/>
      </w:pPr>
      <w:r>
        <w:t>*Be sure there is NOTHING in the upper left corner -- otherwise Excel gets confused</w:t>
      </w:r>
    </w:p>
    <w:p w:rsidR="008C438C" w:rsidRDefault="008C438C" w:rsidP="008C438C">
      <w:pPr>
        <w:pStyle w:val="StataComment"/>
      </w:pPr>
      <w:r>
        <w:t xml:space="preserve">*Click the graph icon, as before. </w:t>
      </w:r>
    </w:p>
    <w:p w:rsidR="008C438C" w:rsidRDefault="008C438C" w:rsidP="008C438C">
      <w:pPr>
        <w:pStyle w:val="StataComment"/>
      </w:pPr>
      <w:r>
        <w:t xml:space="preserve">*If you have saved the previous graph (the one you </w:t>
      </w:r>
      <w:proofErr w:type="spellStart"/>
      <w:r>
        <w:t>tarted</w:t>
      </w:r>
      <w:proofErr w:type="spellEnd"/>
      <w:r>
        <w:t xml:space="preserve"> up) as a named type, use that (give new title and axis labels. You will also need to change the Y-axis scale by hand: click on it, FORMAT AXIS/ SCALE/ enter 150 for the top category) </w:t>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049C4C18" wp14:editId="7B1FF381">
            <wp:extent cx="2364105" cy="2007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4105" cy="200723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StataComment"/>
      </w:pPr>
      <w:r>
        <w:t>*This is what you get:</w:t>
      </w:r>
    </w:p>
    <w:p w:rsidR="008C438C" w:rsidRDefault="008C438C" w:rsidP="008C438C">
      <w:pPr>
        <w:pStyle w:val="Stata"/>
        <w:jc w:val="center"/>
      </w:pPr>
      <w:r>
        <w:rPr>
          <w:noProof/>
        </w:rPr>
        <w:drawing>
          <wp:inline distT="0" distB="0" distL="0" distR="0" wp14:anchorId="13CDA450" wp14:editId="53253BB2">
            <wp:extent cx="3033395" cy="29102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3395" cy="291020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Comment"/>
      </w:pPr>
      <w:r>
        <w:t xml:space="preserve">* A bit messy! I don't the drop at year 11. There are not a lot of cases there so it might be bad luck, but still I don't like it. </w:t>
      </w:r>
    </w:p>
    <w:p w:rsidR="008C438C" w:rsidRDefault="008C438C" w:rsidP="008C438C">
      <w:pPr>
        <w:pStyle w:val="StataComment"/>
      </w:pPr>
      <w:r>
        <w:t>* To re-iterate a point we have made before: bigger samples are easier to analyze!  We have 2000 cases here (not bad) but it would be easier if we had 20,000. Then if the "drop" was still there, we would know it was real, not chance, and so something we have to worry about.</w:t>
      </w:r>
    </w:p>
    <w:p w:rsidR="008C438C" w:rsidRDefault="008C438C" w:rsidP="008C438C">
      <w:pPr>
        <w:pStyle w:val="StataComment"/>
      </w:pPr>
    </w:p>
    <w:p w:rsidR="008C438C" w:rsidRDefault="008C438C" w:rsidP="008C438C">
      <w:pPr>
        <w:pStyle w:val="StataComment"/>
      </w:pPr>
      <w:r>
        <w:t xml:space="preserve">*An annoyance with Excel is that it treats each education category as an equal interval above the one below -- i.e. it pays no attention to our "years" label. That is OK for 10, 11, 12, 13 and 14. But after that we have larger gaps, so </w:t>
      </w:r>
      <w:proofErr w:type="spellStart"/>
      <w:proofErr w:type="gramStart"/>
      <w:r>
        <w:t>its</w:t>
      </w:r>
      <w:proofErr w:type="spellEnd"/>
      <w:proofErr w:type="gramEnd"/>
      <w:r>
        <w:t xml:space="preserve"> not quite right. The regression (to come) will be right.</w:t>
      </w:r>
    </w:p>
    <w:p w:rsidR="008C438C" w:rsidRDefault="008C438C" w:rsidP="008C438C">
      <w:pPr>
        <w:pStyle w:val="StataComment"/>
      </w:pPr>
      <w:r>
        <w:t xml:space="preserve">* Smooth things by adding a trend line. </w:t>
      </w:r>
    </w:p>
    <w:p w:rsidR="008C438C" w:rsidRDefault="008C438C" w:rsidP="008C438C">
      <w:pPr>
        <w:pStyle w:val="StataComment"/>
      </w:pPr>
      <w:r>
        <w:t xml:space="preserve">* Select the chart and then CHART/ ADD TREND LINE. </w:t>
      </w:r>
    </w:p>
    <w:p w:rsidR="008C438C" w:rsidRDefault="008C438C" w:rsidP="008C438C">
      <w:pPr>
        <w:pStyle w:val="StataComment"/>
      </w:pPr>
      <w:r>
        <w:t xml:space="preserve">* Then choose type POLYNOMIAL OF ORDER 2. </w:t>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56700310" wp14:editId="22327021">
            <wp:extent cx="2531110" cy="14776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1110" cy="147764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StataComment"/>
        <w:keepLines/>
      </w:pPr>
      <w:r>
        <w:t>*That gives:</w:t>
      </w:r>
    </w:p>
    <w:p w:rsidR="008C438C" w:rsidRDefault="008C438C" w:rsidP="008C438C">
      <w:pPr>
        <w:pStyle w:val="Stata"/>
        <w:keepLines/>
        <w:jc w:val="center"/>
      </w:pPr>
      <w:r>
        <w:rPr>
          <w:noProof/>
        </w:rPr>
        <w:drawing>
          <wp:inline distT="0" distB="0" distL="0" distR="0" wp14:anchorId="04046A5F" wp14:editId="387183D2">
            <wp:extent cx="3234055" cy="259270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4055" cy="2592705"/>
                    </a:xfrm>
                    <a:prstGeom prst="rect">
                      <a:avLst/>
                    </a:prstGeom>
                    <a:noFill/>
                    <a:ln>
                      <a:noFill/>
                    </a:ln>
                  </pic:spPr>
                </pic:pic>
              </a:graphicData>
            </a:graphic>
          </wp:inline>
        </w:drawing>
      </w:r>
    </w:p>
    <w:p w:rsidR="008C438C" w:rsidRDefault="008C438C" w:rsidP="008C438C">
      <w:pPr>
        <w:pStyle w:val="Stata"/>
        <w:keepLines/>
      </w:pPr>
    </w:p>
    <w:p w:rsidR="008C438C" w:rsidRDefault="008C438C" w:rsidP="008C438C">
      <w:pPr>
        <w:pStyle w:val="Stata"/>
      </w:pPr>
    </w:p>
    <w:p w:rsidR="008C438C" w:rsidRDefault="008C438C" w:rsidP="008C438C">
      <w:pPr>
        <w:pStyle w:val="StataComment"/>
      </w:pPr>
      <w:r>
        <w:t xml:space="preserve">*We assume (slightly reluctantly, in this example) that a smooth curve of this sort is a reasonable summary.  The most common choice of curve is a quadratic (a "polynomial of order 2" in Excel jargon). There are other choices, but we will work with that for now. </w:t>
      </w:r>
      <w:proofErr w:type="spellStart"/>
      <w:proofErr w:type="gramStart"/>
      <w:r>
        <w:t>Its</w:t>
      </w:r>
      <w:proofErr w:type="spellEnd"/>
      <w:proofErr w:type="gramEnd"/>
      <w:r>
        <w:t xml:space="preserve"> usually a good choice.</w:t>
      </w:r>
    </w:p>
    <w:p w:rsidR="008C438C" w:rsidRDefault="008C438C" w:rsidP="008C438C">
      <w:pPr>
        <w:pStyle w:val="Stata"/>
      </w:pPr>
    </w:p>
    <w:p w:rsidR="008C438C" w:rsidRDefault="008C438C" w:rsidP="008C438C">
      <w:pPr>
        <w:pStyle w:val="Stata"/>
      </w:pPr>
    </w:p>
    <w:p w:rsidR="008C438C" w:rsidRDefault="008C438C" w:rsidP="008C438C">
      <w:pPr>
        <w:pStyle w:val="Heading4"/>
      </w:pPr>
      <w:r>
        <w:t>*Create a quadratic variable (we actually did it earlier; here we repeat)</w:t>
      </w:r>
    </w:p>
    <w:p w:rsidR="008C438C" w:rsidRDefault="008C438C" w:rsidP="008C438C">
      <w:pPr>
        <w:pStyle w:val="Stata"/>
      </w:pPr>
      <w:proofErr w:type="gramStart"/>
      <w:r>
        <w:t>drop</w:t>
      </w:r>
      <w:proofErr w:type="gramEnd"/>
      <w:r>
        <w:t xml:space="preserve"> </w:t>
      </w:r>
      <w:proofErr w:type="spellStart"/>
      <w:r>
        <w:t>edNowSq</w:t>
      </w:r>
      <w:proofErr w:type="spellEnd"/>
      <w:r>
        <w:t xml:space="preserve"> </w:t>
      </w:r>
    </w:p>
    <w:p w:rsidR="008C438C" w:rsidRDefault="008C438C" w:rsidP="008C438C">
      <w:pPr>
        <w:pStyle w:val="Stata"/>
      </w:pPr>
      <w:proofErr w:type="gramStart"/>
      <w:r>
        <w:t>gen</w:t>
      </w:r>
      <w:proofErr w:type="gramEnd"/>
      <w:r>
        <w:t xml:space="preserve"> </w:t>
      </w:r>
      <w:proofErr w:type="spellStart"/>
      <w:r>
        <w:t>edNowSq</w:t>
      </w:r>
      <w:proofErr w:type="spellEnd"/>
      <w:r>
        <w:t xml:space="preserve"> = edNowQ^2</w:t>
      </w:r>
    </w:p>
    <w:p w:rsidR="008C438C" w:rsidRDefault="008C438C" w:rsidP="008C438C">
      <w:pPr>
        <w:pStyle w:val="Stata"/>
      </w:pPr>
    </w:p>
    <w:p w:rsidR="008C438C" w:rsidRDefault="008C438C" w:rsidP="008C438C">
      <w:pPr>
        <w:pStyle w:val="StataComment"/>
      </w:pPr>
      <w:r>
        <w:t>*This is what we have created</w:t>
      </w:r>
    </w:p>
    <w:p w:rsidR="008C438C" w:rsidRDefault="008C438C" w:rsidP="008C438C">
      <w:pPr>
        <w:pStyle w:val="Stata"/>
      </w:pPr>
      <w:proofErr w:type="gramStart"/>
      <w:r>
        <w:t>tab</w:t>
      </w:r>
      <w:proofErr w:type="gramEnd"/>
      <w:r>
        <w:t xml:space="preserve"> </w:t>
      </w:r>
      <w:proofErr w:type="spellStart"/>
      <w:r>
        <w:t>edNowSq</w:t>
      </w:r>
      <w:proofErr w:type="spellEnd"/>
      <w:r>
        <w:t>, m</w:t>
      </w:r>
    </w:p>
    <w:p w:rsidR="008C438C" w:rsidRDefault="008C438C" w:rsidP="008C438C">
      <w:pPr>
        <w:pStyle w:val="Boxednote"/>
        <w:shd w:val="clear" w:color="auto" w:fill="CCFFFF"/>
      </w:pPr>
      <w:r>
        <w:t xml:space="preserve">    edNowSq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100 |         42        1.83        1.83</w:t>
      </w:r>
    </w:p>
    <w:p w:rsidR="008C438C" w:rsidRDefault="008C438C" w:rsidP="008C438C">
      <w:pPr>
        <w:pStyle w:val="Boxednote"/>
        <w:shd w:val="clear" w:color="auto" w:fill="CCFFFF"/>
      </w:pPr>
      <w:r>
        <w:t xml:space="preserve">        121 |         31        1.35        3.18</w:t>
      </w:r>
    </w:p>
    <w:p w:rsidR="008C438C" w:rsidRDefault="008C438C" w:rsidP="008C438C">
      <w:pPr>
        <w:pStyle w:val="Boxednote"/>
        <w:shd w:val="clear" w:color="auto" w:fill="CCFFFF"/>
      </w:pPr>
      <w:r>
        <w:t xml:space="preserve">        144 |        444       19.35       22.53</w:t>
      </w:r>
    </w:p>
    <w:p w:rsidR="008C438C" w:rsidRDefault="008C438C" w:rsidP="008C438C">
      <w:pPr>
        <w:pStyle w:val="Boxednote"/>
        <w:shd w:val="clear" w:color="auto" w:fill="CCFFFF"/>
      </w:pPr>
      <w:r>
        <w:t xml:space="preserve">        169 |        729       31.76       54.29</w:t>
      </w:r>
    </w:p>
    <w:p w:rsidR="008C438C" w:rsidRDefault="008C438C" w:rsidP="008C438C">
      <w:pPr>
        <w:pStyle w:val="Boxednote"/>
        <w:shd w:val="clear" w:color="auto" w:fill="CCFFFF"/>
      </w:pPr>
      <w:r>
        <w:t xml:space="preserve">        196 |        255       11.11       65.40</w:t>
      </w:r>
    </w:p>
    <w:p w:rsidR="008C438C" w:rsidRDefault="008C438C" w:rsidP="008C438C">
      <w:pPr>
        <w:pStyle w:val="Boxednote"/>
        <w:shd w:val="clear" w:color="auto" w:fill="CCFFFF"/>
      </w:pPr>
      <w:r>
        <w:t xml:space="preserve">     272.25 |        453       19.74       85.14</w:t>
      </w:r>
    </w:p>
    <w:p w:rsidR="008C438C" w:rsidRDefault="008C438C" w:rsidP="008C438C">
      <w:pPr>
        <w:pStyle w:val="Boxednote"/>
        <w:shd w:val="clear" w:color="auto" w:fill="CCFFFF"/>
      </w:pPr>
      <w:r>
        <w:t xml:space="preserve">        324 |        166        7.23       92.37</w:t>
      </w:r>
    </w:p>
    <w:p w:rsidR="008C438C" w:rsidRDefault="008C438C" w:rsidP="008C438C">
      <w:pPr>
        <w:pStyle w:val="Boxednote"/>
        <w:shd w:val="clear" w:color="auto" w:fill="CCFFFF"/>
      </w:pPr>
      <w:r>
        <w:t xml:space="preserve">        484 |         35        1.53       93.90</w:t>
      </w:r>
    </w:p>
    <w:p w:rsidR="008C438C" w:rsidRDefault="008C438C" w:rsidP="008C438C">
      <w:pPr>
        <w:pStyle w:val="Boxednote"/>
        <w:shd w:val="clear" w:color="auto" w:fill="CCFFFF"/>
      </w:pPr>
      <w:r>
        <w:t xml:space="preserve">          . |        140        6.10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table</w:t>
      </w:r>
      <w:proofErr w:type="gramEnd"/>
      <w:r>
        <w:t xml:space="preserve"> </w:t>
      </w:r>
      <w:proofErr w:type="spellStart"/>
      <w:r>
        <w:t>edNowQ</w:t>
      </w:r>
      <w:proofErr w:type="spellEnd"/>
      <w:r>
        <w:t xml:space="preserve">, c(m </w:t>
      </w:r>
      <w:proofErr w:type="spellStart"/>
      <w:r>
        <w:t>edNowSq</w:t>
      </w:r>
      <w:proofErr w:type="spellEnd"/>
      <w:r>
        <w:t xml:space="preserve"> </w:t>
      </w:r>
      <w:proofErr w:type="spellStart"/>
      <w:r>
        <w:t>sd</w:t>
      </w:r>
      <w:proofErr w:type="spellEnd"/>
      <w:r>
        <w:t xml:space="preserve"> </w:t>
      </w:r>
      <w:proofErr w:type="spellStart"/>
      <w:r>
        <w:t>edNowSq</w:t>
      </w:r>
      <w:proofErr w:type="spellEnd"/>
      <w:r>
        <w:t xml:space="preserve"> </w:t>
      </w:r>
      <w:proofErr w:type="spellStart"/>
      <w:r>
        <w:t>freq</w:t>
      </w:r>
      <w:proofErr w:type="spellEnd"/>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RECODE of |</w:t>
      </w:r>
    </w:p>
    <w:p w:rsidR="008C438C" w:rsidRDefault="008C438C" w:rsidP="008C438C">
      <w:pPr>
        <w:pStyle w:val="Boxednote"/>
        <w:shd w:val="clear" w:color="auto" w:fill="CCFFFF"/>
      </w:pPr>
      <w:r>
        <w:t>EdNow     | mean(edNowSq)    sd(edNowSq)          Freq.</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10 |           100              0             42</w:t>
      </w:r>
    </w:p>
    <w:p w:rsidR="008C438C" w:rsidRDefault="008C438C" w:rsidP="008C438C">
      <w:pPr>
        <w:pStyle w:val="Boxednote"/>
        <w:shd w:val="clear" w:color="auto" w:fill="CCFFFF"/>
      </w:pPr>
      <w:r>
        <w:t xml:space="preserve">       11 |           121              0             31</w:t>
      </w:r>
    </w:p>
    <w:p w:rsidR="008C438C" w:rsidRDefault="008C438C" w:rsidP="008C438C">
      <w:pPr>
        <w:pStyle w:val="Boxednote"/>
        <w:shd w:val="clear" w:color="auto" w:fill="CCFFFF"/>
      </w:pPr>
      <w:r>
        <w:t xml:space="preserve">       12 |           144              0            444</w:t>
      </w:r>
    </w:p>
    <w:p w:rsidR="008C438C" w:rsidRDefault="008C438C" w:rsidP="008C438C">
      <w:pPr>
        <w:pStyle w:val="Boxednote"/>
        <w:shd w:val="clear" w:color="auto" w:fill="CCFFFF"/>
      </w:pPr>
      <w:r>
        <w:t xml:space="preserve">       13 |           169              0            729</w:t>
      </w:r>
    </w:p>
    <w:p w:rsidR="008C438C" w:rsidRDefault="008C438C" w:rsidP="008C438C">
      <w:pPr>
        <w:pStyle w:val="Boxednote"/>
        <w:shd w:val="clear" w:color="auto" w:fill="CCFFFF"/>
      </w:pPr>
      <w:r>
        <w:t xml:space="preserve">       14 |           196              0            255</w:t>
      </w:r>
    </w:p>
    <w:p w:rsidR="008C438C" w:rsidRDefault="008C438C" w:rsidP="008C438C">
      <w:pPr>
        <w:pStyle w:val="Boxednote"/>
        <w:shd w:val="clear" w:color="auto" w:fill="CCFFFF"/>
      </w:pPr>
      <w:r>
        <w:t xml:space="preserve">     16.5 |        272.25              0            453</w:t>
      </w:r>
    </w:p>
    <w:p w:rsidR="008C438C" w:rsidRDefault="008C438C" w:rsidP="008C438C">
      <w:pPr>
        <w:pStyle w:val="Boxednote"/>
        <w:shd w:val="clear" w:color="auto" w:fill="CCFFFF"/>
      </w:pPr>
      <w:r>
        <w:t xml:space="preserve">       18 |           324              0            166</w:t>
      </w:r>
    </w:p>
    <w:p w:rsidR="008C438C" w:rsidRDefault="008C438C" w:rsidP="008C438C">
      <w:pPr>
        <w:pStyle w:val="Boxednote"/>
        <w:shd w:val="clear" w:color="auto" w:fill="CCFFFF"/>
      </w:pPr>
      <w:r>
        <w:t xml:space="preserve">       22 |           484              0             35</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4"/>
      </w:pPr>
      <w:r>
        <w:t>*Is there statistically significant curvature?</w:t>
      </w:r>
    </w:p>
    <w:p w:rsidR="008C438C" w:rsidRDefault="008C438C" w:rsidP="008C438C">
      <w:pPr>
        <w:pStyle w:val="StataComment"/>
      </w:pPr>
      <w:r>
        <w:t>*to be realistic, we will control for some of the "usual suspects" -- age, gender, and occupational status.</w:t>
      </w:r>
    </w:p>
    <w:p w:rsidR="008C438C" w:rsidRDefault="008C438C" w:rsidP="008C438C">
      <w:pPr>
        <w:pStyle w:val="Stata"/>
      </w:pPr>
    </w:p>
    <w:p w:rsidR="008C438C" w:rsidRDefault="008C438C" w:rsidP="008C438C">
      <w:pPr>
        <w:pStyle w:val="Stata"/>
      </w:pPr>
      <w:proofErr w:type="gramStart"/>
      <w:r>
        <w:t>regress</w:t>
      </w:r>
      <w:proofErr w:type="gramEnd"/>
      <w:r>
        <w:t xml:space="preserve"> </w:t>
      </w:r>
      <w:proofErr w:type="spellStart"/>
      <w:r>
        <w:t>famInc</w:t>
      </w:r>
      <w:proofErr w:type="spellEnd"/>
      <w:r>
        <w:t xml:space="preserve"> </w:t>
      </w:r>
      <w:proofErr w:type="spellStart"/>
      <w:r>
        <w:t>edNowQ</w:t>
      </w:r>
      <w:proofErr w:type="spellEnd"/>
      <w:r>
        <w:t xml:space="preserve"> </w:t>
      </w:r>
      <w:proofErr w:type="spellStart"/>
      <w:r>
        <w:t>edNowSq</w:t>
      </w:r>
      <w:proofErr w:type="spellEnd"/>
      <w:r>
        <w:t xml:space="preserve"> status </w:t>
      </w:r>
      <w:proofErr w:type="spellStart"/>
      <w:r>
        <w:t>maleQ</w:t>
      </w:r>
      <w:proofErr w:type="spellEnd"/>
      <w:r>
        <w:t xml:space="preserve"> </w:t>
      </w:r>
      <w:proofErr w:type="spellStart"/>
      <w:r>
        <w:t>ageQ</w:t>
      </w:r>
      <w:proofErr w:type="spellEnd"/>
      <w:r>
        <w:t xml:space="preserve"> , beta</w:t>
      </w:r>
    </w:p>
    <w:p w:rsidR="008C438C" w:rsidRDefault="008C438C" w:rsidP="008C438C">
      <w:pPr>
        <w:pStyle w:val="Stata"/>
      </w:pPr>
    </w:p>
    <w:p w:rsidR="008C438C" w:rsidRDefault="008C438C" w:rsidP="008C438C">
      <w:pPr>
        <w:pStyle w:val="Boxednote"/>
        <w:shd w:val="clear" w:color="auto" w:fill="99CCFF"/>
      </w:pPr>
      <w:r>
        <w:t>There is significant curvature, but only  just</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Source |       SS       df       MS              Number of obs =    1450</w:t>
      </w:r>
    </w:p>
    <w:p w:rsidR="008C438C" w:rsidRDefault="008C438C" w:rsidP="008C438C">
      <w:pPr>
        <w:pStyle w:val="Boxednote"/>
        <w:shd w:val="clear" w:color="auto" w:fill="CCFFFF"/>
      </w:pPr>
      <w:r>
        <w:t>-------------+------------------------------           F(  5,  1444) =   40.68</w:t>
      </w:r>
    </w:p>
    <w:p w:rsidR="008C438C" w:rsidRDefault="008C438C" w:rsidP="008C438C">
      <w:pPr>
        <w:pStyle w:val="Boxednote"/>
        <w:shd w:val="clear" w:color="auto" w:fill="CCFFFF"/>
      </w:pPr>
      <w:r>
        <w:t xml:space="preserve">       Model |  600152.377     5  120030.475           Prob &gt; F      =  0.0000</w:t>
      </w:r>
    </w:p>
    <w:p w:rsidR="008C438C" w:rsidRDefault="008C438C" w:rsidP="008C438C">
      <w:pPr>
        <w:pStyle w:val="Boxednote"/>
        <w:shd w:val="clear" w:color="auto" w:fill="CCFFFF"/>
      </w:pPr>
      <w:r>
        <w:t xml:space="preserve">    Residual |  4260561.65  1444  2950.52746           R-squared     =  0.1235</w:t>
      </w:r>
    </w:p>
    <w:p w:rsidR="008C438C" w:rsidRDefault="008C438C" w:rsidP="008C438C">
      <w:pPr>
        <w:pStyle w:val="Boxednote"/>
        <w:shd w:val="clear" w:color="auto" w:fill="CCFFFF"/>
      </w:pPr>
      <w:r>
        <w:t>-------------+------------------------------           Adj R-squared =  0.1204</w:t>
      </w:r>
    </w:p>
    <w:p w:rsidR="008C438C" w:rsidRDefault="008C438C" w:rsidP="008C438C">
      <w:pPr>
        <w:pStyle w:val="Boxednote"/>
        <w:shd w:val="clear" w:color="auto" w:fill="CCFFFF"/>
      </w:pPr>
      <w:r>
        <w:t xml:space="preserve">       Total |  4860714.02  1449  3354.53004           Root MSE      =  54.319</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famInc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edNowQ |  -10.52542   6.342226    -1.66   0.097                -.4198902</w:t>
      </w:r>
    </w:p>
    <w:p w:rsidR="008C438C" w:rsidRDefault="008C438C" w:rsidP="008C438C">
      <w:pPr>
        <w:pStyle w:val="Boxednote"/>
        <w:shd w:val="clear" w:color="auto" w:fill="CCFFFF"/>
      </w:pPr>
      <w:r>
        <w:t xml:space="preserve">     </w:t>
      </w:r>
      <w:r>
        <w:rPr>
          <w:highlight w:val="green"/>
        </w:rPr>
        <w:t>edNowSq</w:t>
      </w:r>
      <w:r>
        <w:t xml:space="preserve"> |   .5400023   .2057438     </w:t>
      </w:r>
      <w:r>
        <w:rPr>
          <w:highlight w:val="green"/>
        </w:rPr>
        <w:t>2.62</w:t>
      </w:r>
      <w:r>
        <w:t xml:space="preserve">   0.009                 .6623626</w:t>
      </w:r>
    </w:p>
    <w:p w:rsidR="008C438C" w:rsidRDefault="008C438C" w:rsidP="008C438C">
      <w:pPr>
        <w:pStyle w:val="Boxednote"/>
        <w:shd w:val="clear" w:color="auto" w:fill="CCFFFF"/>
      </w:pPr>
      <w:r>
        <w:t xml:space="preserve">      status |   .3350793   .0701189     4.78   0.000                 .1395924</w:t>
      </w:r>
    </w:p>
    <w:p w:rsidR="008C438C" w:rsidRDefault="008C438C" w:rsidP="008C438C">
      <w:pPr>
        <w:pStyle w:val="Boxednote"/>
        <w:shd w:val="clear" w:color="auto" w:fill="CCFFFF"/>
      </w:pPr>
      <w:r>
        <w:t xml:space="preserve">       maleQ |  -.0079687   2.875327    -0.00   0.998                -.0000687</w:t>
      </w:r>
    </w:p>
    <w:p w:rsidR="008C438C" w:rsidRDefault="008C438C" w:rsidP="008C438C">
      <w:pPr>
        <w:pStyle w:val="Boxednote"/>
        <w:shd w:val="clear" w:color="auto" w:fill="CCFFFF"/>
      </w:pPr>
      <w:r>
        <w:t xml:space="preserve">        ageQ |   .1823257   .0932067     1.96   0.051                 .0492288</w:t>
      </w:r>
    </w:p>
    <w:p w:rsidR="008C438C" w:rsidRDefault="008C438C" w:rsidP="008C438C">
      <w:pPr>
        <w:pStyle w:val="Boxednote"/>
        <w:shd w:val="clear" w:color="auto" w:fill="CCFFFF"/>
      </w:pPr>
      <w:r>
        <w:t xml:space="preserve">       _cons |   66.60159   47.67987     1.40   0.163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Heading4"/>
      </w:pPr>
      <w:r>
        <w:t>*graph it</w:t>
      </w:r>
    </w:p>
    <w:p w:rsidR="008C438C" w:rsidRDefault="008C438C" w:rsidP="008C438C">
      <w:pPr>
        <w:pStyle w:val="Stata"/>
      </w:pPr>
    </w:p>
    <w:p w:rsidR="008C438C" w:rsidRDefault="008C438C" w:rsidP="008C438C">
      <w:pPr>
        <w:pStyle w:val="StataComment"/>
      </w:pPr>
      <w:r>
        <w:t xml:space="preserve">*To graph it, we first have to tell subroutine </w:t>
      </w:r>
      <w:proofErr w:type="spellStart"/>
      <w:r>
        <w:t>fix_vars</w:t>
      </w:r>
      <w:proofErr w:type="spellEnd"/>
      <w:r>
        <w:t xml:space="preserve"> (and therefore Eval4) just what quadratic variable we have made.</w:t>
      </w:r>
    </w:p>
    <w:p w:rsidR="008C438C" w:rsidRDefault="008C438C" w:rsidP="008C438C">
      <w:pPr>
        <w:pStyle w:val="StataComment"/>
      </w:pPr>
      <w:r>
        <w:t xml:space="preserve">*Recall we made it with: </w:t>
      </w:r>
      <w:r>
        <w:rPr>
          <w:highlight w:val="green"/>
        </w:rPr>
        <w:t>gen</w:t>
      </w:r>
      <w:r>
        <w:t xml:space="preserve"> </w:t>
      </w:r>
      <w:proofErr w:type="spellStart"/>
      <w:r>
        <w:rPr>
          <w:highlight w:val="cyan"/>
        </w:rPr>
        <w:t>edNowSq</w:t>
      </w:r>
      <w:proofErr w:type="spellEnd"/>
      <w:r>
        <w:rPr>
          <w:highlight w:val="cyan"/>
        </w:rPr>
        <w:t xml:space="preserve"> = edNowQ^2</w:t>
      </w:r>
    </w:p>
    <w:p w:rsidR="008C438C" w:rsidRDefault="008C438C" w:rsidP="008C438C">
      <w:pPr>
        <w:pStyle w:val="Stata"/>
      </w:pPr>
    </w:p>
    <w:p w:rsidR="008C438C" w:rsidRDefault="008C438C" w:rsidP="008C438C">
      <w:pPr>
        <w:pStyle w:val="StataComment"/>
      </w:pPr>
      <w:r>
        <w:t xml:space="preserve">*So we add that to our existing </w:t>
      </w:r>
      <w:proofErr w:type="spellStart"/>
      <w:r>
        <w:t>fix_vars</w:t>
      </w:r>
      <w:proofErr w:type="spellEnd"/>
      <w:r>
        <w:t>, and re-run it (via the do-file editor):</w:t>
      </w:r>
    </w:p>
    <w:p w:rsidR="008C438C" w:rsidRDefault="008C438C" w:rsidP="008C438C">
      <w:pPr>
        <w:pStyle w:val="Stata"/>
      </w:pPr>
    </w:p>
    <w:p w:rsidR="008C438C" w:rsidRDefault="008C438C" w:rsidP="008C438C">
      <w:pPr>
        <w:pStyle w:val="Stata"/>
        <w:shd w:val="clear" w:color="auto" w:fill="CCFFFF"/>
      </w:pPr>
      <w:r>
        <w:t xml:space="preserve">   </w:t>
      </w:r>
      <w:proofErr w:type="gramStart"/>
      <w:r>
        <w:t>capture</w:t>
      </w:r>
      <w:proofErr w:type="gramEnd"/>
      <w:r>
        <w:t xml:space="preserve"> program drop </w:t>
      </w:r>
      <w:proofErr w:type="spellStart"/>
      <w:r>
        <w:t>fix_vars</w:t>
      </w:r>
      <w:proofErr w:type="spellEnd"/>
      <w:r>
        <w:t xml:space="preserve">      /*Drop previous version, so can replace */</w:t>
      </w:r>
    </w:p>
    <w:p w:rsidR="008C438C" w:rsidRDefault="008C438C" w:rsidP="008C438C">
      <w:pPr>
        <w:pStyle w:val="Stata"/>
        <w:shd w:val="clear" w:color="auto" w:fill="CCFFFF"/>
      </w:pPr>
      <w:proofErr w:type="gramStart"/>
      <w:r>
        <w:t>program</w:t>
      </w:r>
      <w:proofErr w:type="gramEnd"/>
      <w:r>
        <w:t xml:space="preserve"> define </w:t>
      </w:r>
      <w:proofErr w:type="spellStart"/>
      <w:r>
        <w:t>fix_vars</w:t>
      </w:r>
      <w:proofErr w:type="spellEnd"/>
      <w:r>
        <w:t xml:space="preserve"> </w:t>
      </w:r>
    </w:p>
    <w:p w:rsidR="008C438C" w:rsidRDefault="008C438C" w:rsidP="008C438C">
      <w:pPr>
        <w:pStyle w:val="Stata"/>
        <w:shd w:val="clear" w:color="auto" w:fill="CCFFFF"/>
      </w:pPr>
    </w:p>
    <w:p w:rsidR="008C438C" w:rsidRDefault="008C438C" w:rsidP="008C438C">
      <w:pPr>
        <w:pStyle w:val="Stata"/>
        <w:shd w:val="clear" w:color="auto" w:fill="CCFFFF"/>
      </w:pPr>
      <w:r>
        <w:t>/* compute interactions &amp; quadratics: "quietly replace" */</w:t>
      </w:r>
    </w:p>
    <w:p w:rsidR="008C438C" w:rsidRDefault="008C438C" w:rsidP="008C438C">
      <w:pPr>
        <w:pStyle w:val="Stata"/>
        <w:shd w:val="clear" w:color="auto" w:fill="CCFFFF"/>
      </w:pPr>
      <w:proofErr w:type="gramStart"/>
      <w:r>
        <w:t>quietly</w:t>
      </w:r>
      <w:proofErr w:type="gramEnd"/>
      <w:r>
        <w:t xml:space="preserve"> display " "</w:t>
      </w:r>
    </w:p>
    <w:p w:rsidR="008C438C" w:rsidRDefault="008C438C" w:rsidP="008C438C">
      <w:pPr>
        <w:pStyle w:val="Stata"/>
        <w:shd w:val="clear" w:color="auto" w:fill="CCFFFF"/>
      </w:pPr>
    </w:p>
    <w:p w:rsidR="008C438C" w:rsidRDefault="008C438C" w:rsidP="008C438C">
      <w:pPr>
        <w:pStyle w:val="Stata"/>
        <w:shd w:val="clear" w:color="auto" w:fill="CCFFFF"/>
      </w:pPr>
      <w:r>
        <w:t>/*interactions, as previously defined but here with "quietly replace" not "gen" */</w:t>
      </w:r>
    </w:p>
    <w:p w:rsidR="008C438C" w:rsidRDefault="008C438C" w:rsidP="008C438C">
      <w:pPr>
        <w:pStyle w:val="Stata"/>
        <w:shd w:val="clear" w:color="auto" w:fill="CCFFFF"/>
      </w:pPr>
      <w:proofErr w:type="gramStart"/>
      <w:r>
        <w:t>quietly</w:t>
      </w:r>
      <w:proofErr w:type="gramEnd"/>
      <w:r>
        <w:t xml:space="preserve"> replace </w:t>
      </w:r>
      <w:proofErr w:type="spellStart"/>
      <w:r>
        <w:t>chXfund</w:t>
      </w:r>
      <w:proofErr w:type="spellEnd"/>
      <w:r>
        <w:t xml:space="preserve"> = </w:t>
      </w:r>
      <w:proofErr w:type="spellStart"/>
      <w:r>
        <w:t>fundmQ</w:t>
      </w:r>
      <w:proofErr w:type="spellEnd"/>
      <w:r>
        <w:t xml:space="preserve"> * </w:t>
      </w:r>
      <w:proofErr w:type="spellStart"/>
      <w:r>
        <w:t>chGoNowQ</w:t>
      </w:r>
      <w:proofErr w:type="spellEnd"/>
    </w:p>
    <w:p w:rsidR="008C438C" w:rsidRDefault="008C438C" w:rsidP="008C438C">
      <w:pPr>
        <w:pStyle w:val="Stata"/>
        <w:shd w:val="clear" w:color="auto" w:fill="CCFFFF"/>
      </w:pPr>
    </w:p>
    <w:p w:rsidR="008C438C" w:rsidRDefault="008C438C" w:rsidP="008C438C">
      <w:pPr>
        <w:pStyle w:val="Stata"/>
        <w:shd w:val="clear" w:color="auto" w:fill="CCFFFF"/>
      </w:pPr>
      <w:proofErr w:type="gramStart"/>
      <w:r>
        <w:rPr>
          <w:highlight w:val="green"/>
        </w:rPr>
        <w:t>quietly</w:t>
      </w:r>
      <w:proofErr w:type="gramEnd"/>
      <w:r>
        <w:rPr>
          <w:highlight w:val="green"/>
        </w:rPr>
        <w:t xml:space="preserve"> replace</w:t>
      </w:r>
      <w:r>
        <w:t xml:space="preserve"> </w:t>
      </w:r>
      <w:proofErr w:type="spellStart"/>
      <w:r>
        <w:rPr>
          <w:highlight w:val="cyan"/>
        </w:rPr>
        <w:t>edNowSq</w:t>
      </w:r>
      <w:proofErr w:type="spellEnd"/>
      <w:r>
        <w:rPr>
          <w:highlight w:val="cyan"/>
        </w:rPr>
        <w:t xml:space="preserve"> = edNowQ^2</w:t>
      </w:r>
    </w:p>
    <w:p w:rsidR="008C438C" w:rsidRDefault="008C438C" w:rsidP="008C438C">
      <w:pPr>
        <w:pStyle w:val="Stata"/>
        <w:shd w:val="clear" w:color="auto" w:fill="CCFFFF"/>
      </w:pPr>
    </w:p>
    <w:p w:rsidR="008C438C" w:rsidRDefault="008C438C" w:rsidP="008C438C">
      <w:pPr>
        <w:pStyle w:val="Stata"/>
        <w:shd w:val="clear" w:color="auto" w:fill="CCFFFF"/>
      </w:pPr>
      <w:proofErr w:type="gramStart"/>
      <w:r>
        <w:t>end</w:t>
      </w:r>
      <w:proofErr w:type="gramEnd"/>
      <w:r>
        <w:t xml:space="preserve"> </w:t>
      </w:r>
    </w:p>
    <w:p w:rsidR="008C438C" w:rsidRDefault="008C438C" w:rsidP="008C438C">
      <w:pPr>
        <w:pStyle w:val="Stata"/>
      </w:pPr>
    </w:p>
    <w:p w:rsidR="008C438C" w:rsidRDefault="008C438C" w:rsidP="008C438C">
      <w:pPr>
        <w:pStyle w:val="Boxednote"/>
        <w:shd w:val="clear" w:color="auto" w:fill="CCFFFF"/>
      </w:pPr>
      <w:r>
        <w:t>. do "C:\Users\Puck\AppData\Local\Temp\STD03000000.tmp"</w:t>
      </w:r>
    </w:p>
    <w:p w:rsidR="008C438C" w:rsidRDefault="008C438C" w:rsidP="008C438C">
      <w:pPr>
        <w:pStyle w:val="Boxednote"/>
        <w:shd w:val="clear" w:color="auto" w:fill="CCFFFF"/>
      </w:pPr>
    </w:p>
    <w:p w:rsidR="008C438C" w:rsidRDefault="008C438C" w:rsidP="008C438C">
      <w:pPr>
        <w:pStyle w:val="Boxednote"/>
        <w:shd w:val="clear" w:color="auto" w:fill="CCFFFF"/>
      </w:pPr>
      <w:r>
        <w:t>.    capture program drop fix_vars      /*Drop previous version, so can replace */</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program define fix_vars </w:t>
      </w:r>
    </w:p>
    <w:p w:rsidR="008C438C" w:rsidRDefault="008C438C" w:rsidP="008C438C">
      <w:pPr>
        <w:pStyle w:val="Boxednote"/>
        <w:shd w:val="clear" w:color="auto" w:fill="CCFFFF"/>
      </w:pPr>
      <w:r>
        <w:t xml:space="preserve">  1. </w:t>
      </w:r>
    </w:p>
    <w:p w:rsidR="008C438C" w:rsidRDefault="008C438C" w:rsidP="008C438C">
      <w:pPr>
        <w:pStyle w:val="Boxednote"/>
        <w:shd w:val="clear" w:color="auto" w:fill="CCFFFF"/>
      </w:pPr>
      <w:r>
        <w:t>. /* compute interactions &amp; quadratics: "quietly replace" */</w:t>
      </w:r>
    </w:p>
    <w:p w:rsidR="008C438C" w:rsidRDefault="008C438C" w:rsidP="008C438C">
      <w:pPr>
        <w:pStyle w:val="Boxednote"/>
        <w:shd w:val="clear" w:color="auto" w:fill="CCFFFF"/>
      </w:pPr>
      <w:r>
        <w:t>. quietly display " "</w:t>
      </w:r>
    </w:p>
    <w:p w:rsidR="008C438C" w:rsidRDefault="008C438C" w:rsidP="008C438C">
      <w:pPr>
        <w:pStyle w:val="Boxednote"/>
        <w:shd w:val="clear" w:color="auto" w:fill="CCFFFF"/>
      </w:pPr>
      <w:r>
        <w:t xml:space="preserve">  2. </w:t>
      </w:r>
    </w:p>
    <w:p w:rsidR="008C438C" w:rsidRDefault="008C438C" w:rsidP="008C438C">
      <w:pPr>
        <w:pStyle w:val="Boxednote"/>
        <w:shd w:val="clear" w:color="auto" w:fill="CCFFFF"/>
      </w:pPr>
      <w:r>
        <w:t>. /*interactions, as previously defined but here with "quietly replace" not "gen" */</w:t>
      </w:r>
    </w:p>
    <w:p w:rsidR="008C438C" w:rsidRDefault="008C438C" w:rsidP="008C438C">
      <w:pPr>
        <w:pStyle w:val="Boxednote"/>
        <w:shd w:val="clear" w:color="auto" w:fill="CCFFFF"/>
      </w:pPr>
      <w:r>
        <w:t>. quietly replace chXfund = fundmQ * chGoNowQ</w:t>
      </w:r>
    </w:p>
    <w:p w:rsidR="008C438C" w:rsidRDefault="008C438C" w:rsidP="008C438C">
      <w:pPr>
        <w:pStyle w:val="Boxednote"/>
        <w:shd w:val="clear" w:color="auto" w:fill="CCFFFF"/>
      </w:pPr>
      <w:r>
        <w:t xml:space="preserve">  3. </w:t>
      </w:r>
    </w:p>
    <w:p w:rsidR="008C438C" w:rsidRDefault="008C438C" w:rsidP="008C438C">
      <w:pPr>
        <w:pStyle w:val="Boxednote"/>
        <w:shd w:val="clear" w:color="auto" w:fill="CCFFFF"/>
      </w:pPr>
      <w:r>
        <w:t>. quietly replace edNowSq = edNowQ^2</w:t>
      </w:r>
    </w:p>
    <w:p w:rsidR="008C438C" w:rsidRDefault="008C438C" w:rsidP="008C438C">
      <w:pPr>
        <w:pStyle w:val="Boxednote"/>
        <w:shd w:val="clear" w:color="auto" w:fill="CCFFFF"/>
      </w:pPr>
      <w:r>
        <w:t xml:space="preserve">  4. </w:t>
      </w:r>
    </w:p>
    <w:p w:rsidR="008C438C" w:rsidRDefault="008C438C" w:rsidP="008C438C">
      <w:pPr>
        <w:pStyle w:val="Boxednote"/>
        <w:shd w:val="clear" w:color="auto" w:fill="CCFFFF"/>
      </w:pPr>
      <w:r>
        <w:t xml:space="preserve">. end </w:t>
      </w:r>
    </w:p>
    <w:p w:rsidR="008C438C" w:rsidRDefault="008C438C" w:rsidP="008C438C">
      <w:pPr>
        <w:pStyle w:val="Stata"/>
      </w:pPr>
    </w:p>
    <w:p w:rsidR="008C438C" w:rsidRDefault="008C438C" w:rsidP="008C438C">
      <w:pPr>
        <w:pStyle w:val="Stata"/>
      </w:pPr>
    </w:p>
    <w:p w:rsidR="008C438C" w:rsidRDefault="008C438C" w:rsidP="008C438C">
      <w:pPr>
        <w:pStyle w:val="StataComment"/>
      </w:pPr>
      <w:r>
        <w:t>*Re-run the regression (just to be pedantic) and then run Eval4</w:t>
      </w:r>
    </w:p>
    <w:p w:rsidR="008C438C" w:rsidRDefault="008C438C" w:rsidP="008C438C">
      <w:pPr>
        <w:pStyle w:val="Stata"/>
      </w:pPr>
      <w:proofErr w:type="gramStart"/>
      <w:r>
        <w:t>regress</w:t>
      </w:r>
      <w:proofErr w:type="gramEnd"/>
      <w:r>
        <w:t xml:space="preserve"> </w:t>
      </w:r>
      <w:proofErr w:type="spellStart"/>
      <w:r>
        <w:t>famInc</w:t>
      </w:r>
      <w:proofErr w:type="spellEnd"/>
      <w:r>
        <w:t xml:space="preserve"> </w:t>
      </w:r>
      <w:proofErr w:type="spellStart"/>
      <w:r>
        <w:t>edNowQ</w:t>
      </w:r>
      <w:proofErr w:type="spellEnd"/>
      <w:r>
        <w:t xml:space="preserve"> </w:t>
      </w:r>
      <w:proofErr w:type="spellStart"/>
      <w:r>
        <w:t>edNowSq</w:t>
      </w:r>
      <w:proofErr w:type="spellEnd"/>
      <w:r>
        <w:t xml:space="preserve"> status </w:t>
      </w:r>
      <w:proofErr w:type="spellStart"/>
      <w:r>
        <w:t>maleQ</w:t>
      </w:r>
      <w:proofErr w:type="spellEnd"/>
      <w:r>
        <w:t xml:space="preserve"> </w:t>
      </w:r>
      <w:proofErr w:type="spellStart"/>
      <w:r>
        <w:t>ageQ</w:t>
      </w:r>
      <w:proofErr w:type="spellEnd"/>
      <w:r>
        <w:t xml:space="preserve"> , beta</w:t>
      </w:r>
    </w:p>
    <w:p w:rsidR="008C438C" w:rsidRDefault="008C438C" w:rsidP="008C438C">
      <w:pPr>
        <w:pStyle w:val="Stata"/>
      </w:pPr>
      <w:proofErr w:type="gramStart"/>
      <w:r>
        <w:t>eval4</w:t>
      </w:r>
      <w:proofErr w:type="gramEnd"/>
      <w:r>
        <w:t xml:space="preserve"> linear </w:t>
      </w:r>
      <w:proofErr w:type="spellStart"/>
      <w:r>
        <w:t>edNowQ</w:t>
      </w:r>
      <w:proofErr w:type="spellEnd"/>
      <w:r>
        <w:t xml:space="preserve"> "10 11 12 13 14 15 16 17 18 19 20"</w:t>
      </w:r>
    </w:p>
    <w:p w:rsidR="008C438C" w:rsidRDefault="008C438C" w:rsidP="008C438C">
      <w:pPr>
        <w:pStyle w:val="Stata"/>
      </w:pPr>
    </w:p>
    <w:p w:rsidR="008C438C" w:rsidRDefault="008C438C" w:rsidP="008C438C">
      <w:pPr>
        <w:pStyle w:val="Boxednote"/>
        <w:shd w:val="clear" w:color="auto" w:fill="CCFFFF"/>
      </w:pPr>
      <w:r>
        <w:t xml:space="preserve">      Source |       SS       df       MS              Number of obs =    1450</w:t>
      </w:r>
    </w:p>
    <w:p w:rsidR="008C438C" w:rsidRDefault="008C438C" w:rsidP="008C438C">
      <w:pPr>
        <w:pStyle w:val="Boxednote"/>
        <w:shd w:val="clear" w:color="auto" w:fill="CCFFFF"/>
      </w:pPr>
      <w:r>
        <w:t>-------------+------------------------------           F(  5,  1444) =   40.68</w:t>
      </w:r>
    </w:p>
    <w:p w:rsidR="008C438C" w:rsidRDefault="008C438C" w:rsidP="008C438C">
      <w:pPr>
        <w:pStyle w:val="Boxednote"/>
        <w:shd w:val="clear" w:color="auto" w:fill="CCFFFF"/>
      </w:pPr>
      <w:r>
        <w:t xml:space="preserve">       Model |  600152.377     5  120030.475           Prob &gt; F      =  0.0000</w:t>
      </w:r>
    </w:p>
    <w:p w:rsidR="008C438C" w:rsidRDefault="008C438C" w:rsidP="008C438C">
      <w:pPr>
        <w:pStyle w:val="Boxednote"/>
        <w:shd w:val="clear" w:color="auto" w:fill="CCFFFF"/>
      </w:pPr>
      <w:r>
        <w:t xml:space="preserve">    Residual |  4260561.65  1444  2950.52746           R-squared     =  0.1235</w:t>
      </w:r>
    </w:p>
    <w:p w:rsidR="008C438C" w:rsidRDefault="008C438C" w:rsidP="008C438C">
      <w:pPr>
        <w:pStyle w:val="Boxednote"/>
        <w:shd w:val="clear" w:color="auto" w:fill="CCFFFF"/>
      </w:pPr>
      <w:r>
        <w:t>-------------+------------------------------           Adj R-squared =  0.1204</w:t>
      </w:r>
    </w:p>
    <w:p w:rsidR="008C438C" w:rsidRDefault="008C438C" w:rsidP="008C438C">
      <w:pPr>
        <w:pStyle w:val="Boxednote"/>
        <w:shd w:val="clear" w:color="auto" w:fill="CCFFFF"/>
      </w:pPr>
      <w:r>
        <w:t xml:space="preserve">       Total |  4860714.02  1449  3354.53004           Root MSE      =  54.319</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famInc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w:t>
      </w:r>
      <w:r>
        <w:rPr>
          <w:highlight w:val="yellow"/>
        </w:rPr>
        <w:t>edNowQ</w:t>
      </w:r>
      <w:r>
        <w:t xml:space="preserve"> |  -10.52542   6.342226    </w:t>
      </w:r>
      <w:r>
        <w:rPr>
          <w:highlight w:val="yellow"/>
        </w:rPr>
        <w:t>-1.6</w:t>
      </w:r>
      <w:r>
        <w:t>6   0.097                -.4198902</w:t>
      </w:r>
    </w:p>
    <w:p w:rsidR="008C438C" w:rsidRDefault="008C438C" w:rsidP="008C438C">
      <w:pPr>
        <w:pStyle w:val="Boxednote"/>
        <w:shd w:val="clear" w:color="auto" w:fill="CCFFFF"/>
      </w:pPr>
      <w:r>
        <w:t xml:space="preserve">     </w:t>
      </w:r>
      <w:r>
        <w:rPr>
          <w:highlight w:val="yellow"/>
        </w:rPr>
        <w:t>edNowSq</w:t>
      </w:r>
      <w:r>
        <w:t xml:space="preserve"> |   .5400023   .2057438     </w:t>
      </w:r>
      <w:r>
        <w:rPr>
          <w:highlight w:val="yellow"/>
        </w:rPr>
        <w:t>2.62</w:t>
      </w:r>
      <w:r>
        <w:t xml:space="preserve">   0.009                 .6623626</w:t>
      </w:r>
    </w:p>
    <w:p w:rsidR="008C438C" w:rsidRDefault="008C438C" w:rsidP="008C438C">
      <w:pPr>
        <w:pStyle w:val="Boxednote"/>
        <w:shd w:val="clear" w:color="auto" w:fill="CCFFFF"/>
      </w:pPr>
      <w:r>
        <w:t xml:space="preserve">      status |   .3350793   .0701189     4.78   0.000                 .1395924</w:t>
      </w:r>
    </w:p>
    <w:p w:rsidR="008C438C" w:rsidRDefault="008C438C" w:rsidP="008C438C">
      <w:pPr>
        <w:pStyle w:val="Boxednote"/>
        <w:shd w:val="clear" w:color="auto" w:fill="CCFFFF"/>
      </w:pPr>
      <w:r>
        <w:t xml:space="preserve">       maleQ |  -.0079687   2.875327    -0.00   0.998                -.0000687</w:t>
      </w:r>
    </w:p>
    <w:p w:rsidR="008C438C" w:rsidRDefault="008C438C" w:rsidP="008C438C">
      <w:pPr>
        <w:pStyle w:val="Boxednote"/>
        <w:shd w:val="clear" w:color="auto" w:fill="CCFFFF"/>
      </w:pPr>
      <w:r>
        <w:t xml:space="preserve">        ageQ |   .1823257   .0932067     1.96   0.051                 .0492288</w:t>
      </w:r>
    </w:p>
    <w:p w:rsidR="008C438C" w:rsidRDefault="008C438C" w:rsidP="008C438C">
      <w:pPr>
        <w:pStyle w:val="Boxednote"/>
        <w:shd w:val="clear" w:color="auto" w:fill="CCFFFF"/>
      </w:pPr>
      <w:r>
        <w:t xml:space="preserve">       _cons |   66.60159   47.67987     1.40   0.163                        .</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This is a linear model.</w:t>
      </w:r>
    </w:p>
    <w:p w:rsidR="008C438C" w:rsidRDefault="008C438C" w:rsidP="008C438C">
      <w:pPr>
        <w:pStyle w:val="Boxednote"/>
        <w:shd w:val="clear" w:color="auto" w:fill="CCFFFF"/>
      </w:pPr>
      <w:r>
        <w:t xml:space="preserve">      I'll call fix_vars, just to be sure it runs OK (it checks dummies too)</w:t>
      </w:r>
    </w:p>
    <w:p w:rsidR="008C438C" w:rsidRDefault="008C438C" w:rsidP="008C438C">
      <w:pPr>
        <w:pStyle w:val="Boxednote"/>
        <w:shd w:val="clear" w:color="auto" w:fill="CCFFFF"/>
      </w:pPr>
      <w:r>
        <w:t xml:space="preserve">      Fix_vars r</w:t>
      </w:r>
      <w:r>
        <w:rPr>
          <w:highlight w:val="yellow"/>
        </w:rPr>
        <w:t>an OK</w:t>
      </w:r>
      <w:r>
        <w:t xml:space="preserve">  -- Eval is happy with our revised fix_vars</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edNowQ Predicted      s.e.    ci Low   ci High  Now-prev Now-begin Now/begin</w:t>
      </w:r>
    </w:p>
    <w:p w:rsidR="008C438C" w:rsidRDefault="008C438C" w:rsidP="008C438C">
      <w:pPr>
        <w:pStyle w:val="Boxednote"/>
        <w:shd w:val="clear" w:color="auto" w:fill="CCFFFF"/>
      </w:pPr>
      <w:r>
        <w:t xml:space="preserve">        10     41.44      6.21     29.27     53.61         0         0         1</w:t>
      </w:r>
    </w:p>
    <w:p w:rsidR="008C438C" w:rsidRDefault="008C438C" w:rsidP="008C438C">
      <w:pPr>
        <w:pStyle w:val="Boxednote"/>
        <w:shd w:val="clear" w:color="auto" w:fill="CCFFFF"/>
      </w:pPr>
      <w:r>
        <w:t xml:space="preserve">        11     </w:t>
      </w:r>
      <w:r>
        <w:rPr>
          <w:highlight w:val="yellow"/>
        </w:rPr>
        <w:t>42</w:t>
      </w:r>
      <w:r>
        <w:t xml:space="preserve">.25     4.536     33.36     51.14     </w:t>
      </w:r>
      <w:r>
        <w:rPr>
          <w:highlight w:val="yellow"/>
        </w:rPr>
        <w:t>.8</w:t>
      </w:r>
      <w:r>
        <w:t>146     .8146      1.02</w:t>
      </w:r>
    </w:p>
    <w:p w:rsidR="008C438C" w:rsidRDefault="008C438C" w:rsidP="008C438C">
      <w:pPr>
        <w:pStyle w:val="Boxednote"/>
        <w:shd w:val="clear" w:color="auto" w:fill="CCFFFF"/>
      </w:pPr>
      <w:r>
        <w:t xml:space="preserve">        12     </w:t>
      </w:r>
      <w:r>
        <w:rPr>
          <w:highlight w:val="yellow"/>
        </w:rPr>
        <w:t>44</w:t>
      </w:r>
      <w:r>
        <w:t xml:space="preserve">.15     3.483     37.32     50.98     </w:t>
      </w:r>
      <w:r>
        <w:rPr>
          <w:highlight w:val="yellow"/>
        </w:rPr>
        <w:t>1.8</w:t>
      </w:r>
      <w:r>
        <w:t>95     2.709     1.065</w:t>
      </w:r>
    </w:p>
    <w:p w:rsidR="008C438C" w:rsidRDefault="008C438C" w:rsidP="008C438C">
      <w:pPr>
        <w:pStyle w:val="Boxednote"/>
        <w:shd w:val="clear" w:color="auto" w:fill="CCFFFF"/>
      </w:pPr>
      <w:r>
        <w:t xml:space="preserve">        13     </w:t>
      </w:r>
      <w:r>
        <w:rPr>
          <w:highlight w:val="yellow"/>
        </w:rPr>
        <w:t>47</w:t>
      </w:r>
      <w:r>
        <w:t xml:space="preserve">.12     3.073      41.1     53.15     </w:t>
      </w:r>
      <w:r>
        <w:rPr>
          <w:highlight w:val="yellow"/>
        </w:rPr>
        <w:t>2.9</w:t>
      </w:r>
      <w:r>
        <w:t>75     5.684     1.137</w:t>
      </w:r>
    </w:p>
    <w:p w:rsidR="008C438C" w:rsidRDefault="008C438C" w:rsidP="008C438C">
      <w:pPr>
        <w:pStyle w:val="Boxednote"/>
        <w:shd w:val="clear" w:color="auto" w:fill="CCFFFF"/>
      </w:pPr>
      <w:r>
        <w:t xml:space="preserve">        14     51.18     3.097     45.11     57.25     4.055     9.739     1.235</w:t>
      </w:r>
    </w:p>
    <w:p w:rsidR="008C438C" w:rsidRDefault="008C438C" w:rsidP="008C438C">
      <w:pPr>
        <w:pStyle w:val="Boxednote"/>
        <w:shd w:val="clear" w:color="auto" w:fill="CCFFFF"/>
      </w:pPr>
      <w:r>
        <w:t xml:space="preserve">        15     56.31     3.263     49.92     62.71     5.135     14.87     1.359</w:t>
      </w:r>
    </w:p>
    <w:p w:rsidR="008C438C" w:rsidRDefault="008C438C" w:rsidP="008C438C">
      <w:pPr>
        <w:pStyle w:val="Boxednote"/>
        <w:shd w:val="clear" w:color="auto" w:fill="CCFFFF"/>
      </w:pPr>
      <w:r>
        <w:t xml:space="preserve">        16     62.53     3.431      55.8     69.25     6.215     21.09     1.509</w:t>
      </w:r>
    </w:p>
    <w:p w:rsidR="008C438C" w:rsidRDefault="008C438C" w:rsidP="008C438C">
      <w:pPr>
        <w:pStyle w:val="Boxednote"/>
        <w:shd w:val="clear" w:color="auto" w:fill="CCFFFF"/>
      </w:pPr>
      <w:r>
        <w:t xml:space="preserve">        17     69.82     3.628     62.71     76.93     7.295     28.38     1.685</w:t>
      </w:r>
    </w:p>
    <w:p w:rsidR="008C438C" w:rsidRDefault="008C438C" w:rsidP="008C438C">
      <w:pPr>
        <w:pStyle w:val="Boxednote"/>
        <w:shd w:val="clear" w:color="auto" w:fill="CCFFFF"/>
      </w:pPr>
      <w:r>
        <w:t xml:space="preserve">        18      </w:t>
      </w:r>
      <w:r>
        <w:rPr>
          <w:highlight w:val="yellow"/>
        </w:rPr>
        <w:t>78</w:t>
      </w:r>
      <w:r>
        <w:t xml:space="preserve">.2      4.01     70.34     86.06     </w:t>
      </w:r>
      <w:r>
        <w:rPr>
          <w:highlight w:val="yellow"/>
        </w:rPr>
        <w:t>8.3</w:t>
      </w:r>
      <w:r>
        <w:t>75     36.76     1.887</w:t>
      </w:r>
    </w:p>
    <w:p w:rsidR="008C438C" w:rsidRDefault="008C438C" w:rsidP="008C438C">
      <w:pPr>
        <w:pStyle w:val="Boxednote"/>
        <w:shd w:val="clear" w:color="auto" w:fill="CCFFFF"/>
      </w:pPr>
      <w:r>
        <w:t xml:space="preserve">        19     </w:t>
      </w:r>
      <w:r>
        <w:rPr>
          <w:highlight w:val="yellow"/>
        </w:rPr>
        <w:t>87</w:t>
      </w:r>
      <w:r>
        <w:t xml:space="preserve">.65     4.774     78.29     97.01     </w:t>
      </w:r>
      <w:r>
        <w:rPr>
          <w:highlight w:val="yellow"/>
        </w:rPr>
        <w:t>9.4</w:t>
      </w:r>
      <w:r>
        <w:t>55     46.21     2.115</w:t>
      </w:r>
    </w:p>
    <w:p w:rsidR="008C438C" w:rsidRDefault="008C438C" w:rsidP="008C438C">
      <w:pPr>
        <w:pStyle w:val="Boxednote"/>
        <w:shd w:val="clear" w:color="auto" w:fill="CCFFFF"/>
      </w:pPr>
      <w:r>
        <w:t xml:space="preserve">        20     </w:t>
      </w:r>
      <w:r>
        <w:rPr>
          <w:highlight w:val="yellow"/>
        </w:rPr>
        <w:t>98.</w:t>
      </w:r>
      <w:r>
        <w:t xml:space="preserve">19     6.045     86.34       110     </w:t>
      </w:r>
      <w:r>
        <w:rPr>
          <w:highlight w:val="yellow"/>
        </w:rPr>
        <w:t>10</w:t>
      </w:r>
      <w:r>
        <w:t>.53     56.75     2.369</w:t>
      </w:r>
    </w:p>
    <w:p w:rsidR="008C438C" w:rsidRDefault="008C438C" w:rsidP="008C438C">
      <w:pPr>
        <w:pStyle w:val="Boxednote"/>
        <w:shd w:val="clear" w:color="auto" w:fill="CCFFFF"/>
      </w:pPr>
      <w:r>
        <w:t>*---------------------------------------------------------------------------------*</w:t>
      </w:r>
    </w:p>
    <w:p w:rsidR="008C438C" w:rsidRDefault="008C438C" w:rsidP="008C438C">
      <w:pPr>
        <w:pStyle w:val="Boxednote"/>
        <w:shd w:val="clear" w:color="auto" w:fill="99CCFF"/>
      </w:pPr>
      <w:r>
        <w:t>Around high school graduation, a year of education is worth a couple of thousand dollars in future income.  Around the end of graduate school, its more like ten thousand.</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Comment"/>
      </w:pPr>
      <w:r>
        <w:t>*Graph it in Excel in the usual way (we have also added a linear trend line to show how curve and linear compare -- note where the discrepancies are)</w:t>
      </w:r>
    </w:p>
    <w:p w:rsidR="008C438C" w:rsidRDefault="008C438C" w:rsidP="008C438C">
      <w:pPr>
        <w:pStyle w:val="Stata"/>
        <w:jc w:val="center"/>
      </w:pPr>
      <w:r>
        <w:rPr>
          <w:noProof/>
        </w:rPr>
        <w:drawing>
          <wp:inline distT="0" distB="0" distL="0" distR="0" wp14:anchorId="75DAE9CD" wp14:editId="6A48477E">
            <wp:extent cx="3557270" cy="2966085"/>
            <wp:effectExtent l="0" t="0" r="508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7270" cy="296608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2"/>
      </w:pPr>
      <w:r>
        <w:t xml:space="preserve">*Week 7: Logistic and </w:t>
      </w:r>
      <w:proofErr w:type="spellStart"/>
      <w:r>
        <w:t>Probit</w:t>
      </w:r>
      <w:proofErr w:type="spellEnd"/>
      <w:r>
        <w:t xml:space="preserve"> regressions</w:t>
      </w:r>
    </w:p>
    <w:p w:rsidR="008C438C" w:rsidRDefault="008C438C" w:rsidP="008C438C">
      <w:pPr>
        <w:pStyle w:val="Stata"/>
        <w:rPr>
          <w:color w:val="990099"/>
        </w:rPr>
      </w:pPr>
      <w:r>
        <w:rPr>
          <w:color w:val="990099"/>
        </w:rPr>
        <w:t xml:space="preserve">* When you have a dichotomous dependent/response variable, these are the methods to use. Which one you choose is mainly a matter of convenience in your field. With extreme splits neither does very well unless your theory has led you to exactly the right set of predictors, but the </w:t>
      </w:r>
      <w:proofErr w:type="spellStart"/>
      <w:r>
        <w:rPr>
          <w:color w:val="990099"/>
        </w:rPr>
        <w:t>probit</w:t>
      </w:r>
      <w:proofErr w:type="spellEnd"/>
      <w:r>
        <w:rPr>
          <w:color w:val="990099"/>
        </w:rPr>
        <w:t xml:space="preserve"> tends to do a little better. (Check out Chapter 7 in the Hamilton "Regression with graphics" text.)</w:t>
      </w:r>
    </w:p>
    <w:p w:rsidR="008C438C" w:rsidRDefault="008C438C" w:rsidP="008C438C">
      <w:pPr>
        <w:pStyle w:val="Stata"/>
        <w:rPr>
          <w:color w:val="990099"/>
        </w:rPr>
      </w:pPr>
    </w:p>
    <w:p w:rsidR="008C438C" w:rsidRDefault="008C438C" w:rsidP="008C438C">
      <w:pPr>
        <w:pStyle w:val="Stata"/>
        <w:rPr>
          <w:color w:val="990099"/>
        </w:rPr>
      </w:pPr>
      <w:r>
        <w:rPr>
          <w:color w:val="990099"/>
        </w:rPr>
        <w:t xml:space="preserve">*This approach to learning logistic and </w:t>
      </w:r>
      <w:proofErr w:type="spellStart"/>
      <w:r>
        <w:rPr>
          <w:color w:val="990099"/>
        </w:rPr>
        <w:t>probit</w:t>
      </w:r>
      <w:proofErr w:type="spellEnd"/>
      <w:r>
        <w:rPr>
          <w:color w:val="990099"/>
        </w:rPr>
        <w:t xml:space="preserve"> regression will involve dichotomous variables with different splits, and we'll also do comparisons to OLS to see what the gains are.</w:t>
      </w:r>
    </w:p>
    <w:p w:rsidR="008C438C" w:rsidRDefault="008C438C" w:rsidP="008C438C">
      <w:pPr>
        <w:pStyle w:val="Stata"/>
      </w:pPr>
    </w:p>
    <w:p w:rsidR="008C438C" w:rsidRDefault="008C438C" w:rsidP="008C438C">
      <w:pPr>
        <w:pStyle w:val="Heading3"/>
      </w:pPr>
      <w:r>
        <w:t xml:space="preserve">*Case #1: Dichotomous dependent/response variable, but not an extreme split </w:t>
      </w:r>
    </w:p>
    <w:p w:rsidR="008C438C" w:rsidRDefault="008C438C" w:rsidP="008C438C"/>
    <w:p w:rsidR="008C438C" w:rsidRDefault="008C438C" w:rsidP="008C438C">
      <w:pPr>
        <w:pStyle w:val="Heading4"/>
      </w:pPr>
      <w:r>
        <w:t>*Analyze with conventional OLS first, just to see what is up</w:t>
      </w:r>
    </w:p>
    <w:p w:rsidR="008C438C" w:rsidRDefault="008C438C" w:rsidP="008C438C">
      <w:pPr>
        <w:pStyle w:val="Stata"/>
      </w:pPr>
    </w:p>
    <w:p w:rsidR="008C438C" w:rsidRDefault="008C438C" w:rsidP="008C438C"/>
    <w:p w:rsidR="008C438C" w:rsidRDefault="008C438C" w:rsidP="008C438C">
      <w:pPr>
        <w:pStyle w:val="Stata"/>
      </w:pPr>
      <w:proofErr w:type="gramStart"/>
      <w:r>
        <w:t>regress</w:t>
      </w:r>
      <w:proofErr w:type="gramEnd"/>
      <w:r>
        <w:t xml:space="preserve">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edNow2M rural polDem9, b</w:t>
      </w:r>
    </w:p>
    <w:p w:rsidR="008C438C" w:rsidRDefault="008C438C" w:rsidP="008C438C">
      <w:pPr>
        <w:pStyle w:val="Boxednote"/>
        <w:shd w:val="clear" w:color="auto" w:fill="CCFFFF"/>
      </w:pPr>
      <w:r>
        <w:t xml:space="preserve">      Source |       SS       df       MS              Number of obs =    2054</w:t>
      </w:r>
    </w:p>
    <w:p w:rsidR="008C438C" w:rsidRDefault="008C438C" w:rsidP="008C438C">
      <w:pPr>
        <w:pStyle w:val="Boxednote"/>
        <w:shd w:val="clear" w:color="auto" w:fill="CCFFFF"/>
      </w:pPr>
      <w:r>
        <w:t>-------------+------------------------------           F(  6,  2047) =   20.39</w:t>
      </w:r>
    </w:p>
    <w:p w:rsidR="008C438C" w:rsidRDefault="008C438C" w:rsidP="008C438C">
      <w:pPr>
        <w:pStyle w:val="Boxednote"/>
        <w:shd w:val="clear" w:color="auto" w:fill="CCFFFF"/>
      </w:pPr>
      <w:r>
        <w:t xml:space="preserve">       Model |  28.8623622     6   4.8103937           Prob &gt; F      =  0.0000</w:t>
      </w:r>
    </w:p>
    <w:p w:rsidR="008C438C" w:rsidRDefault="008C438C" w:rsidP="008C438C">
      <w:pPr>
        <w:pStyle w:val="Boxednote"/>
        <w:shd w:val="clear" w:color="auto" w:fill="CCFFFF"/>
      </w:pPr>
      <w:r>
        <w:t xml:space="preserve">    Residual |  482.999858  2047  .235954987           </w:t>
      </w:r>
      <w:r>
        <w:rPr>
          <w:highlight w:val="green"/>
        </w:rPr>
        <w:t>R-squared     =  0.0564</w:t>
      </w:r>
    </w:p>
    <w:p w:rsidR="008C438C" w:rsidRDefault="008C438C" w:rsidP="008C438C">
      <w:pPr>
        <w:pStyle w:val="Boxednote"/>
        <w:shd w:val="clear" w:color="auto" w:fill="CCFFFF"/>
      </w:pPr>
      <w:r>
        <w:t>-------------+------------------------------           Adj R-squared =  0.0536</w:t>
      </w:r>
    </w:p>
    <w:p w:rsidR="008C438C" w:rsidRDefault="008C438C" w:rsidP="008C438C">
      <w:pPr>
        <w:pStyle w:val="Boxednote"/>
        <w:shd w:val="clear" w:color="auto" w:fill="CCFFFF"/>
      </w:pPr>
      <w:r>
        <w:t xml:space="preserve">       Total |   511.86222  2053  .249324023           Root MSE      =  .48575</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chGoNowQ |   .0014473   .0004363     3.32   0.001                 .0735864</w:t>
      </w:r>
    </w:p>
    <w:p w:rsidR="008C438C" w:rsidRDefault="008C438C" w:rsidP="008C438C">
      <w:pPr>
        <w:pStyle w:val="Boxednote"/>
        <w:shd w:val="clear" w:color="auto" w:fill="CCFFFF"/>
      </w:pPr>
      <w:r>
        <w:t xml:space="preserve">       maleM |  -.0547296   .0215475    -2.54   0.011                -.0546363</w:t>
      </w:r>
    </w:p>
    <w:p w:rsidR="008C438C" w:rsidRDefault="008C438C" w:rsidP="008C438C">
      <w:pPr>
        <w:pStyle w:val="Boxednote"/>
        <w:shd w:val="clear" w:color="auto" w:fill="CCFFFF"/>
      </w:pPr>
      <w:r>
        <w:t xml:space="preserve">        ageM |   .0055162   .0006871     8.03   0.000                 .1749014</w:t>
      </w:r>
    </w:p>
    <w:p w:rsidR="008C438C" w:rsidRDefault="008C438C" w:rsidP="008C438C">
      <w:pPr>
        <w:pStyle w:val="Boxednote"/>
        <w:shd w:val="clear" w:color="auto" w:fill="CCFFFF"/>
      </w:pPr>
      <w:r>
        <w:t xml:space="preserve">     edNow2M |    .006194   .0047415     1.31   0.192                 .0284918</w:t>
      </w:r>
    </w:p>
    <w:p w:rsidR="008C438C" w:rsidRDefault="008C438C" w:rsidP="008C438C">
      <w:pPr>
        <w:pStyle w:val="Boxednote"/>
        <w:shd w:val="clear" w:color="auto" w:fill="CCFFFF"/>
      </w:pPr>
      <w:r>
        <w:t xml:space="preserve">       rural |   .0312748     .02263     1.38   0.167                 .0300856</w:t>
      </w:r>
    </w:p>
    <w:p w:rsidR="008C438C" w:rsidRDefault="008C438C" w:rsidP="008C438C">
      <w:pPr>
        <w:pStyle w:val="Boxednote"/>
        <w:shd w:val="clear" w:color="auto" w:fill="CCFFFF"/>
      </w:pPr>
      <w:r>
        <w:t xml:space="preserve">     polDem9 |   -.124615    .033389    -3.73   0.000                -.0826324</w:t>
      </w:r>
    </w:p>
    <w:p w:rsidR="008C438C" w:rsidRDefault="008C438C" w:rsidP="008C438C">
      <w:pPr>
        <w:pStyle w:val="Boxednote"/>
        <w:shd w:val="clear" w:color="auto" w:fill="CCFFFF"/>
      </w:pPr>
      <w:r>
        <w:t xml:space="preserve">       _cons |   .1840771   .0822769     2.24   0.025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Comment"/>
      </w:pPr>
      <w:r>
        <w:t>*This gets predicted values for each case -- convenient!</w:t>
      </w:r>
    </w:p>
    <w:p w:rsidR="008C438C" w:rsidRDefault="008C438C" w:rsidP="008C438C">
      <w:pPr>
        <w:pStyle w:val="Stata"/>
      </w:pPr>
      <w:proofErr w:type="gramStart"/>
      <w:r>
        <w:t>predict</w:t>
      </w:r>
      <w:proofErr w:type="gramEnd"/>
      <w:r>
        <w:t xml:space="preserve"> olsHat1</w:t>
      </w:r>
    </w:p>
    <w:p w:rsidR="008C438C" w:rsidRDefault="008C438C" w:rsidP="008C438C">
      <w:pPr>
        <w:pStyle w:val="Stata"/>
      </w:pPr>
    </w:p>
    <w:p w:rsidR="008C438C" w:rsidRDefault="008C438C" w:rsidP="008C438C">
      <w:pPr>
        <w:pStyle w:val="Stata"/>
      </w:pPr>
      <w:proofErr w:type="gramStart"/>
      <w:r>
        <w:t>list</w:t>
      </w:r>
      <w:proofErr w:type="gramEnd"/>
      <w:r>
        <w:t xml:space="preserve"> married olsHat1 </w:t>
      </w:r>
      <w:proofErr w:type="spellStart"/>
      <w:r>
        <w:t>ageM</w:t>
      </w:r>
      <w:proofErr w:type="spellEnd"/>
      <w:r>
        <w:t xml:space="preserve"> in 1/10</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 married    olsHat1   ageM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1. |       0     .26539     28 |</w:t>
      </w:r>
    </w:p>
    <w:p w:rsidR="008C438C" w:rsidRDefault="008C438C" w:rsidP="008C438C">
      <w:pPr>
        <w:pStyle w:val="Boxednote"/>
        <w:shd w:val="clear" w:color="auto" w:fill="CCFFFF"/>
      </w:pPr>
      <w:r>
        <w:t xml:space="preserve">  2. |       0   .3827111     31 |</w:t>
      </w:r>
    </w:p>
    <w:p w:rsidR="008C438C" w:rsidRDefault="008C438C" w:rsidP="008C438C">
      <w:pPr>
        <w:pStyle w:val="Boxednote"/>
        <w:shd w:val="clear" w:color="auto" w:fill="CCFFFF"/>
      </w:pPr>
      <w:r>
        <w:t xml:space="preserve">  3. |       1   .4091021     49 |</w:t>
      </w:r>
    </w:p>
    <w:p w:rsidR="008C438C" w:rsidRDefault="008C438C" w:rsidP="008C438C">
      <w:pPr>
        <w:pStyle w:val="Boxednote"/>
        <w:shd w:val="clear" w:color="auto" w:fill="CCFFFF"/>
      </w:pPr>
      <w:r>
        <w:t xml:space="preserve">  4. |       1   .3939637     42 |</w:t>
      </w:r>
    </w:p>
    <w:p w:rsidR="008C438C" w:rsidRDefault="008C438C" w:rsidP="008C438C">
      <w:pPr>
        <w:pStyle w:val="Boxednote"/>
        <w:shd w:val="clear" w:color="auto" w:fill="CCFFFF"/>
      </w:pPr>
      <w:r>
        <w:t xml:space="preserve">  5. |       0   .3503894     34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6. |       0   .6229985     72 |</w:t>
      </w:r>
    </w:p>
    <w:p w:rsidR="008C438C" w:rsidRDefault="008C438C" w:rsidP="008C438C">
      <w:pPr>
        <w:pStyle w:val="Boxednote"/>
        <w:shd w:val="clear" w:color="auto" w:fill="CCFFFF"/>
      </w:pPr>
      <w:r>
        <w:t xml:space="preserve">  7. |       0   .4059684     30 |</w:t>
      </w:r>
    </w:p>
    <w:p w:rsidR="008C438C" w:rsidRDefault="008C438C" w:rsidP="008C438C">
      <w:pPr>
        <w:pStyle w:val="Boxednote"/>
        <w:shd w:val="clear" w:color="auto" w:fill="CCFFFF"/>
      </w:pPr>
      <w:r>
        <w:t xml:space="preserve">  8. |       0   .5455852     36 |</w:t>
      </w:r>
    </w:p>
    <w:p w:rsidR="008C438C" w:rsidRDefault="008C438C" w:rsidP="008C438C">
      <w:pPr>
        <w:pStyle w:val="Boxednote"/>
        <w:shd w:val="clear" w:color="auto" w:fill="CCFFFF"/>
      </w:pPr>
      <w:r>
        <w:t xml:space="preserve">  9. |       1   .4950664     49 |</w:t>
      </w:r>
    </w:p>
    <w:p w:rsidR="008C438C" w:rsidRDefault="008C438C" w:rsidP="008C438C">
      <w:pPr>
        <w:pStyle w:val="Boxednote"/>
        <w:shd w:val="clear" w:color="auto" w:fill="CCFFFF"/>
      </w:pPr>
      <w:r>
        <w:t xml:space="preserve"> 10. |       1    .467046     43 |</w:t>
      </w:r>
    </w:p>
    <w:p w:rsidR="008C438C" w:rsidRDefault="008C438C" w:rsidP="008C438C">
      <w:pPr>
        <w:pStyle w:val="Boxednote"/>
        <w:shd w:val="clear" w:color="auto" w:fill="CCFFFF"/>
      </w:pPr>
      <w:r>
        <w:t xml:space="preserve">     +---------------------------+</w:t>
      </w:r>
    </w:p>
    <w:p w:rsidR="008C438C" w:rsidRDefault="008C438C" w:rsidP="008C438C">
      <w:pPr>
        <w:pStyle w:val="Stata"/>
      </w:pPr>
    </w:p>
    <w:p w:rsidR="008C438C" w:rsidRDefault="008C438C" w:rsidP="008C438C">
      <w:pPr>
        <w:pStyle w:val="Stata"/>
      </w:pPr>
    </w:p>
    <w:p w:rsidR="008C438C" w:rsidRDefault="008C438C" w:rsidP="008C438C">
      <w:pPr>
        <w:pStyle w:val="StataComment"/>
      </w:pPr>
      <w:r>
        <w:t>*</w:t>
      </w:r>
      <w:proofErr w:type="spellStart"/>
      <w:r>
        <w:t>Lets</w:t>
      </w:r>
      <w:proofErr w:type="spellEnd"/>
      <w:r>
        <w:t xml:space="preserve"> look at another way of finding R-squared</w:t>
      </w:r>
    </w:p>
    <w:p w:rsidR="008C438C" w:rsidRDefault="008C438C" w:rsidP="008C438C">
      <w:pPr>
        <w:pStyle w:val="Stata"/>
      </w:pPr>
      <w:proofErr w:type="spellStart"/>
      <w:proofErr w:type="gramStart"/>
      <w:r>
        <w:t>corr</w:t>
      </w:r>
      <w:proofErr w:type="spellEnd"/>
      <w:proofErr w:type="gramEnd"/>
      <w:r>
        <w:t xml:space="preserve"> married olsHat1</w:t>
      </w:r>
    </w:p>
    <w:p w:rsidR="008C438C" w:rsidRDefault="008C438C" w:rsidP="008C438C">
      <w:pPr>
        <w:pStyle w:val="Boxednote"/>
        <w:shd w:val="clear" w:color="auto" w:fill="CCFFFF"/>
      </w:pPr>
      <w:r>
        <w:t xml:space="preserve">             |  married  olsHat1</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1.0000</w:t>
      </w:r>
    </w:p>
    <w:p w:rsidR="008C438C" w:rsidRDefault="008C438C" w:rsidP="008C438C">
      <w:pPr>
        <w:pStyle w:val="Boxednote"/>
        <w:shd w:val="clear" w:color="auto" w:fill="CCFFFF"/>
      </w:pPr>
      <w:r>
        <w:t xml:space="preserve">     olsHat1 |   </w:t>
      </w:r>
      <w:r>
        <w:rPr>
          <w:highlight w:val="cyan"/>
        </w:rPr>
        <w:t>0.2375</w:t>
      </w:r>
      <w:r>
        <w:t xml:space="preserve">   1.0000</w:t>
      </w:r>
    </w:p>
    <w:p w:rsidR="008C438C" w:rsidRDefault="008C438C" w:rsidP="008C438C">
      <w:pPr>
        <w:pStyle w:val="Stata"/>
      </w:pPr>
      <w:proofErr w:type="gramStart"/>
      <w:r>
        <w:t>display</w:t>
      </w:r>
      <w:proofErr w:type="gramEnd"/>
      <w:r>
        <w:t xml:space="preserve"> </w:t>
      </w:r>
      <w:r>
        <w:rPr>
          <w:highlight w:val="cyan"/>
        </w:rPr>
        <w:t>.2375^2</w:t>
      </w:r>
    </w:p>
    <w:p w:rsidR="008C438C" w:rsidRDefault="008C438C" w:rsidP="008C438C">
      <w:pPr>
        <w:pStyle w:val="Boxednote"/>
        <w:shd w:val="clear" w:color="auto" w:fill="CCFFFF"/>
      </w:pPr>
      <w:r>
        <w:rPr>
          <w:highlight w:val="green"/>
        </w:rPr>
        <w:t>.05640625 -- compare with the OLS above</w:t>
      </w:r>
    </w:p>
    <w:p w:rsidR="008C438C" w:rsidRDefault="008C438C" w:rsidP="008C438C">
      <w:pPr>
        <w:pStyle w:val="Stata"/>
      </w:pPr>
    </w:p>
    <w:p w:rsidR="008C438C" w:rsidRDefault="008C438C" w:rsidP="008C438C">
      <w:pPr>
        <w:pStyle w:val="Stata"/>
      </w:pPr>
    </w:p>
    <w:p w:rsidR="008C438C" w:rsidRDefault="008C438C" w:rsidP="008C438C">
      <w:pPr>
        <w:pStyle w:val="StataComment"/>
      </w:pPr>
      <w:r>
        <w:t>*Now graph it: Run eval4, "copy table" and paste into Excel, make graph:</w:t>
      </w:r>
    </w:p>
    <w:p w:rsidR="008C438C" w:rsidRDefault="008C438C" w:rsidP="008C438C">
      <w:pPr>
        <w:pStyle w:val="Stata"/>
      </w:pPr>
      <w:proofErr w:type="gramStart"/>
      <w:r>
        <w:t>eval4</w:t>
      </w:r>
      <w:proofErr w:type="gramEnd"/>
      <w:r>
        <w:t xml:space="preserve"> linear </w:t>
      </w:r>
      <w:proofErr w:type="spellStart"/>
      <w:r>
        <w:t>ageM</w:t>
      </w:r>
      <w:proofErr w:type="spellEnd"/>
      <w:r>
        <w:t xml:space="preserve"> "20 30 40 50 60 70"</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This is a linear model.</w:t>
      </w:r>
    </w:p>
    <w:p w:rsidR="008C438C" w:rsidRDefault="008C438C" w:rsidP="008C438C">
      <w:pPr>
        <w:pStyle w:val="Boxednote"/>
        <w:shd w:val="clear" w:color="auto" w:fill="CCFFFF"/>
      </w:pPr>
      <w:r>
        <w:t xml:space="preserve">      I'll call fix_vars, just to be sure it runs OK (it checks dummies too)</w:t>
      </w:r>
    </w:p>
    <w:p w:rsidR="008C438C" w:rsidRDefault="008C438C" w:rsidP="008C438C">
      <w:pPr>
        <w:pStyle w:val="Boxednote"/>
        <w:shd w:val="clear" w:color="auto" w:fill="CCFFFF"/>
      </w:pPr>
      <w:r>
        <w:t xml:space="preserve">      Fix_vars ran OK</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ageM Predicted      s.e.    ci Low   ci High  Now-prev Now-begin Now/begin</w:t>
      </w:r>
    </w:p>
    <w:p w:rsidR="008C438C" w:rsidRDefault="008C438C" w:rsidP="008C438C">
      <w:pPr>
        <w:pStyle w:val="Boxednote"/>
        <w:shd w:val="clear" w:color="auto" w:fill="CCFFFF"/>
      </w:pPr>
      <w:r>
        <w:t xml:space="preserve">        20     .3255    .03157     .2636     .3874         0         0         1</w:t>
      </w:r>
    </w:p>
    <w:p w:rsidR="008C438C" w:rsidRDefault="008C438C" w:rsidP="008C438C">
      <w:pPr>
        <w:pStyle w:val="Boxednote"/>
        <w:shd w:val="clear" w:color="auto" w:fill="CCFFFF"/>
      </w:pPr>
      <w:r>
        <w:t xml:space="preserve">        30     .3806    .02813     .3255     .4358    .05516    .05516     1.169</w:t>
      </w:r>
    </w:p>
    <w:p w:rsidR="008C438C" w:rsidRDefault="008C438C" w:rsidP="008C438C">
      <w:pPr>
        <w:pStyle w:val="Boxednote"/>
        <w:shd w:val="clear" w:color="auto" w:fill="CCFFFF"/>
      </w:pPr>
      <w:r>
        <w:t xml:space="preserve">        40     .4358     .0261     .3846      .487    .05516     .1103     1.339</w:t>
      </w:r>
    </w:p>
    <w:p w:rsidR="008C438C" w:rsidRDefault="008C438C" w:rsidP="008C438C">
      <w:pPr>
        <w:pStyle w:val="Boxednote"/>
        <w:shd w:val="clear" w:color="auto" w:fill="CCFFFF"/>
      </w:pPr>
      <w:r>
        <w:t xml:space="preserve">        50      .491    .02585     .4403     .5416    .05516     .1655     1.508</w:t>
      </w:r>
    </w:p>
    <w:p w:rsidR="008C438C" w:rsidRDefault="008C438C" w:rsidP="008C438C">
      <w:pPr>
        <w:pStyle w:val="Boxednote"/>
        <w:shd w:val="clear" w:color="auto" w:fill="CCFFFF"/>
      </w:pPr>
      <w:r>
        <w:t xml:space="preserve">        60     .5461    .02742     .4924     .5999    .05516     .2206     1.678</w:t>
      </w:r>
    </w:p>
    <w:p w:rsidR="008C438C" w:rsidRDefault="008C438C" w:rsidP="008C438C">
      <w:pPr>
        <w:pStyle w:val="Boxednote"/>
        <w:shd w:val="clear" w:color="auto" w:fill="CCFFFF"/>
      </w:pPr>
      <w:r>
        <w:t xml:space="preserve">        70     .6013    .03051     .5415     .6611    .05516     .2758     1.847</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71EBADDF" wp14:editId="797A42F0">
            <wp:extent cx="1895475" cy="2018665"/>
            <wp:effectExtent l="0" t="0" r="952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201866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6266E5D9" wp14:editId="208CAEFE">
            <wp:extent cx="2860040" cy="2648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0040" cy="264858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Heading4"/>
      </w:pPr>
      <w:r>
        <w:t xml:space="preserve">*Any </w:t>
      </w:r>
      <w:proofErr w:type="spellStart"/>
      <w:r>
        <w:t>curvilinearity</w:t>
      </w:r>
      <w:proofErr w:type="spellEnd"/>
      <w:r>
        <w:t>?</w:t>
      </w:r>
    </w:p>
    <w:p w:rsidR="008C438C" w:rsidRDefault="008C438C" w:rsidP="008C438C">
      <w:pPr>
        <w:pStyle w:val="Stata"/>
      </w:pPr>
    </w:p>
    <w:p w:rsidR="008C438C" w:rsidRDefault="008C438C" w:rsidP="008C438C">
      <w:pPr>
        <w:pStyle w:val="StataComment"/>
      </w:pPr>
      <w:r>
        <w:t>*</w:t>
      </w:r>
      <w:proofErr w:type="spellStart"/>
      <w:r>
        <w:t>Lets</w:t>
      </w:r>
      <w:proofErr w:type="spellEnd"/>
      <w:r>
        <w:t xml:space="preserve"> take a quick look at the means:</w:t>
      </w:r>
    </w:p>
    <w:p w:rsidR="008C438C" w:rsidRDefault="008C438C" w:rsidP="008C438C">
      <w:pPr>
        <w:pStyle w:val="Stata"/>
      </w:pPr>
      <w:proofErr w:type="gramStart"/>
      <w:r>
        <w:t>gen</w:t>
      </w:r>
      <w:proofErr w:type="gramEnd"/>
      <w:r>
        <w:t xml:space="preserve"> age10 = round( </w:t>
      </w:r>
      <w:proofErr w:type="spellStart"/>
      <w:r>
        <w:t>ageM</w:t>
      </w:r>
      <w:proofErr w:type="spellEnd"/>
      <w:r>
        <w:t>, 10)</w:t>
      </w:r>
    </w:p>
    <w:p w:rsidR="008C438C" w:rsidRDefault="008C438C" w:rsidP="008C438C">
      <w:pPr>
        <w:pStyle w:val="Boxednote"/>
        <w:shd w:val="clear" w:color="auto" w:fill="CCFFFF"/>
      </w:pPr>
      <w:r>
        <w:t>. tab age10</w:t>
      </w:r>
    </w:p>
    <w:p w:rsidR="008C438C" w:rsidRDefault="008C438C" w:rsidP="008C438C">
      <w:pPr>
        <w:pStyle w:val="Boxednote"/>
        <w:shd w:val="clear" w:color="auto" w:fill="CCFFFF"/>
      </w:pPr>
      <w:r>
        <w:t xml:space="preserve">      age10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20 |        220        9.59        9.59 -- this is really 15 to 25</w:t>
      </w:r>
    </w:p>
    <w:p w:rsidR="008C438C" w:rsidRDefault="008C438C" w:rsidP="008C438C">
      <w:pPr>
        <w:pStyle w:val="Boxednote"/>
        <w:shd w:val="clear" w:color="auto" w:fill="CCFFFF"/>
      </w:pPr>
      <w:r>
        <w:t xml:space="preserve">         30 |        364       15.86       25.45 -- and this 25 to 35 or so</w:t>
      </w:r>
    </w:p>
    <w:p w:rsidR="008C438C" w:rsidRDefault="008C438C" w:rsidP="008C438C">
      <w:pPr>
        <w:pStyle w:val="Boxednote"/>
        <w:shd w:val="clear" w:color="auto" w:fill="CCFFFF"/>
      </w:pPr>
      <w:r>
        <w:t xml:space="preserve">         40 |        413       18.00       43.44</w:t>
      </w:r>
    </w:p>
    <w:p w:rsidR="008C438C" w:rsidRDefault="008C438C" w:rsidP="008C438C">
      <w:pPr>
        <w:pStyle w:val="Boxednote"/>
        <w:shd w:val="clear" w:color="auto" w:fill="CCFFFF"/>
      </w:pPr>
      <w:r>
        <w:t xml:space="preserve">         50 |        605       26.36       69.80</w:t>
      </w:r>
    </w:p>
    <w:p w:rsidR="008C438C" w:rsidRDefault="008C438C" w:rsidP="008C438C">
      <w:pPr>
        <w:pStyle w:val="Boxednote"/>
        <w:shd w:val="clear" w:color="auto" w:fill="CCFFFF"/>
      </w:pPr>
      <w:r>
        <w:t xml:space="preserve">         60 |        324       14.12       83.92</w:t>
      </w:r>
    </w:p>
    <w:p w:rsidR="008C438C" w:rsidRDefault="008C438C" w:rsidP="008C438C">
      <w:pPr>
        <w:pStyle w:val="Boxednote"/>
        <w:shd w:val="clear" w:color="auto" w:fill="CCFFFF"/>
      </w:pPr>
      <w:r>
        <w:t xml:space="preserve">         70 |        297       12.94       96.86</w:t>
      </w:r>
    </w:p>
    <w:p w:rsidR="008C438C" w:rsidRDefault="008C438C" w:rsidP="008C438C">
      <w:pPr>
        <w:pStyle w:val="Boxednote"/>
        <w:shd w:val="clear" w:color="auto" w:fill="CCFFFF"/>
      </w:pPr>
      <w:r>
        <w:t xml:space="preserve">         80 |         66        2.88       99.74</w:t>
      </w:r>
    </w:p>
    <w:p w:rsidR="008C438C" w:rsidRDefault="008C438C" w:rsidP="008C438C">
      <w:pPr>
        <w:pStyle w:val="Boxednote"/>
        <w:shd w:val="clear" w:color="auto" w:fill="CCFFFF"/>
      </w:pPr>
      <w:r>
        <w:t xml:space="preserve">         90 |          6        0.26      100.00 -- not enough cases</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Boxednote"/>
        <w:shd w:val="clear" w:color="auto" w:fill="CCFFFF"/>
      </w:pPr>
    </w:p>
    <w:p w:rsidR="008C438C" w:rsidRDefault="008C438C" w:rsidP="008C438C">
      <w:pPr>
        <w:pStyle w:val="Boxednote"/>
        <w:shd w:val="clear" w:color="auto" w:fill="CCFFFF"/>
      </w:pPr>
    </w:p>
    <w:p w:rsidR="008C438C" w:rsidRDefault="008C438C" w:rsidP="008C438C">
      <w:pPr>
        <w:pStyle w:val="Stata"/>
      </w:pPr>
    </w:p>
    <w:p w:rsidR="008C438C" w:rsidRDefault="008C438C" w:rsidP="008C438C">
      <w:pPr>
        <w:pStyle w:val="Stata"/>
      </w:pPr>
      <w:proofErr w:type="gramStart"/>
      <w:r>
        <w:t>table</w:t>
      </w:r>
      <w:proofErr w:type="gramEnd"/>
      <w:r>
        <w:t xml:space="preserve"> age10, c(m married </w:t>
      </w:r>
      <w:proofErr w:type="spellStart"/>
      <w:r>
        <w:t>freq</w:t>
      </w:r>
      <w:proofErr w:type="spellEnd"/>
      <w:r>
        <w:t>)</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age10 | mean(married)          Freq.</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20 |      .1409091            220</w:t>
      </w:r>
    </w:p>
    <w:p w:rsidR="008C438C" w:rsidRDefault="008C438C" w:rsidP="008C438C">
      <w:pPr>
        <w:pStyle w:val="Boxednote"/>
        <w:shd w:val="clear" w:color="auto" w:fill="CCFFFF"/>
      </w:pPr>
      <w:r>
        <w:t xml:space="preserve">       30 |      .4120879            364</w:t>
      </w:r>
    </w:p>
    <w:p w:rsidR="008C438C" w:rsidRDefault="008C438C" w:rsidP="008C438C">
      <w:pPr>
        <w:pStyle w:val="Boxednote"/>
        <w:shd w:val="clear" w:color="auto" w:fill="CCFFFF"/>
      </w:pPr>
      <w:r>
        <w:t xml:space="preserve">       40 |      .5012106            413</w:t>
      </w:r>
    </w:p>
    <w:p w:rsidR="008C438C" w:rsidRDefault="008C438C" w:rsidP="008C438C">
      <w:pPr>
        <w:pStyle w:val="Boxednote"/>
        <w:shd w:val="clear" w:color="auto" w:fill="CCFFFF"/>
      </w:pPr>
      <w:r>
        <w:t xml:space="preserve">       50 |      .</w:t>
      </w:r>
      <w:r>
        <w:rPr>
          <w:highlight w:val="yellow"/>
        </w:rPr>
        <w:t>396</w:t>
      </w:r>
      <w:r>
        <w:t>6942            605-- odd, out of sequence.I don't like that!</w:t>
      </w:r>
    </w:p>
    <w:p w:rsidR="008C438C" w:rsidRDefault="008C438C" w:rsidP="008C438C">
      <w:pPr>
        <w:pStyle w:val="Boxednote"/>
        <w:shd w:val="clear" w:color="auto" w:fill="CCFFFF"/>
      </w:pPr>
      <w:r>
        <w:t xml:space="preserve">       60 |      .5555556            324</w:t>
      </w:r>
    </w:p>
    <w:p w:rsidR="008C438C" w:rsidRDefault="008C438C" w:rsidP="008C438C">
      <w:pPr>
        <w:pStyle w:val="Boxednote"/>
        <w:shd w:val="clear" w:color="auto" w:fill="CCFFFF"/>
      </w:pPr>
      <w:r>
        <w:t xml:space="preserve">       70 |      .5690235            297</w:t>
      </w:r>
    </w:p>
    <w:p w:rsidR="008C438C" w:rsidRDefault="008C438C" w:rsidP="008C438C">
      <w:pPr>
        <w:pStyle w:val="Boxednote"/>
        <w:shd w:val="clear" w:color="auto" w:fill="CCFFFF"/>
      </w:pPr>
      <w:r>
        <w:t xml:space="preserve">       80 |      .5151515             66</w:t>
      </w:r>
    </w:p>
    <w:p w:rsidR="008C438C" w:rsidRDefault="008C438C" w:rsidP="008C438C">
      <w:pPr>
        <w:pStyle w:val="Boxednote"/>
        <w:shd w:val="clear" w:color="auto" w:fill="CCFFFF"/>
      </w:pPr>
      <w:r>
        <w:t xml:space="preserve">       90 |      .3333333              6</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Comment"/>
      </w:pPr>
      <w:r>
        <w:t xml:space="preserve">*Graph it in Excel. Add a trend line in Excel (polynomial, degree 2, </w:t>
      </w:r>
      <w:proofErr w:type="spellStart"/>
      <w:r>
        <w:t>ie</w:t>
      </w:r>
      <w:proofErr w:type="spellEnd"/>
      <w:r>
        <w:t xml:space="preserve"> our usual quadratic)</w:t>
      </w:r>
    </w:p>
    <w:p w:rsidR="008C438C" w:rsidRDefault="008C438C" w:rsidP="008C438C">
      <w:pPr>
        <w:pStyle w:val="Stata"/>
        <w:jc w:val="center"/>
      </w:pPr>
      <w:r>
        <w:rPr>
          <w:b w:val="0"/>
          <w:noProof/>
        </w:rPr>
        <w:drawing>
          <wp:inline distT="0" distB="0" distL="0" distR="0" wp14:anchorId="50221519" wp14:editId="46903D38">
            <wp:extent cx="3138805" cy="2548255"/>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8805" cy="254825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Heading5"/>
      </w:pPr>
      <w:r>
        <w:t>*Deal with the curvature systematically (as we did last week)</w:t>
      </w:r>
    </w:p>
    <w:p w:rsidR="008C438C" w:rsidRDefault="008C438C" w:rsidP="008C438C">
      <w:pPr>
        <w:pStyle w:val="Stata"/>
      </w:pPr>
    </w:p>
    <w:p w:rsidR="008C438C" w:rsidRDefault="008C438C" w:rsidP="008C438C">
      <w:pPr>
        <w:pStyle w:val="StataComment"/>
      </w:pPr>
      <w:r>
        <w:t>*First, we are going to roughly center age on the way to squaring it, because age itself can take on pretty substantial values, so their squares are very large. Rescoring those values as differences from a number near the mean before squaring them makes the squared values smaller, so there is less rounding error in calculations using them.</w:t>
      </w:r>
    </w:p>
    <w:p w:rsidR="008C438C" w:rsidRDefault="008C438C" w:rsidP="008C438C">
      <w:pPr>
        <w:pStyle w:val="Stata"/>
      </w:pPr>
    </w:p>
    <w:p w:rsidR="008C438C" w:rsidRDefault="008C438C" w:rsidP="008C438C">
      <w:pPr>
        <w:pStyle w:val="Stata"/>
      </w:pPr>
      <w:proofErr w:type="gramStart"/>
      <w:r>
        <w:t>gen</w:t>
      </w:r>
      <w:proofErr w:type="gramEnd"/>
      <w:r>
        <w:t xml:space="preserve"> </w:t>
      </w:r>
      <w:proofErr w:type="spellStart"/>
      <w:r>
        <w:t>ageMSq</w:t>
      </w:r>
      <w:proofErr w:type="spellEnd"/>
      <w:r>
        <w:t xml:space="preserve"> = (</w:t>
      </w:r>
      <w:proofErr w:type="spellStart"/>
      <w:r>
        <w:t>ageM</w:t>
      </w:r>
      <w:proofErr w:type="spellEnd"/>
      <w:r>
        <w:t xml:space="preserve"> -40)^2</w:t>
      </w:r>
    </w:p>
    <w:p w:rsidR="008C438C" w:rsidRDefault="008C438C" w:rsidP="008C438C">
      <w:pPr>
        <w:pStyle w:val="Stata"/>
      </w:pPr>
    </w:p>
    <w:p w:rsidR="008C438C" w:rsidRDefault="008C438C" w:rsidP="008C438C">
      <w:pPr>
        <w:pStyle w:val="StataComment"/>
      </w:pPr>
      <w:r>
        <w:t xml:space="preserve">*now tell </w:t>
      </w:r>
      <w:proofErr w:type="spellStart"/>
      <w:r>
        <w:t>fix_vars</w:t>
      </w:r>
      <w:proofErr w:type="spellEnd"/>
      <w:r>
        <w:t xml:space="preserve"> about it:</w:t>
      </w:r>
    </w:p>
    <w:p w:rsidR="008C438C" w:rsidRDefault="008C438C" w:rsidP="008C438C">
      <w:pPr>
        <w:pStyle w:val="StataComment"/>
      </w:pPr>
      <w:r>
        <w:t xml:space="preserve">*No need to edit out last week's interaction </w:t>
      </w:r>
      <w:proofErr w:type="spellStart"/>
      <w:r>
        <w:rPr>
          <w:highlight w:val="cyan"/>
        </w:rPr>
        <w:t>chXfund</w:t>
      </w:r>
      <w:proofErr w:type="spellEnd"/>
      <w:r>
        <w:t xml:space="preserve"> -- leave it in case we want it later </w:t>
      </w:r>
    </w:p>
    <w:p w:rsidR="008C438C" w:rsidRDefault="008C438C" w:rsidP="008C438C">
      <w:pPr>
        <w:pStyle w:val="Stata"/>
      </w:pPr>
    </w:p>
    <w:p w:rsidR="008C438C" w:rsidRDefault="008C438C" w:rsidP="008C438C">
      <w:pPr>
        <w:pStyle w:val="StataComment"/>
      </w:pPr>
      <w:r>
        <w:t xml:space="preserve">*Run the revised </w:t>
      </w:r>
      <w:proofErr w:type="spellStart"/>
      <w:r>
        <w:t>fix_vars</w:t>
      </w:r>
      <w:proofErr w:type="spellEnd"/>
      <w:r>
        <w:t xml:space="preserve"> from the </w:t>
      </w:r>
      <w:proofErr w:type="spellStart"/>
      <w:r>
        <w:t>Stata</w:t>
      </w:r>
      <w:proofErr w:type="spellEnd"/>
      <w:r>
        <w:t xml:space="preserve"> do-file editor.</w:t>
      </w:r>
    </w:p>
    <w:p w:rsidR="008C438C" w:rsidRDefault="008C438C" w:rsidP="008C438C">
      <w:pPr>
        <w:pStyle w:val="Stata"/>
        <w:shd w:val="clear" w:color="auto" w:fill="CCFFFF"/>
      </w:pPr>
      <w:r>
        <w:t xml:space="preserve">   </w:t>
      </w:r>
      <w:proofErr w:type="gramStart"/>
      <w:r>
        <w:t>capture</w:t>
      </w:r>
      <w:proofErr w:type="gramEnd"/>
      <w:r>
        <w:t xml:space="preserve"> program drop </w:t>
      </w:r>
      <w:proofErr w:type="spellStart"/>
      <w:r>
        <w:t>fix_vars</w:t>
      </w:r>
      <w:proofErr w:type="spellEnd"/>
      <w:r>
        <w:t xml:space="preserve">      /*Drop previous version, so can replace */</w:t>
      </w:r>
    </w:p>
    <w:p w:rsidR="008C438C" w:rsidRDefault="008C438C" w:rsidP="008C438C">
      <w:pPr>
        <w:pStyle w:val="Stata"/>
        <w:shd w:val="clear" w:color="auto" w:fill="CCFFFF"/>
      </w:pPr>
      <w:proofErr w:type="gramStart"/>
      <w:r>
        <w:t>program</w:t>
      </w:r>
      <w:proofErr w:type="gramEnd"/>
      <w:r>
        <w:t xml:space="preserve"> define </w:t>
      </w:r>
      <w:proofErr w:type="spellStart"/>
      <w:r>
        <w:t>fix_vars</w:t>
      </w:r>
      <w:proofErr w:type="spellEnd"/>
      <w:r>
        <w:t xml:space="preserve"> </w:t>
      </w:r>
    </w:p>
    <w:p w:rsidR="008C438C" w:rsidRDefault="008C438C" w:rsidP="008C438C">
      <w:pPr>
        <w:pStyle w:val="Stata"/>
        <w:shd w:val="clear" w:color="auto" w:fill="CCFFFF"/>
      </w:pPr>
    </w:p>
    <w:p w:rsidR="008C438C" w:rsidRDefault="008C438C" w:rsidP="008C438C">
      <w:pPr>
        <w:pStyle w:val="Stata"/>
        <w:shd w:val="clear" w:color="auto" w:fill="CCFFFF"/>
      </w:pPr>
      <w:r>
        <w:t>/* compute interactions &amp; quadratics: "quietly replace" */</w:t>
      </w:r>
    </w:p>
    <w:p w:rsidR="008C438C" w:rsidRDefault="008C438C" w:rsidP="008C438C">
      <w:pPr>
        <w:pStyle w:val="Stata"/>
        <w:shd w:val="clear" w:color="auto" w:fill="CCFFFF"/>
      </w:pPr>
      <w:proofErr w:type="gramStart"/>
      <w:r>
        <w:t>quietly</w:t>
      </w:r>
      <w:proofErr w:type="gramEnd"/>
      <w:r>
        <w:t xml:space="preserve"> display " "</w:t>
      </w:r>
    </w:p>
    <w:p w:rsidR="008C438C" w:rsidRDefault="008C438C" w:rsidP="008C438C">
      <w:pPr>
        <w:pStyle w:val="Stata"/>
        <w:shd w:val="clear" w:color="auto" w:fill="CCFFFF"/>
      </w:pPr>
      <w:proofErr w:type="gramStart"/>
      <w:r>
        <w:t>quietly</w:t>
      </w:r>
      <w:proofErr w:type="gramEnd"/>
      <w:r>
        <w:t xml:space="preserve"> replace </w:t>
      </w:r>
      <w:proofErr w:type="spellStart"/>
      <w:r>
        <w:t>edNowSq</w:t>
      </w:r>
      <w:proofErr w:type="spellEnd"/>
      <w:r>
        <w:t xml:space="preserve"> = edNowQ^2</w:t>
      </w:r>
    </w:p>
    <w:p w:rsidR="008C438C" w:rsidRDefault="008C438C" w:rsidP="008C438C">
      <w:pPr>
        <w:pStyle w:val="Stata"/>
        <w:shd w:val="clear" w:color="auto" w:fill="CCFFFF"/>
      </w:pPr>
      <w:proofErr w:type="gramStart"/>
      <w:r>
        <w:rPr>
          <w:highlight w:val="yellow"/>
        </w:rPr>
        <w:t>quietly</w:t>
      </w:r>
      <w:proofErr w:type="gramEnd"/>
      <w:r>
        <w:rPr>
          <w:highlight w:val="yellow"/>
        </w:rPr>
        <w:t xml:space="preserve"> replace </w:t>
      </w:r>
      <w:proofErr w:type="spellStart"/>
      <w:r>
        <w:rPr>
          <w:highlight w:val="yellow"/>
        </w:rPr>
        <w:t>ageMSq</w:t>
      </w:r>
      <w:proofErr w:type="spellEnd"/>
      <w:r>
        <w:rPr>
          <w:highlight w:val="yellow"/>
        </w:rPr>
        <w:t xml:space="preserve"> = (</w:t>
      </w:r>
      <w:proofErr w:type="spellStart"/>
      <w:r>
        <w:rPr>
          <w:highlight w:val="yellow"/>
        </w:rPr>
        <w:t>ageM</w:t>
      </w:r>
      <w:proofErr w:type="spellEnd"/>
      <w:r>
        <w:rPr>
          <w:highlight w:val="yellow"/>
        </w:rPr>
        <w:t xml:space="preserve"> -40)^2</w:t>
      </w:r>
    </w:p>
    <w:p w:rsidR="008C438C" w:rsidRDefault="008C438C" w:rsidP="008C438C">
      <w:pPr>
        <w:pStyle w:val="Stata"/>
        <w:shd w:val="clear" w:color="auto" w:fill="CCFFFF"/>
      </w:pPr>
    </w:p>
    <w:p w:rsidR="008C438C" w:rsidRDefault="008C438C" w:rsidP="008C438C">
      <w:pPr>
        <w:pStyle w:val="Stata"/>
        <w:shd w:val="clear" w:color="auto" w:fill="CCFFFF"/>
      </w:pPr>
    </w:p>
    <w:p w:rsidR="008C438C" w:rsidRDefault="008C438C" w:rsidP="008C438C">
      <w:pPr>
        <w:pStyle w:val="Stata"/>
        <w:shd w:val="clear" w:color="auto" w:fill="CCFFFF"/>
      </w:pPr>
      <w:r>
        <w:t>/*interactions, as previously defined but here with "quietly replace" not "gen" */</w:t>
      </w:r>
    </w:p>
    <w:p w:rsidR="008C438C" w:rsidRDefault="008C438C" w:rsidP="008C438C">
      <w:pPr>
        <w:pStyle w:val="Stata"/>
        <w:shd w:val="clear" w:color="auto" w:fill="CCFFFF"/>
      </w:pPr>
      <w:proofErr w:type="gramStart"/>
      <w:r>
        <w:t>quietly</w:t>
      </w:r>
      <w:proofErr w:type="gramEnd"/>
      <w:r>
        <w:t xml:space="preserve"> replace </w:t>
      </w:r>
      <w:proofErr w:type="spellStart"/>
      <w:r>
        <w:rPr>
          <w:highlight w:val="cyan"/>
        </w:rPr>
        <w:t>chXfund</w:t>
      </w:r>
      <w:proofErr w:type="spellEnd"/>
      <w:r>
        <w:t xml:space="preserve"> = </w:t>
      </w:r>
      <w:proofErr w:type="spellStart"/>
      <w:r>
        <w:t>fundmQ</w:t>
      </w:r>
      <w:proofErr w:type="spellEnd"/>
      <w:r>
        <w:t xml:space="preserve"> * </w:t>
      </w:r>
      <w:proofErr w:type="spellStart"/>
      <w:r>
        <w:t>chGoNowQ</w:t>
      </w:r>
      <w:proofErr w:type="spellEnd"/>
    </w:p>
    <w:p w:rsidR="008C438C" w:rsidRDefault="008C438C" w:rsidP="008C438C">
      <w:pPr>
        <w:pStyle w:val="Stata"/>
        <w:shd w:val="clear" w:color="auto" w:fill="CCFFFF"/>
      </w:pPr>
    </w:p>
    <w:p w:rsidR="008C438C" w:rsidRDefault="008C438C" w:rsidP="008C438C">
      <w:pPr>
        <w:pStyle w:val="Stata"/>
        <w:shd w:val="clear" w:color="auto" w:fill="CCFFFF"/>
      </w:pPr>
      <w:proofErr w:type="gramStart"/>
      <w:r>
        <w:t>end</w:t>
      </w:r>
      <w:proofErr w:type="gramEnd"/>
      <w:r>
        <w:t xml:space="preserve"> </w:t>
      </w:r>
    </w:p>
    <w:p w:rsidR="008C438C" w:rsidRDefault="008C438C" w:rsidP="008C438C">
      <w:pPr>
        <w:pStyle w:val="Stata"/>
      </w:pPr>
    </w:p>
    <w:p w:rsidR="008C438C" w:rsidRDefault="008C438C" w:rsidP="008C438C">
      <w:pPr>
        <w:pStyle w:val="Stata"/>
      </w:pPr>
    </w:p>
    <w:p w:rsidR="008C438C" w:rsidRDefault="008C438C" w:rsidP="008C438C">
      <w:pPr>
        <w:pStyle w:val="StataComment"/>
      </w:pPr>
      <w:r>
        <w:t>*Now our regression, with a proper test of the curvature:</w:t>
      </w:r>
    </w:p>
    <w:p w:rsidR="008C438C" w:rsidRDefault="008C438C" w:rsidP="008C438C">
      <w:pPr>
        <w:pStyle w:val="Stata"/>
      </w:pPr>
      <w:proofErr w:type="gramStart"/>
      <w:r>
        <w:t>regress</w:t>
      </w:r>
      <w:proofErr w:type="gramEnd"/>
      <w:r>
        <w:t xml:space="preserve">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w:t>
      </w:r>
      <w:proofErr w:type="spellStart"/>
      <w:r>
        <w:rPr>
          <w:highlight w:val="yellow"/>
        </w:rPr>
        <w:t>ageMSq</w:t>
      </w:r>
      <w:proofErr w:type="spellEnd"/>
      <w:r>
        <w:t xml:space="preserve"> edNow2M rural polDem9, b</w:t>
      </w:r>
    </w:p>
    <w:p w:rsidR="008C438C" w:rsidRDefault="008C438C" w:rsidP="008C438C">
      <w:pPr>
        <w:pStyle w:val="Boxednote"/>
        <w:shd w:val="clear" w:color="auto" w:fill="CCFFFF"/>
      </w:pPr>
      <w:r>
        <w:t xml:space="preserve">      Source |       SS       df       MS              Number of obs =    2054</w:t>
      </w:r>
    </w:p>
    <w:p w:rsidR="008C438C" w:rsidRDefault="008C438C" w:rsidP="008C438C">
      <w:pPr>
        <w:pStyle w:val="Boxednote"/>
        <w:shd w:val="clear" w:color="auto" w:fill="CCFFFF"/>
      </w:pPr>
      <w:r>
        <w:t>-------------+------------------------------           F(  7,  2046) =   23.54</w:t>
      </w:r>
    </w:p>
    <w:p w:rsidR="008C438C" w:rsidRDefault="008C438C" w:rsidP="008C438C">
      <w:pPr>
        <w:pStyle w:val="Boxednote"/>
        <w:shd w:val="clear" w:color="auto" w:fill="CCFFFF"/>
      </w:pPr>
      <w:r>
        <w:t xml:space="preserve">       Model |  38.1464912     7  5.44949874           Prob &gt; F      =  0.0000</w:t>
      </w:r>
    </w:p>
    <w:p w:rsidR="008C438C" w:rsidRDefault="008C438C" w:rsidP="008C438C">
      <w:pPr>
        <w:pStyle w:val="Boxednote"/>
        <w:shd w:val="clear" w:color="auto" w:fill="CCFFFF"/>
      </w:pPr>
      <w:r>
        <w:t xml:space="preserve">    Residual |  473.715729  2046  .231532614           </w:t>
      </w:r>
      <w:r>
        <w:rPr>
          <w:highlight w:val="green"/>
        </w:rPr>
        <w:t>R-squared     =  0.074</w:t>
      </w:r>
      <w:r>
        <w:t>5</w:t>
      </w:r>
    </w:p>
    <w:p w:rsidR="008C438C" w:rsidRDefault="008C438C" w:rsidP="008C438C">
      <w:pPr>
        <w:pStyle w:val="Boxednote"/>
        <w:shd w:val="clear" w:color="auto" w:fill="CCFFFF"/>
      </w:pPr>
      <w:r>
        <w:t xml:space="preserve">                                        -- look how much bigger R-squared is</w:t>
      </w:r>
    </w:p>
    <w:p w:rsidR="008C438C" w:rsidRDefault="008C438C" w:rsidP="008C438C">
      <w:pPr>
        <w:pStyle w:val="Boxednote"/>
        <w:shd w:val="clear" w:color="auto" w:fill="CCFFFF"/>
      </w:pPr>
      <w:r>
        <w:t>-------------+------------------------------           Adj R-squared =  0.0714</w:t>
      </w:r>
    </w:p>
    <w:p w:rsidR="008C438C" w:rsidRDefault="008C438C" w:rsidP="008C438C">
      <w:pPr>
        <w:pStyle w:val="Boxednote"/>
        <w:shd w:val="clear" w:color="auto" w:fill="CCFFFF"/>
      </w:pPr>
      <w:r>
        <w:t xml:space="preserve">       Total |   511.86222  2053  .249324023           Root MSE      =  .48118</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chGoNowQ |   .0014517   .0004322     3.36   0.001                  .073808</w:t>
      </w:r>
    </w:p>
    <w:p w:rsidR="008C438C" w:rsidRDefault="008C438C" w:rsidP="008C438C">
      <w:pPr>
        <w:pStyle w:val="Boxednote"/>
        <w:shd w:val="clear" w:color="auto" w:fill="CCFFFF"/>
      </w:pPr>
      <w:r>
        <w:t xml:space="preserve">       maleM |  -.0533131   .0213458    -2.50   0.013                -.0532222</w:t>
      </w:r>
    </w:p>
    <w:p w:rsidR="008C438C" w:rsidRDefault="008C438C" w:rsidP="008C438C">
      <w:pPr>
        <w:pStyle w:val="Boxednote"/>
        <w:shd w:val="clear" w:color="auto" w:fill="CCFFFF"/>
      </w:pPr>
      <w:r>
        <w:t xml:space="preserve">        ageM |   .0092809   .0009037    10.27   0.000                 .2942701</w:t>
      </w:r>
    </w:p>
    <w:p w:rsidR="008C438C" w:rsidRDefault="008C438C" w:rsidP="008C438C">
      <w:pPr>
        <w:pStyle w:val="Boxednote"/>
        <w:shd w:val="clear" w:color="auto" w:fill="CCFFFF"/>
      </w:pPr>
      <w:r>
        <w:t xml:space="preserve">      </w:t>
      </w:r>
      <w:r>
        <w:rPr>
          <w:highlight w:val="yellow"/>
        </w:rPr>
        <w:t>ageMSq</w:t>
      </w:r>
      <w:r>
        <w:t xml:space="preserve"> |  -.0002572   .0000406    </w:t>
      </w:r>
      <w:r>
        <w:rPr>
          <w:highlight w:val="yellow"/>
        </w:rPr>
        <w:t>-6.33</w:t>
      </w:r>
      <w:r>
        <w:t xml:space="preserve">   0.000                -.1807948</w:t>
      </w:r>
    </w:p>
    <w:p w:rsidR="008C438C" w:rsidRDefault="008C438C" w:rsidP="008C438C">
      <w:pPr>
        <w:pStyle w:val="Boxednote"/>
        <w:shd w:val="clear" w:color="auto" w:fill="CCFFFF"/>
      </w:pPr>
      <w:r>
        <w:t xml:space="preserve">                                        </w:t>
      </w:r>
      <w:r>
        <w:rPr>
          <w:highlight w:val="yellow"/>
        </w:rPr>
        <w:t>-- this</w:t>
      </w:r>
      <w:r>
        <w:t xml:space="preserve"> is the right sig test</w:t>
      </w:r>
    </w:p>
    <w:p w:rsidR="008C438C" w:rsidRDefault="008C438C" w:rsidP="008C438C">
      <w:pPr>
        <w:pStyle w:val="Boxednote"/>
        <w:shd w:val="clear" w:color="auto" w:fill="CCFFFF"/>
      </w:pPr>
      <w:r>
        <w:t xml:space="preserve">     edNow2M |   .0081668   .0047072     1.73   0.083                 .0375663</w:t>
      </w:r>
    </w:p>
    <w:p w:rsidR="008C438C" w:rsidRDefault="008C438C" w:rsidP="008C438C">
      <w:pPr>
        <w:pStyle w:val="Boxednote"/>
        <w:shd w:val="clear" w:color="auto" w:fill="CCFFFF"/>
      </w:pPr>
      <w:r>
        <w:t xml:space="preserve">       rural |   .0348956   .0224242     1.56   0.120                 .0335688</w:t>
      </w:r>
    </w:p>
    <w:p w:rsidR="008C438C" w:rsidRDefault="008C438C" w:rsidP="008C438C">
      <w:pPr>
        <w:pStyle w:val="Boxednote"/>
        <w:shd w:val="clear" w:color="auto" w:fill="CCFFFF"/>
      </w:pPr>
      <w:r>
        <w:t xml:space="preserve">     polDem9 |  -.1367353   .0331299    -4.13   0.000                -.0906694</w:t>
      </w:r>
    </w:p>
    <w:p w:rsidR="008C438C" w:rsidRDefault="008C438C" w:rsidP="008C438C">
      <w:pPr>
        <w:pStyle w:val="Boxednote"/>
        <w:shd w:val="clear" w:color="auto" w:fill="CCFFFF"/>
      </w:pPr>
      <w:r>
        <w:t xml:space="preserve">       _cons |   .0603565   .0838113     0.72   0.472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Comment"/>
      </w:pPr>
      <w:r>
        <w:t>*Now for predicted values: noticeably better than what we had before</w:t>
      </w:r>
    </w:p>
    <w:p w:rsidR="008C438C" w:rsidRDefault="008C438C" w:rsidP="008C438C">
      <w:pPr>
        <w:pStyle w:val="Stata"/>
      </w:pPr>
      <w:proofErr w:type="gramStart"/>
      <w:r>
        <w:t>predict</w:t>
      </w:r>
      <w:proofErr w:type="gramEnd"/>
      <w:r>
        <w:t xml:space="preserve"> olsHat2</w:t>
      </w:r>
    </w:p>
    <w:p w:rsidR="008C438C" w:rsidRDefault="008C438C" w:rsidP="008C438C">
      <w:pPr>
        <w:pStyle w:val="Stata"/>
      </w:pPr>
      <w:proofErr w:type="gramStart"/>
      <w:r>
        <w:t>list</w:t>
      </w:r>
      <w:proofErr w:type="gramEnd"/>
      <w:r>
        <w:t xml:space="preserve"> married olsHat1 olsHat2 </w:t>
      </w:r>
      <w:proofErr w:type="spellStart"/>
      <w:r>
        <w:t>ageM</w:t>
      </w:r>
      <w:proofErr w:type="spellEnd"/>
      <w:r>
        <w:t xml:space="preserve"> in 1/10</w:t>
      </w:r>
    </w:p>
    <w:p w:rsidR="008C438C" w:rsidRDefault="008C438C" w:rsidP="008C438C">
      <w:pPr>
        <w:pStyle w:val="Stata"/>
      </w:pPr>
      <w:proofErr w:type="spellStart"/>
      <w:proofErr w:type="gramStart"/>
      <w:r>
        <w:t>corr</w:t>
      </w:r>
      <w:proofErr w:type="spellEnd"/>
      <w:proofErr w:type="gramEnd"/>
      <w:r>
        <w:t xml:space="preserve"> married olsHat1 olsHat2 </w:t>
      </w:r>
      <w:proofErr w:type="spellStart"/>
      <w:r>
        <w:t>ageM</w:t>
      </w:r>
      <w:proofErr w:type="spellEnd"/>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 married    olsHat1    </w:t>
      </w:r>
      <w:r>
        <w:rPr>
          <w:highlight w:val="yellow"/>
        </w:rPr>
        <w:t>olsHat2</w:t>
      </w:r>
      <w:r>
        <w:t xml:space="preserve">   ageM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1. |       0     .26539   .2260525     28 |</w:t>
      </w:r>
    </w:p>
    <w:p w:rsidR="008C438C" w:rsidRDefault="008C438C" w:rsidP="008C438C">
      <w:pPr>
        <w:pStyle w:val="Boxednote"/>
        <w:shd w:val="clear" w:color="auto" w:fill="CCFFFF"/>
      </w:pPr>
      <w:r>
        <w:t xml:space="preserve">  2. |       0   .3827111   .3868366     31 |</w:t>
      </w:r>
    </w:p>
    <w:p w:rsidR="008C438C" w:rsidRDefault="008C438C" w:rsidP="008C438C">
      <w:pPr>
        <w:pStyle w:val="Boxednote"/>
        <w:shd w:val="clear" w:color="auto" w:fill="CCFFFF"/>
      </w:pPr>
      <w:r>
        <w:t xml:space="preserve">  3. |       1   .4091021   .4739023     49 |</w:t>
      </w:r>
    </w:p>
    <w:p w:rsidR="008C438C" w:rsidRDefault="008C438C" w:rsidP="008C438C">
      <w:pPr>
        <w:pStyle w:val="Boxednote"/>
        <w:shd w:val="clear" w:color="auto" w:fill="CCFFFF"/>
      </w:pPr>
      <w:r>
        <w:t xml:space="preserve">  4. |       1   .3939637    .462032     42 |</w:t>
      </w:r>
    </w:p>
    <w:p w:rsidR="008C438C" w:rsidRDefault="008C438C" w:rsidP="008C438C">
      <w:pPr>
        <w:pStyle w:val="Boxednote"/>
        <w:shd w:val="clear" w:color="auto" w:fill="CCFFFF"/>
      </w:pPr>
      <w:r>
        <w:t xml:space="preserve">  5. |       0   .3503894   .3624285     34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6. |       0   .6229985   .5217903     72 |</w:t>
      </w:r>
    </w:p>
    <w:p w:rsidR="008C438C" w:rsidRDefault="008C438C" w:rsidP="008C438C">
      <w:pPr>
        <w:pStyle w:val="Boxednote"/>
        <w:shd w:val="clear" w:color="auto" w:fill="CCFFFF"/>
      </w:pPr>
      <w:r>
        <w:t xml:space="preserve">  7. |       0   .4059684   .3946553     30 |</w:t>
      </w:r>
    </w:p>
    <w:p w:rsidR="008C438C" w:rsidRDefault="008C438C" w:rsidP="008C438C">
      <w:pPr>
        <w:pStyle w:val="Boxednote"/>
        <w:shd w:val="clear" w:color="auto" w:fill="CCFFFF"/>
      </w:pPr>
      <w:r>
        <w:t xml:space="preserve">  8. |       0   .5455852   .5664732     36 |</w:t>
      </w:r>
    </w:p>
    <w:p w:rsidR="008C438C" w:rsidRDefault="008C438C" w:rsidP="008C438C">
      <w:pPr>
        <w:pStyle w:val="Boxednote"/>
        <w:shd w:val="clear" w:color="auto" w:fill="CCFFFF"/>
      </w:pPr>
      <w:r>
        <w:t xml:space="preserve">  9. |       1   .4950664   .5610106     49 |</w:t>
      </w:r>
    </w:p>
    <w:p w:rsidR="008C438C" w:rsidRDefault="008C438C" w:rsidP="008C438C">
      <w:pPr>
        <w:pStyle w:val="Boxednote"/>
        <w:shd w:val="clear" w:color="auto" w:fill="CCFFFF"/>
      </w:pPr>
      <w:r>
        <w:t xml:space="preserve"> 10. |       1    .467046   .5259852     43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p>
    <w:p w:rsidR="008C438C" w:rsidRDefault="008C438C" w:rsidP="008C438C">
      <w:pPr>
        <w:pStyle w:val="Boxednote"/>
        <w:shd w:val="clear" w:color="auto" w:fill="CCFFFF"/>
      </w:pPr>
      <w:r>
        <w:t>. corr married olsHat1 olsHat2 ageM</w:t>
      </w:r>
    </w:p>
    <w:p w:rsidR="008C438C" w:rsidRDefault="008C438C" w:rsidP="008C438C">
      <w:pPr>
        <w:pStyle w:val="Boxednote"/>
        <w:shd w:val="clear" w:color="auto" w:fill="CCFFFF"/>
      </w:pPr>
      <w:r>
        <w:t xml:space="preserve">             |  married  olsHat1  olsHat2     ageM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1.0000</w:t>
      </w:r>
    </w:p>
    <w:p w:rsidR="008C438C" w:rsidRDefault="008C438C" w:rsidP="008C438C">
      <w:pPr>
        <w:pStyle w:val="Boxednote"/>
        <w:shd w:val="clear" w:color="auto" w:fill="CCFFFF"/>
      </w:pPr>
      <w:r>
        <w:t xml:space="preserve">     olsHat1 |   0</w:t>
      </w:r>
      <w:r>
        <w:rPr>
          <w:highlight w:val="cyan"/>
        </w:rPr>
        <w:t>.237</w:t>
      </w:r>
      <w:r>
        <w:t>5   1.0000</w:t>
      </w:r>
    </w:p>
    <w:p w:rsidR="008C438C" w:rsidRDefault="008C438C" w:rsidP="008C438C">
      <w:pPr>
        <w:pStyle w:val="Boxednote"/>
        <w:shd w:val="clear" w:color="auto" w:fill="CCFFFF"/>
      </w:pPr>
      <w:r>
        <w:t xml:space="preserve">     olsHat2 |   0</w:t>
      </w:r>
      <w:r>
        <w:rPr>
          <w:highlight w:val="cyan"/>
        </w:rPr>
        <w:t>.273</w:t>
      </w:r>
      <w:r>
        <w:t>0   0.</w:t>
      </w:r>
      <w:r>
        <w:rPr>
          <w:highlight w:val="yellow"/>
        </w:rPr>
        <w:t>869</w:t>
      </w:r>
      <w:r>
        <w:t>8   1.0000</w:t>
      </w:r>
    </w:p>
    <w:p w:rsidR="008C438C" w:rsidRDefault="008C438C" w:rsidP="008C438C">
      <w:pPr>
        <w:pStyle w:val="Boxednote"/>
        <w:shd w:val="clear" w:color="auto" w:fill="CCFFFF"/>
      </w:pPr>
      <w:r>
        <w:t xml:space="preserve">        ageM |   0.1917   0.8071   0.7021   1.0000</w:t>
      </w:r>
    </w:p>
    <w:p w:rsidR="008C438C" w:rsidRDefault="008C438C" w:rsidP="008C438C">
      <w:pPr>
        <w:pStyle w:val="Stata"/>
      </w:pPr>
    </w:p>
    <w:p w:rsidR="008C438C" w:rsidRDefault="008C438C" w:rsidP="008C438C">
      <w:pPr>
        <w:pStyle w:val="Stata"/>
      </w:pPr>
    </w:p>
    <w:p w:rsidR="008C438C" w:rsidRDefault="008C438C" w:rsidP="008C438C">
      <w:pPr>
        <w:pStyle w:val="Heading5"/>
      </w:pPr>
      <w:r>
        <w:t>*Graph them in Excel, in the usual way. Up to age 80 this time.</w:t>
      </w:r>
    </w:p>
    <w:p w:rsidR="008C438C" w:rsidRDefault="008C438C" w:rsidP="008C438C">
      <w:pPr>
        <w:pStyle w:val="Stata"/>
      </w:pPr>
    </w:p>
    <w:p w:rsidR="008C438C" w:rsidRDefault="008C438C" w:rsidP="008C438C">
      <w:pPr>
        <w:pStyle w:val="Stata"/>
      </w:pPr>
      <w:r>
        <w:t xml:space="preserve"> </w:t>
      </w:r>
      <w:proofErr w:type="gramStart"/>
      <w:r>
        <w:t>eval4</w:t>
      </w:r>
      <w:proofErr w:type="gramEnd"/>
      <w:r>
        <w:t xml:space="preserve"> linear </w:t>
      </w:r>
      <w:proofErr w:type="spellStart"/>
      <w:r>
        <w:t>ageM</w:t>
      </w:r>
      <w:proofErr w:type="spellEnd"/>
      <w:r>
        <w:t xml:space="preserve"> "20 30 40 50 60 70 80"</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This is a linear model.</w:t>
      </w:r>
    </w:p>
    <w:p w:rsidR="008C438C" w:rsidRDefault="008C438C" w:rsidP="008C438C">
      <w:pPr>
        <w:pStyle w:val="Boxednote"/>
        <w:shd w:val="clear" w:color="auto" w:fill="CCFFFF"/>
      </w:pPr>
      <w:r>
        <w:t xml:space="preserve">      I'll call fix_vars, just to be sure it runs OK (it checks dummies too)</w:t>
      </w:r>
    </w:p>
    <w:p w:rsidR="008C438C" w:rsidRDefault="008C438C" w:rsidP="008C438C">
      <w:pPr>
        <w:pStyle w:val="Boxednote"/>
        <w:shd w:val="clear" w:color="auto" w:fill="CCFFFF"/>
      </w:pPr>
      <w:r>
        <w:t xml:space="preserve">      Fix_vars ran OK</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ageM Predicted      s.e.    ci Low   ci High  Now-prev Now-begin Now/begin</w:t>
      </w:r>
    </w:p>
    <w:p w:rsidR="008C438C" w:rsidRDefault="008C438C" w:rsidP="008C438C">
      <w:pPr>
        <w:pStyle w:val="Boxednote"/>
        <w:shd w:val="clear" w:color="auto" w:fill="CCFFFF"/>
      </w:pPr>
      <w:r>
        <w:t xml:space="preserve">        20     .1981     .0373      .125     .2712         0         0         1</w:t>
      </w:r>
    </w:p>
    <w:p w:rsidR="008C438C" w:rsidRDefault="008C438C" w:rsidP="008C438C">
      <w:pPr>
        <w:pStyle w:val="Boxednote"/>
        <w:shd w:val="clear" w:color="auto" w:fill="CCFFFF"/>
      </w:pPr>
      <w:r>
        <w:t xml:space="preserve">        30     .3681    .02796     .3133     .4229       .17       .17     1.858</w:t>
      </w:r>
    </w:p>
    <w:p w:rsidR="008C438C" w:rsidRDefault="008C438C" w:rsidP="008C438C">
      <w:pPr>
        <w:pStyle w:val="Boxednote"/>
        <w:shd w:val="clear" w:color="auto" w:fill="CCFFFF"/>
      </w:pPr>
      <w:r>
        <w:t xml:space="preserve">        40     .4866     .0271     .4335     .5397     .1185     .2885     2.456</w:t>
      </w:r>
    </w:p>
    <w:p w:rsidR="008C438C" w:rsidRDefault="008C438C" w:rsidP="008C438C">
      <w:pPr>
        <w:pStyle w:val="Boxednote"/>
        <w:shd w:val="clear" w:color="auto" w:fill="CCFFFF"/>
      </w:pPr>
      <w:r>
        <w:t xml:space="preserve">        50     .5537     .0275     .4998     .6076    .06709     .3556     2.795</w:t>
      </w:r>
    </w:p>
    <w:p w:rsidR="008C438C" w:rsidRDefault="008C438C" w:rsidP="008C438C">
      <w:pPr>
        <w:pStyle w:val="Boxednote"/>
        <w:shd w:val="clear" w:color="auto" w:fill="CCFFFF"/>
      </w:pPr>
      <w:r>
        <w:t xml:space="preserve">        60     .5694    .02743     .5156     .6231    .01566     .3712     2.874</w:t>
      </w:r>
    </w:p>
    <w:p w:rsidR="008C438C" w:rsidRDefault="008C438C" w:rsidP="008C438C">
      <w:pPr>
        <w:pStyle w:val="Boxednote"/>
        <w:shd w:val="clear" w:color="auto" w:fill="CCFFFF"/>
      </w:pPr>
      <w:r>
        <w:t xml:space="preserve">        70     .5336    .03211     .4707     .5965   -.03577     .3355     2.693</w:t>
      </w:r>
    </w:p>
    <w:p w:rsidR="008C438C" w:rsidRDefault="008C438C" w:rsidP="008C438C">
      <w:pPr>
        <w:pStyle w:val="Boxednote"/>
        <w:shd w:val="clear" w:color="auto" w:fill="CCFFFF"/>
      </w:pPr>
      <w:r>
        <w:t xml:space="preserve">        80     .4464    .04786     .3526     .5402    -.0872     .2483     2.253</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26895EB8" wp14:editId="7F03765B">
            <wp:extent cx="2520315" cy="2274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315" cy="227457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Heading4"/>
      </w:pPr>
      <w:r>
        <w:t xml:space="preserve">*Now a </w:t>
      </w:r>
      <w:proofErr w:type="spellStart"/>
      <w:r>
        <w:t>probit</w:t>
      </w:r>
      <w:proofErr w:type="spellEnd"/>
      <w:r>
        <w:t xml:space="preserve"> regression</w:t>
      </w:r>
    </w:p>
    <w:p w:rsidR="008C438C" w:rsidRDefault="008C438C" w:rsidP="008C438C">
      <w:pPr>
        <w:pStyle w:val="StataComment"/>
      </w:pPr>
      <w:r>
        <w:t xml:space="preserve">*Now the </w:t>
      </w:r>
      <w:proofErr w:type="spellStart"/>
      <w:r>
        <w:t>probit</w:t>
      </w:r>
      <w:proofErr w:type="spellEnd"/>
      <w:r>
        <w:t xml:space="preserve"> regression, starting without the age squared term (just as we started the OLS without it):</w:t>
      </w:r>
    </w:p>
    <w:p w:rsidR="008C438C" w:rsidRDefault="008C438C" w:rsidP="008C438C">
      <w:pPr>
        <w:pStyle w:val="Stata"/>
      </w:pPr>
    </w:p>
    <w:p w:rsidR="008C438C" w:rsidRDefault="008C438C" w:rsidP="008C438C">
      <w:pPr>
        <w:pStyle w:val="Stata"/>
      </w:pPr>
      <w:proofErr w:type="spellStart"/>
      <w:proofErr w:type="gramStart"/>
      <w:r>
        <w:t>probit</w:t>
      </w:r>
      <w:proofErr w:type="spellEnd"/>
      <w:proofErr w:type="gramEnd"/>
      <w:r>
        <w:t xml:space="preserve">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edNow2M rural polDem9</w:t>
      </w:r>
    </w:p>
    <w:p w:rsidR="008C438C" w:rsidRDefault="008C438C" w:rsidP="008C438C">
      <w:pPr>
        <w:pStyle w:val="Stata"/>
      </w:pPr>
    </w:p>
    <w:p w:rsidR="008C438C" w:rsidRDefault="008C438C" w:rsidP="008C438C">
      <w:pPr>
        <w:pStyle w:val="Boxednote"/>
        <w:shd w:val="clear" w:color="auto" w:fill="99CCFF"/>
      </w:pPr>
      <w:r>
        <w:t>It looks quite different than the OLS, but is actually quite similar in the end</w:t>
      </w:r>
    </w:p>
    <w:p w:rsidR="008C438C" w:rsidRDefault="008C438C" w:rsidP="008C438C">
      <w:pPr>
        <w:pStyle w:val="Boxednote"/>
        <w:shd w:val="clear" w:color="auto" w:fill="CCFFFF"/>
      </w:pPr>
      <w:r>
        <w:t xml:space="preserve">Iteration 0:   log likelihood =  -1420.447  </w:t>
      </w:r>
    </w:p>
    <w:p w:rsidR="008C438C" w:rsidRDefault="008C438C" w:rsidP="008C438C">
      <w:pPr>
        <w:pStyle w:val="Boxednote"/>
        <w:shd w:val="clear" w:color="auto" w:fill="CCFFFF"/>
      </w:pPr>
      <w:r>
        <w:t xml:space="preserve">Iteration 1:   log likelihood = -1361.2785  </w:t>
      </w:r>
    </w:p>
    <w:p w:rsidR="008C438C" w:rsidRDefault="008C438C" w:rsidP="008C438C">
      <w:pPr>
        <w:pStyle w:val="Boxednote"/>
        <w:shd w:val="clear" w:color="auto" w:fill="CCFFFF"/>
      </w:pPr>
      <w:r>
        <w:t xml:space="preserve">Iteration 2:   log likelihood = -1361.2095  </w:t>
      </w:r>
    </w:p>
    <w:p w:rsidR="008C438C" w:rsidRDefault="008C438C" w:rsidP="008C438C">
      <w:pPr>
        <w:pStyle w:val="Boxednote"/>
        <w:shd w:val="clear" w:color="auto" w:fill="CCFFFF"/>
      </w:pPr>
      <w:r>
        <w:t xml:space="preserve">Iteration 3:   log likelihood = -1361.2095  </w:t>
      </w:r>
    </w:p>
    <w:p w:rsidR="008C438C" w:rsidRDefault="008C438C" w:rsidP="008C438C">
      <w:pPr>
        <w:pStyle w:val="Boxednote"/>
        <w:shd w:val="clear" w:color="auto" w:fill="CCFFFF"/>
      </w:pPr>
    </w:p>
    <w:p w:rsidR="008C438C" w:rsidRDefault="008C438C" w:rsidP="008C438C">
      <w:pPr>
        <w:pStyle w:val="Boxednote"/>
        <w:shd w:val="clear" w:color="auto" w:fill="CCFFFF"/>
      </w:pPr>
      <w:r>
        <w:t>Probit regression                                 Number of obs   =       2054</w:t>
      </w:r>
    </w:p>
    <w:p w:rsidR="008C438C" w:rsidRDefault="008C438C" w:rsidP="008C438C">
      <w:pPr>
        <w:pStyle w:val="Boxednote"/>
        <w:shd w:val="clear" w:color="auto" w:fill="CCFFFF"/>
      </w:pPr>
      <w:r>
        <w:t xml:space="preserve">                                                  LR chi2(6)      =     118.48</w:t>
      </w:r>
    </w:p>
    <w:p w:rsidR="008C438C" w:rsidRDefault="008C438C" w:rsidP="008C438C">
      <w:pPr>
        <w:pStyle w:val="Boxednote"/>
        <w:shd w:val="clear" w:color="auto" w:fill="CCFFFF"/>
      </w:pPr>
      <w:r>
        <w:t xml:space="preserve">                                                  Prob &gt; chi2     =     0.0000</w:t>
      </w:r>
    </w:p>
    <w:p w:rsidR="008C438C" w:rsidRDefault="008C438C" w:rsidP="008C438C">
      <w:pPr>
        <w:pStyle w:val="Boxednote"/>
        <w:shd w:val="clear" w:color="auto" w:fill="CCFFFF"/>
      </w:pPr>
      <w:r>
        <w:t>Log likelihood = -1361.2095                       Pseudo R2       =     0.0417</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Coef.   Std. Err.      z    P&gt;|z|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chGoNowQ |    .003755   .0011375     3.30   0.001     .0015255    .0059845</w:t>
      </w:r>
    </w:p>
    <w:p w:rsidR="008C438C" w:rsidRDefault="008C438C" w:rsidP="008C438C">
      <w:pPr>
        <w:pStyle w:val="Boxednote"/>
        <w:shd w:val="clear" w:color="auto" w:fill="CCFFFF"/>
      </w:pPr>
      <w:r>
        <w:t xml:space="preserve">       maleM |  -.1437437   .0566409    -2.54   0.011    -.2547579   -.0327295</w:t>
      </w:r>
    </w:p>
    <w:p w:rsidR="008C438C" w:rsidRDefault="008C438C" w:rsidP="008C438C">
      <w:pPr>
        <w:pStyle w:val="Boxednote"/>
        <w:shd w:val="clear" w:color="auto" w:fill="CCFFFF"/>
      </w:pPr>
      <w:r>
        <w:t xml:space="preserve">        ageM |   .0144116   .0018248     7.90   0.000      .010835    .0179882</w:t>
      </w:r>
    </w:p>
    <w:p w:rsidR="008C438C" w:rsidRDefault="008C438C" w:rsidP="008C438C">
      <w:pPr>
        <w:pStyle w:val="Boxednote"/>
        <w:shd w:val="clear" w:color="auto" w:fill="CCFFFF"/>
      </w:pPr>
      <w:r>
        <w:t xml:space="preserve">     edNow2M |   .0160778   .0124471     1.29   0.196    -.0083181    .0404736</w:t>
      </w:r>
    </w:p>
    <w:p w:rsidR="008C438C" w:rsidRDefault="008C438C" w:rsidP="008C438C">
      <w:pPr>
        <w:pStyle w:val="Boxednote"/>
        <w:shd w:val="clear" w:color="auto" w:fill="CCFFFF"/>
      </w:pPr>
      <w:r>
        <w:t xml:space="preserve">       rural |   .0807265   .0594317     1.36   0.174    -.0357575    .1972106</w:t>
      </w:r>
    </w:p>
    <w:p w:rsidR="008C438C" w:rsidRDefault="008C438C" w:rsidP="008C438C">
      <w:pPr>
        <w:pStyle w:val="Boxednote"/>
        <w:shd w:val="clear" w:color="auto" w:fill="CCFFFF"/>
      </w:pPr>
      <w:r>
        <w:t xml:space="preserve">     polDem9 |  -.3216707   .0872925    -3.68   0.000    -.4927609   -.1505805</w:t>
      </w:r>
    </w:p>
    <w:p w:rsidR="008C438C" w:rsidRDefault="008C438C" w:rsidP="008C438C">
      <w:pPr>
        <w:pStyle w:val="Boxednote"/>
        <w:shd w:val="clear" w:color="auto" w:fill="CCFFFF"/>
      </w:pPr>
      <w:r>
        <w:t xml:space="preserve">       _cons |   -.825758   .2161993    -3.82   0.000    -1.249501   -.4020151</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Comment"/>
      </w:pPr>
      <w:r>
        <w:t>*This gets predicted values for each case, just as for OLS -- convenient! Note the "</w:t>
      </w:r>
      <w:proofErr w:type="spellStart"/>
      <w:r>
        <w:t>pr</w:t>
      </w:r>
      <w:proofErr w:type="spellEnd"/>
      <w:r>
        <w:t>" option, which asks for predicted probabilities (the default is something else)</w:t>
      </w:r>
    </w:p>
    <w:p w:rsidR="008C438C" w:rsidRDefault="008C438C" w:rsidP="008C438C">
      <w:pPr>
        <w:pStyle w:val="Stata"/>
      </w:pPr>
      <w:proofErr w:type="gramStart"/>
      <w:r>
        <w:t>predict</w:t>
      </w:r>
      <w:proofErr w:type="gramEnd"/>
      <w:r>
        <w:t xml:space="preserve"> probHat1, </w:t>
      </w:r>
      <w:proofErr w:type="spellStart"/>
      <w:r>
        <w:t>pr</w:t>
      </w:r>
      <w:proofErr w:type="spellEnd"/>
    </w:p>
    <w:p w:rsidR="008C438C" w:rsidRDefault="008C438C" w:rsidP="008C438C">
      <w:pPr>
        <w:pStyle w:val="Stata"/>
      </w:pPr>
    </w:p>
    <w:p w:rsidR="008C438C" w:rsidRDefault="008C438C" w:rsidP="008C438C">
      <w:pPr>
        <w:pStyle w:val="Stata"/>
      </w:pPr>
      <w:proofErr w:type="gramStart"/>
      <w:r>
        <w:t>list</w:t>
      </w:r>
      <w:proofErr w:type="gramEnd"/>
      <w:r>
        <w:t xml:space="preserve"> married olsHat1 olsHat2 probHat1 </w:t>
      </w:r>
      <w:proofErr w:type="spellStart"/>
      <w:r>
        <w:t>ageM</w:t>
      </w:r>
      <w:proofErr w:type="spellEnd"/>
      <w:r>
        <w:t xml:space="preserve"> in 1/10</w:t>
      </w:r>
    </w:p>
    <w:p w:rsidR="008C438C" w:rsidRDefault="008C438C" w:rsidP="008C438C">
      <w:pPr>
        <w:pStyle w:val="Boxednote"/>
        <w:shd w:val="clear" w:color="auto" w:fill="99CCFF"/>
      </w:pPr>
      <w:r>
        <w:t>Not actually very different from our earlier OLS estimates</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 married    olsHat1    olsHat2   </w:t>
      </w:r>
      <w:r>
        <w:rPr>
          <w:highlight w:val="yellow"/>
        </w:rPr>
        <w:t>probHat1</w:t>
      </w:r>
      <w:r>
        <w:t xml:space="preserve">   ageM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1. |       0     .26539   .2260525   .</w:t>
      </w:r>
      <w:r>
        <w:rPr>
          <w:highlight w:val="yellow"/>
        </w:rPr>
        <w:t>2701</w:t>
      </w:r>
      <w:r>
        <w:t>299     28 |</w:t>
      </w:r>
    </w:p>
    <w:p w:rsidR="008C438C" w:rsidRDefault="008C438C" w:rsidP="008C438C">
      <w:pPr>
        <w:pStyle w:val="Boxednote"/>
        <w:shd w:val="clear" w:color="auto" w:fill="CCFFFF"/>
      </w:pPr>
      <w:r>
        <w:t xml:space="preserve">  2. |       0   .3827111   .3868366   .</w:t>
      </w:r>
      <w:r>
        <w:rPr>
          <w:highlight w:val="yellow"/>
        </w:rPr>
        <w:t>378</w:t>
      </w:r>
      <w:r>
        <w:t>7908     31 |</w:t>
      </w:r>
    </w:p>
    <w:p w:rsidR="008C438C" w:rsidRDefault="008C438C" w:rsidP="008C438C">
      <w:pPr>
        <w:pStyle w:val="Boxednote"/>
        <w:shd w:val="clear" w:color="auto" w:fill="CCFFFF"/>
      </w:pPr>
      <w:r>
        <w:t xml:space="preserve">  3. |       1   .4091021   .4739023   .</w:t>
      </w:r>
      <w:r>
        <w:rPr>
          <w:highlight w:val="yellow"/>
        </w:rPr>
        <w:t>4061</w:t>
      </w:r>
      <w:r>
        <w:t>627     49 |</w:t>
      </w:r>
    </w:p>
    <w:p w:rsidR="008C438C" w:rsidRDefault="008C438C" w:rsidP="008C438C">
      <w:pPr>
        <w:pStyle w:val="Boxednote"/>
        <w:shd w:val="clear" w:color="auto" w:fill="CCFFFF"/>
      </w:pPr>
      <w:r>
        <w:t xml:space="preserve">  4. |       1   .3939637    .462032   .3908046     42 |</w:t>
      </w:r>
    </w:p>
    <w:p w:rsidR="008C438C" w:rsidRDefault="008C438C" w:rsidP="008C438C">
      <w:pPr>
        <w:pStyle w:val="Boxednote"/>
        <w:shd w:val="clear" w:color="auto" w:fill="CCFFFF"/>
      </w:pPr>
      <w:r>
        <w:t xml:space="preserve">  5. |       0   .3503894   .3624285   .3485191     34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6. |       0   .6229985   .5217903   .6262043     72 |</w:t>
      </w:r>
    </w:p>
    <w:p w:rsidR="008C438C" w:rsidRDefault="008C438C" w:rsidP="008C438C">
      <w:pPr>
        <w:pStyle w:val="Boxednote"/>
        <w:shd w:val="clear" w:color="auto" w:fill="CCFFFF"/>
      </w:pPr>
      <w:r>
        <w:t xml:space="preserve">  7. |       0   .4059684   .3946553   .4026269     30 |</w:t>
      </w:r>
    </w:p>
    <w:p w:rsidR="008C438C" w:rsidRDefault="008C438C" w:rsidP="008C438C">
      <w:pPr>
        <w:pStyle w:val="Boxednote"/>
        <w:shd w:val="clear" w:color="auto" w:fill="CCFFFF"/>
      </w:pPr>
      <w:r>
        <w:t xml:space="preserve">  8. |       0   .5455852   .5664732   .5467135     36 |</w:t>
      </w:r>
    </w:p>
    <w:p w:rsidR="008C438C" w:rsidRDefault="008C438C" w:rsidP="008C438C">
      <w:pPr>
        <w:pStyle w:val="Boxednote"/>
        <w:shd w:val="clear" w:color="auto" w:fill="CCFFFF"/>
      </w:pPr>
      <w:r>
        <w:t xml:space="preserve">  9. |       1   .4950664   .5610106   .4948178     49 |</w:t>
      </w:r>
    </w:p>
    <w:p w:rsidR="008C438C" w:rsidRDefault="008C438C" w:rsidP="008C438C">
      <w:pPr>
        <w:pStyle w:val="Boxednote"/>
        <w:shd w:val="clear" w:color="auto" w:fill="CCFFFF"/>
      </w:pPr>
      <w:r>
        <w:t xml:space="preserve"> 10. |       1    .467046   .5259852   .4655033     43 |</w:t>
      </w:r>
    </w:p>
    <w:p w:rsidR="008C438C" w:rsidRDefault="008C438C" w:rsidP="008C438C">
      <w:pPr>
        <w:pStyle w:val="Boxednote"/>
        <w:shd w:val="clear" w:color="auto" w:fill="CCFFFF"/>
      </w:pPr>
      <w:r>
        <w:t xml:space="preserve">     +-------------------------------------------------+</w:t>
      </w:r>
    </w:p>
    <w:p w:rsidR="008C438C" w:rsidRDefault="008C438C" w:rsidP="008C438C">
      <w:pPr>
        <w:pStyle w:val="Stata"/>
      </w:pPr>
    </w:p>
    <w:p w:rsidR="008C438C" w:rsidRDefault="008C438C" w:rsidP="008C438C">
      <w:pPr>
        <w:pStyle w:val="Heading4"/>
      </w:pPr>
      <w:r>
        <w:t xml:space="preserve">*Any extra </w:t>
      </w:r>
      <w:proofErr w:type="spellStart"/>
      <w:r>
        <w:t>curvilinearity</w:t>
      </w:r>
      <w:proofErr w:type="spellEnd"/>
      <w:r>
        <w:t xml:space="preserve"> in the </w:t>
      </w:r>
      <w:proofErr w:type="spellStart"/>
      <w:r>
        <w:t>probit</w:t>
      </w:r>
      <w:proofErr w:type="spellEnd"/>
      <w:r>
        <w:t>?</w:t>
      </w:r>
    </w:p>
    <w:p w:rsidR="008C438C" w:rsidRDefault="008C438C" w:rsidP="008C438C">
      <w:pPr>
        <w:pStyle w:val="Stata"/>
      </w:pPr>
      <w:proofErr w:type="spellStart"/>
      <w:proofErr w:type="gramStart"/>
      <w:r>
        <w:t>probit</w:t>
      </w:r>
      <w:proofErr w:type="spellEnd"/>
      <w:proofErr w:type="gramEnd"/>
      <w:r>
        <w:t xml:space="preserve">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w:t>
      </w:r>
      <w:proofErr w:type="spellStart"/>
      <w:r>
        <w:rPr>
          <w:highlight w:val="yellow"/>
        </w:rPr>
        <w:t>ageMSq</w:t>
      </w:r>
      <w:proofErr w:type="spellEnd"/>
      <w:r>
        <w:t xml:space="preserve"> edNow2M rural polDem9</w:t>
      </w:r>
    </w:p>
    <w:p w:rsidR="008C438C" w:rsidRDefault="008C438C" w:rsidP="008C438C">
      <w:pPr>
        <w:pStyle w:val="Boxednote"/>
        <w:shd w:val="clear" w:color="auto" w:fill="99CCFF"/>
      </w:pPr>
      <w:r>
        <w:t xml:space="preserve">Lots! </w:t>
      </w:r>
    </w:p>
    <w:p w:rsidR="008C438C" w:rsidRDefault="008C438C" w:rsidP="008C438C">
      <w:pPr>
        <w:pStyle w:val="Boxednote"/>
        <w:shd w:val="clear" w:color="auto" w:fill="CCFFFF"/>
      </w:pPr>
      <w:r>
        <w:t xml:space="preserve">Iteration 0:   log likelihood =  -1420.447  </w:t>
      </w:r>
    </w:p>
    <w:p w:rsidR="008C438C" w:rsidRDefault="008C438C" w:rsidP="008C438C">
      <w:pPr>
        <w:pStyle w:val="Boxednote"/>
        <w:shd w:val="clear" w:color="auto" w:fill="CCFFFF"/>
      </w:pPr>
      <w:r>
        <w:t xml:space="preserve">Iteration 1:   log likelihood = -1340.2063  </w:t>
      </w:r>
    </w:p>
    <w:p w:rsidR="008C438C" w:rsidRDefault="008C438C" w:rsidP="008C438C">
      <w:pPr>
        <w:pStyle w:val="Boxednote"/>
        <w:shd w:val="clear" w:color="auto" w:fill="CCFFFF"/>
      </w:pPr>
      <w:r>
        <w:t xml:space="preserve">Iteration 2:   log likelihood = -1339.9431  </w:t>
      </w:r>
    </w:p>
    <w:p w:rsidR="008C438C" w:rsidRDefault="008C438C" w:rsidP="008C438C">
      <w:pPr>
        <w:pStyle w:val="Boxednote"/>
        <w:shd w:val="clear" w:color="auto" w:fill="CCFFFF"/>
      </w:pPr>
      <w:r>
        <w:t xml:space="preserve">Iteration 3:   log likelihood = -1339.9431  </w:t>
      </w:r>
    </w:p>
    <w:p w:rsidR="008C438C" w:rsidRDefault="008C438C" w:rsidP="008C438C">
      <w:pPr>
        <w:pStyle w:val="Boxednote"/>
        <w:shd w:val="clear" w:color="auto" w:fill="CCFFFF"/>
      </w:pPr>
    </w:p>
    <w:p w:rsidR="008C438C" w:rsidRDefault="008C438C" w:rsidP="008C438C">
      <w:pPr>
        <w:pStyle w:val="Boxednote"/>
        <w:shd w:val="clear" w:color="auto" w:fill="CCFFFF"/>
      </w:pPr>
      <w:r>
        <w:t>Probit regression                                 Number of obs   =       2054</w:t>
      </w:r>
    </w:p>
    <w:p w:rsidR="008C438C" w:rsidRDefault="008C438C" w:rsidP="008C438C">
      <w:pPr>
        <w:pStyle w:val="Boxednote"/>
        <w:shd w:val="clear" w:color="auto" w:fill="CCFFFF"/>
      </w:pPr>
      <w:r>
        <w:t xml:space="preserve">                                                  LR chi2(7)      =     161.01</w:t>
      </w:r>
    </w:p>
    <w:p w:rsidR="008C438C" w:rsidRDefault="008C438C" w:rsidP="008C438C">
      <w:pPr>
        <w:pStyle w:val="Boxednote"/>
        <w:shd w:val="clear" w:color="auto" w:fill="CCFFFF"/>
      </w:pPr>
      <w:r>
        <w:t xml:space="preserve">                                                  Prob &gt; chi2     =     0.0000</w:t>
      </w:r>
    </w:p>
    <w:p w:rsidR="008C438C" w:rsidRDefault="008C438C" w:rsidP="008C438C">
      <w:pPr>
        <w:pStyle w:val="Boxednote"/>
        <w:shd w:val="clear" w:color="auto" w:fill="CCFFFF"/>
      </w:pPr>
      <w:r>
        <w:t>Log likelihood = -1339.9431                       Pseudo R2       =     0.0567</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Coef.   Std. Err.      z    P&gt;|z|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chGoNowQ |   .0037754   .0011396     3.31   0.001     .0015419    .0060089</w:t>
      </w:r>
    </w:p>
    <w:p w:rsidR="008C438C" w:rsidRDefault="008C438C" w:rsidP="008C438C">
      <w:pPr>
        <w:pStyle w:val="Boxednote"/>
        <w:shd w:val="clear" w:color="auto" w:fill="CCFFFF"/>
      </w:pPr>
      <w:r>
        <w:t xml:space="preserve">       maleM |  -.1454243   .0570418    -2.55   0.011    -.2572243   -.0336244</w:t>
      </w:r>
    </w:p>
    <w:p w:rsidR="008C438C" w:rsidRDefault="008C438C" w:rsidP="008C438C">
      <w:pPr>
        <w:pStyle w:val="Boxednote"/>
        <w:shd w:val="clear" w:color="auto" w:fill="CCFFFF"/>
      </w:pPr>
      <w:r>
        <w:t xml:space="preserve">        ageM |   .0256922   .0025779     9.97   0.000     .0206395    .0307449</w:t>
      </w:r>
    </w:p>
    <w:p w:rsidR="008C438C" w:rsidRDefault="008C438C" w:rsidP="008C438C">
      <w:pPr>
        <w:pStyle w:val="Boxednote"/>
        <w:shd w:val="clear" w:color="auto" w:fill="CCFFFF"/>
      </w:pPr>
      <w:r>
        <w:t xml:space="preserve">      </w:t>
      </w:r>
      <w:r>
        <w:rPr>
          <w:highlight w:val="yellow"/>
        </w:rPr>
        <w:t>ageMSq</w:t>
      </w:r>
      <w:r>
        <w:t xml:space="preserve"> |  -.0007221   .0001118    </w:t>
      </w:r>
      <w:r>
        <w:rPr>
          <w:highlight w:val="yellow"/>
        </w:rPr>
        <w:t>-6.46</w:t>
      </w:r>
      <w:r>
        <w:t xml:space="preserve">   0.000    -.0009412   -.0005031</w:t>
      </w:r>
    </w:p>
    <w:p w:rsidR="008C438C" w:rsidRDefault="008C438C" w:rsidP="008C438C">
      <w:pPr>
        <w:pStyle w:val="Boxednote"/>
        <w:shd w:val="clear" w:color="auto" w:fill="CCFFFF"/>
      </w:pPr>
      <w:r>
        <w:t xml:space="preserve">     edNow2M |   .0212936   .0125598     1.70   0.090    -.0033231    .0459103</w:t>
      </w:r>
    </w:p>
    <w:p w:rsidR="008C438C" w:rsidRDefault="008C438C" w:rsidP="008C438C">
      <w:pPr>
        <w:pStyle w:val="Boxednote"/>
        <w:shd w:val="clear" w:color="auto" w:fill="CCFFFF"/>
      </w:pPr>
      <w:r>
        <w:t xml:space="preserve">       rural |   .0882706   .0599048     1.47   0.141    -.0291407    .2056819</w:t>
      </w:r>
    </w:p>
    <w:p w:rsidR="008C438C" w:rsidRDefault="008C438C" w:rsidP="008C438C">
      <w:pPr>
        <w:pStyle w:val="Boxednote"/>
        <w:shd w:val="clear" w:color="auto" w:fill="CCFFFF"/>
      </w:pPr>
      <w:r>
        <w:t xml:space="preserve">     polDem9 |  -.3596551   .0880474    -4.08   0.000    -.5322248   -.1870853</w:t>
      </w:r>
    </w:p>
    <w:p w:rsidR="008C438C" w:rsidRDefault="008C438C" w:rsidP="008C438C">
      <w:pPr>
        <w:pStyle w:val="Boxednote"/>
        <w:shd w:val="clear" w:color="auto" w:fill="CCFFFF"/>
      </w:pPr>
      <w:r>
        <w:t xml:space="preserve">       _cons |  -1.203333   .2261728    -5.32   0.000    -1.646624   -.7600428</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Comment"/>
      </w:pPr>
      <w:r>
        <w:t xml:space="preserve">*Graph it using Eval4 and Excel, as before. </w:t>
      </w:r>
    </w:p>
    <w:p w:rsidR="008C438C" w:rsidRDefault="008C438C" w:rsidP="008C438C">
      <w:pPr>
        <w:pStyle w:val="Stata"/>
      </w:pPr>
      <w:proofErr w:type="gramStart"/>
      <w:r>
        <w:t>eval4</w:t>
      </w:r>
      <w:proofErr w:type="gramEnd"/>
      <w:r>
        <w:t xml:space="preserve"> </w:t>
      </w:r>
      <w:proofErr w:type="spellStart"/>
      <w:r>
        <w:t>probit</w:t>
      </w:r>
      <w:proofErr w:type="spellEnd"/>
      <w:r>
        <w:t xml:space="preserve"> </w:t>
      </w:r>
      <w:proofErr w:type="spellStart"/>
      <w:r>
        <w:t>ageM</w:t>
      </w:r>
      <w:proofErr w:type="spellEnd"/>
      <w:r>
        <w:t xml:space="preserve"> "20 30 40 50 60 70 80"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WHOLE POPULATION STANDARDIZATION. </w:t>
      </w:r>
    </w:p>
    <w:p w:rsidR="008C438C" w:rsidRDefault="008C438C" w:rsidP="008C438C">
      <w:pPr>
        <w:pStyle w:val="Boxednote"/>
        <w:shd w:val="clear" w:color="auto" w:fill="CCFFFF"/>
      </w:pPr>
      <w:r>
        <w:t xml:space="preserve">      ageM Predicted      s.e.    ci Low   ci High  Now-prev Now-begin Now/begin</w:t>
      </w:r>
    </w:p>
    <w:p w:rsidR="008C438C" w:rsidRDefault="008C438C" w:rsidP="008C438C">
      <w:pPr>
        <w:pStyle w:val="Boxednote"/>
        <w:shd w:val="clear" w:color="auto" w:fill="CCFFFF"/>
      </w:pPr>
      <w:r>
        <w:t xml:space="preserve">        20     .2046    .02927     .1519     .2667         0         0         1</w:t>
      </w:r>
    </w:p>
    <w:p w:rsidR="008C438C" w:rsidRDefault="008C438C" w:rsidP="008C438C">
      <w:pPr>
        <w:pStyle w:val="Boxednote"/>
        <w:shd w:val="clear" w:color="auto" w:fill="CCFFFF"/>
      </w:pPr>
      <w:r>
        <w:t xml:space="preserve">        30     .3591    .02782     .3058     .4149     .</w:t>
      </w:r>
      <w:r>
        <w:rPr>
          <w:highlight w:val="yellow"/>
        </w:rPr>
        <w:t>15</w:t>
      </w:r>
      <w:r>
        <w:t>45     .1545     1.755</w:t>
      </w:r>
    </w:p>
    <w:p w:rsidR="008C438C" w:rsidRDefault="008C438C" w:rsidP="008C438C">
      <w:pPr>
        <w:pStyle w:val="Boxednote"/>
        <w:shd w:val="clear" w:color="auto" w:fill="CCFFFF"/>
      </w:pPr>
      <w:r>
        <w:t xml:space="preserve">        40     .4848    .02801     .4299     .5397     .</w:t>
      </w:r>
      <w:r>
        <w:rPr>
          <w:highlight w:val="yellow"/>
        </w:rPr>
        <w:t>12</w:t>
      </w:r>
      <w:r>
        <w:t>58     .2802      2.37</w:t>
      </w:r>
    </w:p>
    <w:p w:rsidR="008C438C" w:rsidRDefault="008C438C" w:rsidP="008C438C">
      <w:pPr>
        <w:pStyle w:val="Boxednote"/>
        <w:shd w:val="clear" w:color="auto" w:fill="CCFFFF"/>
      </w:pPr>
      <w:r>
        <w:t xml:space="preserve">        50     .5569     .0281     .5011     .6113    .0</w:t>
      </w:r>
      <w:r>
        <w:rPr>
          <w:highlight w:val="yellow"/>
        </w:rPr>
        <w:t>72</w:t>
      </w:r>
      <w:r>
        <w:t>11     .3523     2.722</w:t>
      </w:r>
    </w:p>
    <w:p w:rsidR="008C438C" w:rsidRDefault="008C438C" w:rsidP="008C438C">
      <w:pPr>
        <w:pStyle w:val="Boxednote"/>
        <w:shd w:val="clear" w:color="auto" w:fill="CCFFFF"/>
      </w:pPr>
      <w:r>
        <w:t xml:space="preserve">        60     .5725    .02784     .5171     .6262    .01556     .3679     2.798</w:t>
      </w:r>
    </w:p>
    <w:p w:rsidR="008C438C" w:rsidRDefault="008C438C" w:rsidP="008C438C">
      <w:pPr>
        <w:pStyle w:val="Boxednote"/>
        <w:shd w:val="clear" w:color="auto" w:fill="CCFFFF"/>
      </w:pPr>
      <w:r>
        <w:t xml:space="preserve">        70     .5321    .03294      .467     .5961   -.04041     .3275     2.601</w:t>
      </w:r>
    </w:p>
    <w:p w:rsidR="008C438C" w:rsidRDefault="008C438C" w:rsidP="008C438C">
      <w:pPr>
        <w:pStyle w:val="Boxednote"/>
        <w:shd w:val="clear" w:color="auto" w:fill="CCFFFF"/>
      </w:pPr>
      <w:r>
        <w:t xml:space="preserve">        80     .4351    .04858     .3417     .5322   </w:t>
      </w:r>
      <w:r>
        <w:rPr>
          <w:highlight w:val="yellow"/>
        </w:rPr>
        <w:t>-.09</w:t>
      </w:r>
      <w:r>
        <w:t>698     .2305     2.127</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42E08622" wp14:editId="3A86909B">
            <wp:extent cx="2781935" cy="2508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935" cy="250888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Comment"/>
      </w:pPr>
      <w:r>
        <w:t xml:space="preserve">*In case you thought this was pretty familiar, </w:t>
      </w:r>
      <w:proofErr w:type="spellStart"/>
      <w:proofErr w:type="gramStart"/>
      <w:r>
        <w:t>lets</w:t>
      </w:r>
      <w:proofErr w:type="spellEnd"/>
      <w:proofErr w:type="gramEnd"/>
      <w:r>
        <w:t xml:space="preserve"> compare it systematically with OLS.  Get the predicted value, in the usual way:</w:t>
      </w:r>
    </w:p>
    <w:p w:rsidR="008C438C" w:rsidRDefault="008C438C" w:rsidP="008C438C">
      <w:pPr>
        <w:pStyle w:val="Stata"/>
      </w:pPr>
    </w:p>
    <w:p w:rsidR="008C438C" w:rsidRDefault="008C438C" w:rsidP="008C438C">
      <w:pPr>
        <w:pStyle w:val="Stata"/>
      </w:pPr>
      <w:proofErr w:type="gramStart"/>
      <w:r>
        <w:t>predict</w:t>
      </w:r>
      <w:proofErr w:type="gramEnd"/>
      <w:r>
        <w:t xml:space="preserve"> probHat2, </w:t>
      </w:r>
      <w:proofErr w:type="spellStart"/>
      <w:r>
        <w:t>pr</w:t>
      </w:r>
      <w:proofErr w:type="spellEnd"/>
    </w:p>
    <w:p w:rsidR="008C438C" w:rsidRDefault="008C438C" w:rsidP="008C438C">
      <w:pPr>
        <w:pStyle w:val="Stata"/>
      </w:pPr>
    </w:p>
    <w:p w:rsidR="008C438C" w:rsidRDefault="008C438C" w:rsidP="008C438C">
      <w:pPr>
        <w:pStyle w:val="Stata"/>
      </w:pPr>
      <w:proofErr w:type="gramStart"/>
      <w:r>
        <w:t>list</w:t>
      </w:r>
      <w:proofErr w:type="gramEnd"/>
      <w:r>
        <w:t xml:space="preserve"> married olsHat1 olsHat2 probHat1 probHat2 </w:t>
      </w:r>
      <w:proofErr w:type="spellStart"/>
      <w:r>
        <w:t>ageM</w:t>
      </w:r>
      <w:proofErr w:type="spellEnd"/>
      <w:r>
        <w:t xml:space="preserve"> in 1/10</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 married    olsHat1    olsHat2   probHat1   probHat2   ageM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1. |       0     .26539   .2260525   .2701299   .2279259     28 |</w:t>
      </w:r>
    </w:p>
    <w:p w:rsidR="008C438C" w:rsidRDefault="008C438C" w:rsidP="008C438C">
      <w:pPr>
        <w:pStyle w:val="Boxednote"/>
        <w:shd w:val="clear" w:color="auto" w:fill="CCFFFF"/>
      </w:pPr>
      <w:r>
        <w:t xml:space="preserve">  2. |       0   .3827111   .3868366   .3787908   .3756584     31 |</w:t>
      </w:r>
    </w:p>
    <w:p w:rsidR="008C438C" w:rsidRDefault="008C438C" w:rsidP="008C438C">
      <w:pPr>
        <w:pStyle w:val="Boxednote"/>
        <w:shd w:val="clear" w:color="auto" w:fill="CCFFFF"/>
      </w:pPr>
      <w:r>
        <w:t xml:space="preserve">  3. |       1   .4091021   .4739023   .4061627   .4741499     49 |</w:t>
      </w:r>
    </w:p>
    <w:p w:rsidR="008C438C" w:rsidRDefault="008C438C" w:rsidP="008C438C">
      <w:pPr>
        <w:pStyle w:val="Boxednote"/>
        <w:shd w:val="clear" w:color="auto" w:fill="CCFFFF"/>
      </w:pPr>
      <w:r>
        <w:t xml:space="preserve">  4. |       1   .3939637    .462032   .3908046   .4591648     42 |</w:t>
      </w:r>
    </w:p>
    <w:p w:rsidR="008C438C" w:rsidRDefault="008C438C" w:rsidP="008C438C">
      <w:pPr>
        <w:pStyle w:val="Boxednote"/>
        <w:shd w:val="clear" w:color="auto" w:fill="CCFFFF"/>
      </w:pPr>
      <w:r>
        <w:t xml:space="preserve">  5. |       0   .3503894   .3624285   .3485191   .3558584     34 |</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xml:space="preserve">  6. |       0   .6229985   .5217903   .6262043     .52037     72 |</w:t>
      </w:r>
    </w:p>
    <w:p w:rsidR="008C438C" w:rsidRDefault="008C438C" w:rsidP="008C438C">
      <w:pPr>
        <w:pStyle w:val="Boxednote"/>
        <w:shd w:val="clear" w:color="auto" w:fill="CCFFFF"/>
      </w:pPr>
      <w:r>
        <w:t xml:space="preserve">  7. |       0   .4059684   .3946553   .4026269   .3834852     30 |</w:t>
      </w:r>
    </w:p>
    <w:p w:rsidR="008C438C" w:rsidRDefault="008C438C" w:rsidP="008C438C">
      <w:pPr>
        <w:pStyle w:val="Boxednote"/>
        <w:shd w:val="clear" w:color="auto" w:fill="CCFFFF"/>
      </w:pPr>
      <w:r>
        <w:t xml:space="preserve">  8. |       0   .5455852   .5664732   .5467135   .5655384     36 |</w:t>
      </w:r>
    </w:p>
    <w:p w:rsidR="008C438C" w:rsidRDefault="008C438C" w:rsidP="008C438C">
      <w:pPr>
        <w:pStyle w:val="Boxednote"/>
        <w:shd w:val="clear" w:color="auto" w:fill="CCFFFF"/>
      </w:pPr>
      <w:r>
        <w:t xml:space="preserve">  9. |       1   .4950664   .5610106   .4948178    .567229     49 |</w:t>
      </w:r>
    </w:p>
    <w:p w:rsidR="008C438C" w:rsidRDefault="008C438C" w:rsidP="008C438C">
      <w:pPr>
        <w:pStyle w:val="Boxednote"/>
        <w:shd w:val="clear" w:color="auto" w:fill="CCFFFF"/>
      </w:pPr>
      <w:r>
        <w:t xml:space="preserve"> 10. |       1    .467046   .5259852   .4655033   .5292059     43 |</w:t>
      </w:r>
    </w:p>
    <w:p w:rsidR="008C438C" w:rsidRDefault="008C438C" w:rsidP="008C438C">
      <w:pPr>
        <w:pStyle w:val="Boxednote"/>
        <w:shd w:val="clear" w:color="auto" w:fill="CCFFFF"/>
      </w:pPr>
      <w:r>
        <w:t xml:space="preserve">     +------------------------------------------------------------+</w:t>
      </w:r>
    </w:p>
    <w:p w:rsidR="008C438C" w:rsidRDefault="008C438C" w:rsidP="008C438C">
      <w:pPr>
        <w:pStyle w:val="Stata"/>
      </w:pPr>
    </w:p>
    <w:p w:rsidR="008C438C" w:rsidRDefault="008C438C" w:rsidP="008C438C">
      <w:pPr>
        <w:pStyle w:val="Stata"/>
      </w:pPr>
      <w:proofErr w:type="spellStart"/>
      <w:proofErr w:type="gramStart"/>
      <w:r>
        <w:t>corr</w:t>
      </w:r>
      <w:proofErr w:type="spellEnd"/>
      <w:proofErr w:type="gramEnd"/>
      <w:r>
        <w:t xml:space="preserve"> married olsHat1 olsHat2 probHat1 probHat2 </w:t>
      </w:r>
      <w:proofErr w:type="spellStart"/>
      <w:r>
        <w:t>ageM</w:t>
      </w:r>
      <w:proofErr w:type="spellEnd"/>
      <w:r>
        <w:t xml:space="preserve"> </w:t>
      </w:r>
    </w:p>
    <w:p w:rsidR="008C438C" w:rsidRDefault="008C438C" w:rsidP="008C438C">
      <w:pPr>
        <w:pStyle w:val="Boxednote"/>
        <w:shd w:val="clear" w:color="auto" w:fill="CCFFFF"/>
      </w:pPr>
      <w:r>
        <w:t xml:space="preserve">             |  married  olsHat1  </w:t>
      </w:r>
      <w:r>
        <w:rPr>
          <w:highlight w:val="yellow"/>
        </w:rPr>
        <w:t>olsHat2</w:t>
      </w:r>
      <w:r>
        <w:t xml:space="preserve"> probHat1 </w:t>
      </w:r>
      <w:r>
        <w:rPr>
          <w:highlight w:val="yellow"/>
        </w:rPr>
        <w:t>probHat2</w:t>
      </w:r>
      <w:r>
        <w:t xml:space="preserve">     ageM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1.0000</w:t>
      </w:r>
    </w:p>
    <w:p w:rsidR="008C438C" w:rsidRDefault="008C438C" w:rsidP="008C438C">
      <w:pPr>
        <w:pStyle w:val="Boxednote"/>
        <w:shd w:val="clear" w:color="auto" w:fill="CCFFFF"/>
      </w:pPr>
      <w:r>
        <w:t xml:space="preserve">     olsHat1 |   0.2375   1.0000</w:t>
      </w:r>
    </w:p>
    <w:p w:rsidR="008C438C" w:rsidRDefault="008C438C" w:rsidP="008C438C">
      <w:pPr>
        <w:pStyle w:val="Boxednote"/>
        <w:shd w:val="clear" w:color="auto" w:fill="CCFFFF"/>
      </w:pPr>
      <w:r>
        <w:t xml:space="preserve">     olsHat2 |   0.2730   0.8698   1.0000</w:t>
      </w:r>
    </w:p>
    <w:p w:rsidR="008C438C" w:rsidRDefault="008C438C" w:rsidP="008C438C">
      <w:pPr>
        <w:pStyle w:val="Boxednote"/>
        <w:shd w:val="clear" w:color="auto" w:fill="CCFFFF"/>
      </w:pPr>
      <w:r>
        <w:t xml:space="preserve">    probHat1 |   0.2369   0.9997   0.8687   1.0000</w:t>
      </w:r>
    </w:p>
    <w:p w:rsidR="008C438C" w:rsidRDefault="008C438C" w:rsidP="008C438C">
      <w:pPr>
        <w:pStyle w:val="Boxednote"/>
        <w:shd w:val="clear" w:color="auto" w:fill="CCFFFF"/>
      </w:pPr>
      <w:r>
        <w:t xml:space="preserve">    probHat2 |   0.2700   0.8658   0.</w:t>
      </w:r>
      <w:r>
        <w:rPr>
          <w:highlight w:val="yellow"/>
        </w:rPr>
        <w:t>9987</w:t>
      </w:r>
      <w:r>
        <w:t xml:space="preserve">   0.8654   1.0000</w:t>
      </w:r>
    </w:p>
    <w:p w:rsidR="008C438C" w:rsidRDefault="008C438C" w:rsidP="008C438C">
      <w:pPr>
        <w:pStyle w:val="Boxednote"/>
        <w:shd w:val="clear" w:color="auto" w:fill="CCFFFF"/>
      </w:pPr>
      <w:r>
        <w:t xml:space="preserve">        ageM |   0.1917   0.8071   0.7021   0.8095   0.7035   1.0000</w:t>
      </w:r>
    </w:p>
    <w:p w:rsidR="008C438C" w:rsidRDefault="008C438C" w:rsidP="008C438C">
      <w:pPr>
        <w:pStyle w:val="Boxednote"/>
        <w:shd w:val="clear" w:color="auto" w:fill="99CCFF"/>
      </w:pPr>
      <w:r>
        <w:t xml:space="preserve">                     -- and what, pray tell, does r=.998 imply?</w:t>
      </w:r>
    </w:p>
    <w:p w:rsidR="008C438C" w:rsidRDefault="008C438C" w:rsidP="008C438C">
      <w:pPr>
        <w:pStyle w:val="Stata"/>
      </w:pPr>
    </w:p>
    <w:p w:rsidR="008C438C" w:rsidRDefault="008C438C" w:rsidP="008C438C">
      <w:pPr>
        <w:pStyle w:val="StataComment"/>
      </w:pPr>
      <w:r>
        <w:t xml:space="preserve">*Here is the difference graphically -- it </w:t>
      </w:r>
      <w:proofErr w:type="spellStart"/>
      <w:r>
        <w:t>ie</w:t>
      </w:r>
      <w:proofErr w:type="spellEnd"/>
      <w:r>
        <w:t xml:space="preserve"> nothing!</w:t>
      </w:r>
    </w:p>
    <w:p w:rsidR="008C438C" w:rsidRDefault="008C438C" w:rsidP="008C438C">
      <w:pPr>
        <w:pStyle w:val="Stata"/>
        <w:jc w:val="center"/>
      </w:pPr>
      <w:r>
        <w:rPr>
          <w:noProof/>
        </w:rPr>
        <w:drawing>
          <wp:inline distT="0" distB="0" distL="0" distR="0" wp14:anchorId="5766645F" wp14:editId="0E257718">
            <wp:extent cx="4086860" cy="3613150"/>
            <wp:effectExtent l="0" t="0" r="0" b="0"/>
            <wp:docPr id="16" name="Chart 1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Heading4"/>
      </w:pPr>
      <w:r>
        <w:t>*Now a Logistic regression</w:t>
      </w:r>
    </w:p>
    <w:p w:rsidR="008C438C" w:rsidRDefault="008C438C" w:rsidP="008C438C">
      <w:pPr>
        <w:pStyle w:val="Stata"/>
      </w:pPr>
    </w:p>
    <w:p w:rsidR="008C438C" w:rsidRDefault="008C438C" w:rsidP="008C438C">
      <w:pPr>
        <w:pStyle w:val="StataComment"/>
      </w:pPr>
      <w:r>
        <w:t>*here is the one without age squared; we won't bother looking at it</w:t>
      </w:r>
    </w:p>
    <w:p w:rsidR="008C438C" w:rsidRDefault="008C438C" w:rsidP="008C438C">
      <w:pPr>
        <w:pStyle w:val="Stata"/>
      </w:pPr>
      <w:proofErr w:type="spellStart"/>
      <w:proofErr w:type="gramStart"/>
      <w:r>
        <w:t>logit</w:t>
      </w:r>
      <w:proofErr w:type="spellEnd"/>
      <w:proofErr w:type="gramEnd"/>
      <w:r>
        <w:t xml:space="preserve">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edNow2M rural polDem9</w:t>
      </w:r>
    </w:p>
    <w:p w:rsidR="008C438C" w:rsidRDefault="008C438C" w:rsidP="008C438C">
      <w:pPr>
        <w:pStyle w:val="Stata"/>
      </w:pPr>
      <w:proofErr w:type="gramStart"/>
      <w:r>
        <w:t>predict</w:t>
      </w:r>
      <w:proofErr w:type="gramEnd"/>
      <w:r>
        <w:t xml:space="preserve"> logitHat1, </w:t>
      </w:r>
      <w:proofErr w:type="spellStart"/>
      <w:r>
        <w:t>pr</w:t>
      </w:r>
      <w:proofErr w:type="spellEnd"/>
    </w:p>
    <w:p w:rsidR="008C438C" w:rsidRDefault="008C438C" w:rsidP="008C438C">
      <w:pPr>
        <w:pStyle w:val="Stata"/>
      </w:pPr>
    </w:p>
    <w:p w:rsidR="008C438C" w:rsidRDefault="008C438C" w:rsidP="008C438C">
      <w:pPr>
        <w:pStyle w:val="StataComment"/>
      </w:pPr>
      <w:r>
        <w:t>*Now add age squared</w:t>
      </w:r>
    </w:p>
    <w:p w:rsidR="008C438C" w:rsidRDefault="008C438C" w:rsidP="008C438C">
      <w:pPr>
        <w:pStyle w:val="Stata"/>
      </w:pPr>
      <w:proofErr w:type="spellStart"/>
      <w:proofErr w:type="gramStart"/>
      <w:r>
        <w:t>logit</w:t>
      </w:r>
      <w:proofErr w:type="spellEnd"/>
      <w:proofErr w:type="gramEnd"/>
      <w:r>
        <w:t xml:space="preserve">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w:t>
      </w:r>
      <w:proofErr w:type="spellStart"/>
      <w:r>
        <w:rPr>
          <w:highlight w:val="yellow"/>
        </w:rPr>
        <w:t>ageMSq</w:t>
      </w:r>
      <w:proofErr w:type="spellEnd"/>
      <w:r>
        <w:t xml:space="preserve"> edNow2M rural polDem9</w:t>
      </w:r>
    </w:p>
    <w:p w:rsidR="008C438C" w:rsidRDefault="008C438C" w:rsidP="008C438C">
      <w:pPr>
        <w:pStyle w:val="Boxednote"/>
        <w:shd w:val="clear" w:color="auto" w:fill="CCFFFF"/>
      </w:pPr>
      <w:r>
        <w:t xml:space="preserve">Iteration 0:   log likelihood =  -1420.447  </w:t>
      </w:r>
    </w:p>
    <w:p w:rsidR="008C438C" w:rsidRDefault="008C438C" w:rsidP="008C438C">
      <w:pPr>
        <w:pStyle w:val="Boxednote"/>
        <w:shd w:val="clear" w:color="auto" w:fill="CCFFFF"/>
      </w:pPr>
      <w:r>
        <w:t xml:space="preserve">Iteration 1:   log likelihood =   -1340.72  </w:t>
      </w:r>
    </w:p>
    <w:p w:rsidR="008C438C" w:rsidRDefault="008C438C" w:rsidP="008C438C">
      <w:pPr>
        <w:pStyle w:val="Boxednote"/>
        <w:shd w:val="clear" w:color="auto" w:fill="CCFFFF"/>
      </w:pPr>
      <w:r>
        <w:t xml:space="preserve">Iteration 2:   log likelihood = -1340.5272  </w:t>
      </w:r>
    </w:p>
    <w:p w:rsidR="008C438C" w:rsidRDefault="008C438C" w:rsidP="008C438C">
      <w:pPr>
        <w:pStyle w:val="Boxednote"/>
        <w:shd w:val="clear" w:color="auto" w:fill="CCFFFF"/>
      </w:pPr>
      <w:r>
        <w:t xml:space="preserve">Iteration 3:   log likelihood = -1340.5272  </w:t>
      </w:r>
    </w:p>
    <w:p w:rsidR="008C438C" w:rsidRDefault="008C438C" w:rsidP="008C438C">
      <w:pPr>
        <w:pStyle w:val="Boxednote"/>
        <w:shd w:val="clear" w:color="auto" w:fill="CCFFFF"/>
      </w:pPr>
    </w:p>
    <w:p w:rsidR="008C438C" w:rsidRDefault="008C438C" w:rsidP="008C438C">
      <w:pPr>
        <w:pStyle w:val="Boxednote"/>
        <w:shd w:val="clear" w:color="auto" w:fill="CCFFFF"/>
      </w:pPr>
      <w:r>
        <w:t>Logistic regression                               Number of obs   =       2054</w:t>
      </w:r>
    </w:p>
    <w:p w:rsidR="008C438C" w:rsidRDefault="008C438C" w:rsidP="008C438C">
      <w:pPr>
        <w:pStyle w:val="Boxednote"/>
        <w:shd w:val="clear" w:color="auto" w:fill="CCFFFF"/>
      </w:pPr>
      <w:r>
        <w:t xml:space="preserve">                                                  LR chi2(7)      =     159.84</w:t>
      </w:r>
    </w:p>
    <w:p w:rsidR="008C438C" w:rsidRDefault="008C438C" w:rsidP="008C438C">
      <w:pPr>
        <w:pStyle w:val="Boxednote"/>
        <w:shd w:val="clear" w:color="auto" w:fill="CCFFFF"/>
      </w:pPr>
      <w:r>
        <w:t xml:space="preserve">                                                  Prob &gt; chi2     =     0.0000</w:t>
      </w:r>
    </w:p>
    <w:p w:rsidR="008C438C" w:rsidRDefault="008C438C" w:rsidP="008C438C">
      <w:pPr>
        <w:pStyle w:val="Boxednote"/>
        <w:shd w:val="clear" w:color="auto" w:fill="CCFFFF"/>
      </w:pPr>
      <w:r>
        <w:t>Log likelihood = -1340.5272                       Pseudo R2       =     0.0563</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Coef.   Std. Err.      z    P&gt;|z|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chGoNowQ |   .0062209   .0018869     3.30   0.001     .0025227    .0099191</w:t>
      </w:r>
    </w:p>
    <w:p w:rsidR="008C438C" w:rsidRDefault="008C438C" w:rsidP="008C438C">
      <w:pPr>
        <w:pStyle w:val="Boxednote"/>
        <w:shd w:val="clear" w:color="auto" w:fill="CCFFFF"/>
      </w:pPr>
      <w:r>
        <w:t xml:space="preserve">       maleM |   -.229121   .0924879    -2.48   0.013     -.410394   -.0478481</w:t>
      </w:r>
    </w:p>
    <w:p w:rsidR="008C438C" w:rsidRDefault="008C438C" w:rsidP="008C438C">
      <w:pPr>
        <w:pStyle w:val="Boxednote"/>
        <w:shd w:val="clear" w:color="auto" w:fill="CCFFFF"/>
      </w:pPr>
      <w:r>
        <w:t xml:space="preserve">        ageM |    .041087    .004233     9.71   0.000     .0327906    .0493835</w:t>
      </w:r>
    </w:p>
    <w:p w:rsidR="008C438C" w:rsidRDefault="008C438C" w:rsidP="008C438C">
      <w:pPr>
        <w:pStyle w:val="Boxednote"/>
        <w:shd w:val="clear" w:color="auto" w:fill="CCFFFF"/>
      </w:pPr>
      <w:r>
        <w:t xml:space="preserve">      ageMSq |  -.0011544   .0001819    -6.35   0.000    -.0015109   -.0007979</w:t>
      </w:r>
    </w:p>
    <w:p w:rsidR="008C438C" w:rsidRDefault="008C438C" w:rsidP="008C438C">
      <w:pPr>
        <w:pStyle w:val="Boxednote"/>
        <w:shd w:val="clear" w:color="auto" w:fill="CCFFFF"/>
      </w:pPr>
      <w:r>
        <w:t xml:space="preserve">     edNow2M |   .0355592   .0204543     1.74   0.082    -.0045306    .0756489</w:t>
      </w:r>
    </w:p>
    <w:p w:rsidR="008C438C" w:rsidRDefault="008C438C" w:rsidP="008C438C">
      <w:pPr>
        <w:pStyle w:val="Boxednote"/>
        <w:shd w:val="clear" w:color="auto" w:fill="CCFFFF"/>
      </w:pPr>
      <w:r>
        <w:t xml:space="preserve">       rural |   .1464454   .0970351     1.51   0.131    -.0437399    .3366308</w:t>
      </w:r>
    </w:p>
    <w:p w:rsidR="008C438C" w:rsidRDefault="008C438C" w:rsidP="008C438C">
      <w:pPr>
        <w:pStyle w:val="Boxednote"/>
        <w:shd w:val="clear" w:color="auto" w:fill="CCFFFF"/>
      </w:pPr>
      <w:r>
        <w:t xml:space="preserve">     polDem9 |  -.5806996   .1426165    -4.07   0.000    -.8602228   -.3011765</w:t>
      </w:r>
    </w:p>
    <w:p w:rsidR="008C438C" w:rsidRDefault="008C438C" w:rsidP="008C438C">
      <w:pPr>
        <w:pStyle w:val="Boxednote"/>
        <w:shd w:val="clear" w:color="auto" w:fill="CCFFFF"/>
      </w:pPr>
      <w:r>
        <w:t xml:space="preserve">       _cons |  -1.948962   .3708395    -5.26   0.000    -2.675794    -1.22213</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Comment"/>
      </w:pPr>
      <w:r>
        <w:t>*save the predicted value for later</w:t>
      </w:r>
    </w:p>
    <w:p w:rsidR="008C438C" w:rsidRDefault="008C438C" w:rsidP="008C438C">
      <w:pPr>
        <w:pStyle w:val="Stata"/>
      </w:pPr>
      <w:proofErr w:type="gramStart"/>
      <w:r>
        <w:t>predict</w:t>
      </w:r>
      <w:proofErr w:type="gramEnd"/>
      <w:r>
        <w:t xml:space="preserve"> logitHat2, </w:t>
      </w:r>
      <w:proofErr w:type="spellStart"/>
      <w:r>
        <w:t>pr</w:t>
      </w:r>
      <w:proofErr w:type="spellEnd"/>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eval4</w:t>
      </w:r>
      <w:proofErr w:type="gramEnd"/>
      <w:r>
        <w:t xml:space="preserve"> </w:t>
      </w:r>
      <w:proofErr w:type="spellStart"/>
      <w:r>
        <w:rPr>
          <w:highlight w:val="yellow"/>
        </w:rPr>
        <w:t>logit</w:t>
      </w:r>
      <w:proofErr w:type="spellEnd"/>
      <w:r>
        <w:t xml:space="preserve"> </w:t>
      </w:r>
      <w:proofErr w:type="spellStart"/>
      <w:r>
        <w:t>ageM</w:t>
      </w:r>
      <w:proofErr w:type="spellEnd"/>
      <w:r>
        <w:t xml:space="preserve"> "20 30 40 50 60 70 80"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WHOLE POPULATION STANDARDIZATION. </w:t>
      </w:r>
    </w:p>
    <w:p w:rsidR="008C438C" w:rsidRDefault="008C438C" w:rsidP="008C438C">
      <w:pPr>
        <w:pStyle w:val="Boxednote"/>
        <w:shd w:val="clear" w:color="auto" w:fill="CCFFFF"/>
      </w:pPr>
      <w:r>
        <w:t xml:space="preserve">      ageM Predicted      s.e.    ci Low   ci High  Now-prev Now-begin Now/begin</w:t>
      </w:r>
    </w:p>
    <w:p w:rsidR="008C438C" w:rsidRDefault="008C438C" w:rsidP="008C438C">
      <w:pPr>
        <w:pStyle w:val="Boxednote"/>
        <w:shd w:val="clear" w:color="auto" w:fill="CCFFFF"/>
      </w:pPr>
      <w:r>
        <w:t xml:space="preserve">        20     .2117    .02837     .1612     .2724         0         0         1</w:t>
      </w:r>
    </w:p>
    <w:p w:rsidR="008C438C" w:rsidRDefault="008C438C" w:rsidP="008C438C">
      <w:pPr>
        <w:pStyle w:val="Boxednote"/>
        <w:shd w:val="clear" w:color="auto" w:fill="CCFFFF"/>
      </w:pPr>
      <w:r>
        <w:t xml:space="preserve">        30     .3604    .02792     .3072     .4167     .1487     .1487     1.703</w:t>
      </w:r>
    </w:p>
    <w:p w:rsidR="008C438C" w:rsidRDefault="008C438C" w:rsidP="008C438C">
      <w:pPr>
        <w:pStyle w:val="Boxednote"/>
        <w:shd w:val="clear" w:color="auto" w:fill="CCFFFF"/>
      </w:pPr>
      <w:r>
        <w:t xml:space="preserve">        40      .485    .02832     .4294     .5404     .1246     .2733     2.291</w:t>
      </w:r>
    </w:p>
    <w:p w:rsidR="008C438C" w:rsidRDefault="008C438C" w:rsidP="008C438C">
      <w:pPr>
        <w:pStyle w:val="Boxednote"/>
        <w:shd w:val="clear" w:color="auto" w:fill="CCFFFF"/>
      </w:pPr>
      <w:r>
        <w:t xml:space="preserve">        50     .5568     .0283     .5004     .6113    .07183     .3451      2.63</w:t>
      </w:r>
    </w:p>
    <w:p w:rsidR="008C438C" w:rsidRDefault="008C438C" w:rsidP="008C438C">
      <w:pPr>
        <w:pStyle w:val="Boxednote"/>
        <w:shd w:val="clear" w:color="auto" w:fill="CCFFFF"/>
      </w:pPr>
      <w:r>
        <w:t xml:space="preserve">        60     .5723      .028     .5164     .6261     .0155     .3606     2.704</w:t>
      </w:r>
    </w:p>
    <w:p w:rsidR="008C438C" w:rsidRDefault="008C438C" w:rsidP="008C438C">
      <w:pPr>
        <w:pStyle w:val="Boxednote"/>
        <w:shd w:val="clear" w:color="auto" w:fill="CCFFFF"/>
      </w:pPr>
      <w:r>
        <w:t xml:space="preserve">        70     .5322    .03317     .4665     .5965   -.04013     .3205     2.514</w:t>
      </w:r>
    </w:p>
    <w:p w:rsidR="008C438C" w:rsidRDefault="008C438C" w:rsidP="008C438C">
      <w:pPr>
        <w:pStyle w:val="Boxednote"/>
        <w:shd w:val="clear" w:color="auto" w:fill="CCFFFF"/>
      </w:pPr>
      <w:r>
        <w:t xml:space="preserve">        80     .4357     .0487     .3425     .5334   -.09648      .224     2.058</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*Graph in Excel, as before.  Here are the graphs for OLS, </w:t>
      </w:r>
      <w:proofErr w:type="spellStart"/>
      <w:r>
        <w:t>probit</w:t>
      </w:r>
      <w:proofErr w:type="spellEnd"/>
      <w:r>
        <w:t xml:space="preserve">, and </w:t>
      </w:r>
      <w:proofErr w:type="spellStart"/>
      <w:r>
        <w:t>logit</w:t>
      </w:r>
      <w:proofErr w:type="spellEnd"/>
      <w:r>
        <w:t xml:space="preserve"> (all with age squared). It takes very sharp eyes to see any difference!</w:t>
      </w:r>
    </w:p>
    <w:p w:rsidR="008C438C" w:rsidRDefault="008C438C" w:rsidP="008C438C">
      <w:pPr>
        <w:pStyle w:val="Stata"/>
        <w:jc w:val="center"/>
      </w:pPr>
      <w:r>
        <w:rPr>
          <w:b w:val="0"/>
          <w:noProof/>
        </w:rPr>
        <w:drawing>
          <wp:inline distT="0" distB="0" distL="0" distR="0" wp14:anchorId="4E567A62" wp14:editId="66A1D0F3">
            <wp:extent cx="4231640" cy="3746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1640" cy="374650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Heading3"/>
      </w:pPr>
      <w:r>
        <w:t xml:space="preserve">*Case #2: Dichotomous dependent/response variable, with an extreme </w:t>
      </w:r>
      <w:proofErr w:type="gramStart"/>
      <w:r>
        <w:t>split  (</w:t>
      </w:r>
      <w:proofErr w:type="gramEnd"/>
      <w:r>
        <w:t xml:space="preserve">90% </w:t>
      </w:r>
      <w:proofErr w:type="spellStart"/>
      <w:r>
        <w:t>vs</w:t>
      </w:r>
      <w:proofErr w:type="spellEnd"/>
      <w:r>
        <w:t xml:space="preserve"> 10% or so)</w:t>
      </w:r>
    </w:p>
    <w:p w:rsidR="008C438C" w:rsidRDefault="008C438C" w:rsidP="008C438C">
      <w:pPr>
        <w:pStyle w:val="Stata"/>
      </w:pPr>
    </w:p>
    <w:p w:rsidR="008C438C" w:rsidRDefault="008C438C" w:rsidP="008C438C">
      <w:pPr>
        <w:pStyle w:val="Heading4"/>
      </w:pPr>
      <w:r>
        <w:t>*Dependent/response variable defined: works in a professional job</w:t>
      </w:r>
    </w:p>
    <w:p w:rsidR="008C438C" w:rsidRDefault="008C438C" w:rsidP="008C438C">
      <w:pPr>
        <w:pStyle w:val="Stata"/>
      </w:pPr>
      <w:r>
        <w:t>**tab status</w:t>
      </w:r>
    </w:p>
    <w:p w:rsidR="008C438C" w:rsidRDefault="008C438C" w:rsidP="008C438C">
      <w:pPr>
        <w:pStyle w:val="Stata"/>
      </w:pPr>
      <w:r>
        <w:t>**recode status (100=1</w:t>
      </w:r>
      <w:proofErr w:type="gramStart"/>
      <w:r>
        <w:t>)(</w:t>
      </w:r>
      <w:proofErr w:type="gramEnd"/>
      <w:r>
        <w:t>10 / 90=0)(*=.), gen( prof)</w:t>
      </w:r>
    </w:p>
    <w:p w:rsidR="008C438C" w:rsidRDefault="008C438C" w:rsidP="008C438C">
      <w:pPr>
        <w:pStyle w:val="Stata"/>
      </w:pPr>
      <w:r>
        <w:t>**tab prof, m</w:t>
      </w:r>
    </w:p>
    <w:p w:rsidR="008C438C" w:rsidRDefault="008C438C" w:rsidP="008C438C">
      <w:pPr>
        <w:pStyle w:val="Stata"/>
      </w:pPr>
      <w:r>
        <w:t xml:space="preserve">**table status, </w:t>
      </w:r>
      <w:proofErr w:type="gramStart"/>
      <w:r>
        <w:t>c(</w:t>
      </w:r>
      <w:proofErr w:type="gramEnd"/>
      <w:r>
        <w:t xml:space="preserve">m prof </w:t>
      </w:r>
      <w:proofErr w:type="spellStart"/>
      <w:r>
        <w:t>freq</w:t>
      </w:r>
      <w:proofErr w:type="spellEnd"/>
      <w:r>
        <w:t>) m</w:t>
      </w:r>
    </w:p>
    <w:p w:rsidR="008C438C" w:rsidRDefault="008C438C" w:rsidP="008C438C">
      <w:pPr>
        <w:pStyle w:val="Boxednote"/>
        <w:shd w:val="clear" w:color="auto" w:fill="CCFFFF"/>
      </w:pPr>
      <w:r>
        <w:t xml:space="preserve">      Kelleys Worldwide |</w:t>
      </w:r>
    </w:p>
    <w:p w:rsidR="008C438C" w:rsidRDefault="008C438C" w:rsidP="008C438C">
      <w:pPr>
        <w:pStyle w:val="Boxednote"/>
        <w:shd w:val="clear" w:color="auto" w:fill="CCFFFF"/>
      </w:pPr>
      <w:r>
        <w:t xml:space="preserve">           Status Score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10. Farmer |          9        0.48        0.48</w:t>
      </w:r>
    </w:p>
    <w:p w:rsidR="008C438C" w:rsidRDefault="008C438C" w:rsidP="008C438C">
      <w:pPr>
        <w:pStyle w:val="Boxednote"/>
        <w:shd w:val="clear" w:color="auto" w:fill="CCFFFF"/>
      </w:pPr>
      <w:r>
        <w:t xml:space="preserve">   14. Unskilled worker |         98        5.26        5.74</w:t>
      </w:r>
    </w:p>
    <w:p w:rsidR="008C438C" w:rsidRDefault="008C438C" w:rsidP="008C438C">
      <w:pPr>
        <w:pStyle w:val="Boxednote"/>
        <w:shd w:val="clear" w:color="auto" w:fill="CCFFFF"/>
      </w:pPr>
      <w:r>
        <w:t>24. Semi-skilled worker |         94        5.04       10.78</w:t>
      </w:r>
    </w:p>
    <w:p w:rsidR="008C438C" w:rsidRDefault="008C438C" w:rsidP="008C438C">
      <w:pPr>
        <w:pStyle w:val="Boxednote"/>
        <w:shd w:val="clear" w:color="auto" w:fill="CCFFFF"/>
      </w:pPr>
      <w:r>
        <w:t>26. Service (hi &amp; low)  |        195       10.46       21.24</w:t>
      </w:r>
    </w:p>
    <w:p w:rsidR="008C438C" w:rsidRDefault="008C438C" w:rsidP="008C438C">
      <w:pPr>
        <w:pStyle w:val="Boxednote"/>
        <w:shd w:val="clear" w:color="auto" w:fill="CCFFFF"/>
      </w:pPr>
      <w:r>
        <w:t xml:space="preserve">     37. Skilled worker |        183        9.82       31.06</w:t>
      </w:r>
    </w:p>
    <w:p w:rsidR="008C438C" w:rsidRDefault="008C438C" w:rsidP="008C438C">
      <w:pPr>
        <w:pStyle w:val="Boxednote"/>
        <w:shd w:val="clear" w:color="auto" w:fill="CCFFFF"/>
      </w:pPr>
      <w:r>
        <w:t xml:space="preserve">   42. Sales (hi &amp; low) |        238       12.77       43.83</w:t>
      </w:r>
    </w:p>
    <w:p w:rsidR="008C438C" w:rsidRDefault="008C438C" w:rsidP="008C438C">
      <w:pPr>
        <w:pStyle w:val="Boxednote"/>
        <w:shd w:val="clear" w:color="auto" w:fill="CCFFFF"/>
      </w:pPr>
      <w:r>
        <w:t>49. Clerical (hi &amp; low) |        372       19.96       63.79</w:t>
      </w:r>
    </w:p>
    <w:p w:rsidR="008C438C" w:rsidRDefault="008C438C" w:rsidP="008C438C">
      <w:pPr>
        <w:pStyle w:val="Boxednote"/>
        <w:shd w:val="clear" w:color="auto" w:fill="CCFFFF"/>
      </w:pPr>
      <w:r>
        <w:t xml:space="preserve">          70. Technical |        311       16.68       80.47</w:t>
      </w:r>
    </w:p>
    <w:p w:rsidR="008C438C" w:rsidRDefault="008C438C" w:rsidP="008C438C">
      <w:pPr>
        <w:pStyle w:val="Boxednote"/>
        <w:shd w:val="clear" w:color="auto" w:fill="CCFFFF"/>
      </w:pPr>
      <w:r>
        <w:t xml:space="preserve">     75. Administrative |        167        8.96       89.43</w:t>
      </w:r>
    </w:p>
    <w:p w:rsidR="008C438C" w:rsidRDefault="008C438C" w:rsidP="008C438C">
      <w:pPr>
        <w:pStyle w:val="Boxednote"/>
        <w:shd w:val="clear" w:color="auto" w:fill="CCFFFF"/>
      </w:pPr>
      <w:r>
        <w:t xml:space="preserve">      </w:t>
      </w:r>
      <w:r>
        <w:rPr>
          <w:highlight w:val="yellow"/>
        </w:rPr>
        <w:t>100. Professiona</w:t>
      </w:r>
      <w:r>
        <w:t xml:space="preserve">l |        197       </w:t>
      </w:r>
      <w:r>
        <w:rPr>
          <w:highlight w:val="yellow"/>
        </w:rPr>
        <w:t>10</w:t>
      </w:r>
      <w:r>
        <w:t>.57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1,864      100.00</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RECODE of |</w:t>
      </w:r>
    </w:p>
    <w:p w:rsidR="008C438C" w:rsidRDefault="008C438C" w:rsidP="008C438C">
      <w:pPr>
        <w:pStyle w:val="Boxednote"/>
        <w:shd w:val="clear" w:color="auto" w:fill="CCFFFF"/>
      </w:pPr>
      <w:r>
        <w:t xml:space="preserve">     status |</w:t>
      </w:r>
    </w:p>
    <w:p w:rsidR="008C438C" w:rsidRDefault="008C438C" w:rsidP="008C438C">
      <w:pPr>
        <w:pStyle w:val="Boxednote"/>
        <w:shd w:val="clear" w:color="auto" w:fill="CCFFFF"/>
      </w:pPr>
      <w:r>
        <w:t xml:space="preserve">   (Kelleys |</w:t>
      </w:r>
    </w:p>
    <w:p w:rsidR="008C438C" w:rsidRDefault="008C438C" w:rsidP="008C438C">
      <w:pPr>
        <w:pStyle w:val="Boxednote"/>
        <w:shd w:val="clear" w:color="auto" w:fill="CCFFFF"/>
      </w:pPr>
      <w:r>
        <w:t xml:space="preserve">  Worldwide |</w:t>
      </w:r>
    </w:p>
    <w:p w:rsidR="008C438C" w:rsidRDefault="008C438C" w:rsidP="008C438C">
      <w:pPr>
        <w:pStyle w:val="Boxednote"/>
        <w:shd w:val="clear" w:color="auto" w:fill="CCFFFF"/>
      </w:pPr>
      <w:r>
        <w:t xml:space="preserve">     Status |</w:t>
      </w:r>
    </w:p>
    <w:p w:rsidR="008C438C" w:rsidRDefault="008C438C" w:rsidP="008C438C">
      <w:pPr>
        <w:pStyle w:val="Boxednote"/>
        <w:shd w:val="clear" w:color="auto" w:fill="CCFFFF"/>
      </w:pPr>
      <w:r>
        <w:t xml:space="preserve">     Score)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0 |      1,667       72.64       72.64</w:t>
      </w:r>
    </w:p>
    <w:p w:rsidR="008C438C" w:rsidRDefault="008C438C" w:rsidP="008C438C">
      <w:pPr>
        <w:pStyle w:val="Boxednote"/>
        <w:shd w:val="clear" w:color="auto" w:fill="CCFFFF"/>
      </w:pPr>
      <w:r>
        <w:t xml:space="preserve">          </w:t>
      </w:r>
      <w:r>
        <w:rPr>
          <w:highlight w:val="yellow"/>
        </w:rPr>
        <w:t>1</w:t>
      </w:r>
      <w:r>
        <w:t xml:space="preserve"> |        197        </w:t>
      </w:r>
      <w:r>
        <w:rPr>
          <w:highlight w:val="yellow"/>
        </w:rPr>
        <w:t>8</w:t>
      </w:r>
      <w:r>
        <w:t>.58       81.22</w:t>
      </w:r>
    </w:p>
    <w:p w:rsidR="008C438C" w:rsidRDefault="008C438C" w:rsidP="008C438C">
      <w:pPr>
        <w:pStyle w:val="Boxednote"/>
        <w:shd w:val="clear" w:color="auto" w:fill="CCFFFF"/>
      </w:pPr>
      <w:r>
        <w:t xml:space="preserve">          . |        431       18.78      100.00 -- lots of folk do not work</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Kelleys Worldwide       |</w:t>
      </w:r>
    </w:p>
    <w:p w:rsidR="008C438C" w:rsidRDefault="008C438C" w:rsidP="008C438C">
      <w:pPr>
        <w:pStyle w:val="Boxednote"/>
        <w:shd w:val="clear" w:color="auto" w:fill="CCFFFF"/>
      </w:pPr>
      <w:r>
        <w:t>Status Score            | mean(prof)       Freq.</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10. Farmer |          0           9</w:t>
      </w:r>
    </w:p>
    <w:p w:rsidR="008C438C" w:rsidRDefault="008C438C" w:rsidP="008C438C">
      <w:pPr>
        <w:pStyle w:val="Boxednote"/>
        <w:shd w:val="clear" w:color="auto" w:fill="CCFFFF"/>
      </w:pPr>
      <w:r>
        <w:t xml:space="preserve">   14. Unskilled worker |          0          98</w:t>
      </w:r>
    </w:p>
    <w:p w:rsidR="008C438C" w:rsidRDefault="008C438C" w:rsidP="008C438C">
      <w:pPr>
        <w:pStyle w:val="Boxednote"/>
        <w:shd w:val="clear" w:color="auto" w:fill="CCFFFF"/>
      </w:pPr>
      <w:r>
        <w:t>24. Semi-skilled worker |          0          94</w:t>
      </w:r>
    </w:p>
    <w:p w:rsidR="008C438C" w:rsidRDefault="008C438C" w:rsidP="008C438C">
      <w:pPr>
        <w:pStyle w:val="Boxednote"/>
        <w:shd w:val="clear" w:color="auto" w:fill="CCFFFF"/>
      </w:pPr>
      <w:r>
        <w:t>26. Service (hi &amp; low)  |          0         195</w:t>
      </w:r>
    </w:p>
    <w:p w:rsidR="008C438C" w:rsidRDefault="008C438C" w:rsidP="008C438C">
      <w:pPr>
        <w:pStyle w:val="Boxednote"/>
        <w:shd w:val="clear" w:color="auto" w:fill="CCFFFF"/>
      </w:pPr>
      <w:r>
        <w:t xml:space="preserve">     37. Skilled worker |          0         183</w:t>
      </w:r>
    </w:p>
    <w:p w:rsidR="008C438C" w:rsidRDefault="008C438C" w:rsidP="008C438C">
      <w:pPr>
        <w:pStyle w:val="Boxednote"/>
        <w:shd w:val="clear" w:color="auto" w:fill="CCFFFF"/>
      </w:pPr>
      <w:r>
        <w:t xml:space="preserve">   42. Sales (hi &amp; low) |          0         238</w:t>
      </w:r>
    </w:p>
    <w:p w:rsidR="008C438C" w:rsidRDefault="008C438C" w:rsidP="008C438C">
      <w:pPr>
        <w:pStyle w:val="Boxednote"/>
        <w:shd w:val="clear" w:color="auto" w:fill="CCFFFF"/>
      </w:pPr>
      <w:r>
        <w:t>49. Clerical (hi &amp; low) |          0         372</w:t>
      </w:r>
    </w:p>
    <w:p w:rsidR="008C438C" w:rsidRDefault="008C438C" w:rsidP="008C438C">
      <w:pPr>
        <w:pStyle w:val="Boxednote"/>
        <w:shd w:val="clear" w:color="auto" w:fill="CCFFFF"/>
      </w:pPr>
      <w:r>
        <w:t xml:space="preserve">          70. Technical |          0         311</w:t>
      </w:r>
    </w:p>
    <w:p w:rsidR="008C438C" w:rsidRDefault="008C438C" w:rsidP="008C438C">
      <w:pPr>
        <w:pStyle w:val="Boxednote"/>
        <w:shd w:val="clear" w:color="auto" w:fill="CCFFFF"/>
      </w:pPr>
      <w:r>
        <w:t xml:space="preserve">     75. Administrative |          0         167</w:t>
      </w:r>
    </w:p>
    <w:p w:rsidR="008C438C" w:rsidRDefault="008C438C" w:rsidP="008C438C">
      <w:pPr>
        <w:pStyle w:val="Boxednote"/>
        <w:shd w:val="clear" w:color="auto" w:fill="CCFFFF"/>
      </w:pPr>
      <w:r>
        <w:t xml:space="preserve">      100. Professional |          </w:t>
      </w:r>
      <w:r>
        <w:rPr>
          <w:highlight w:val="yellow"/>
        </w:rPr>
        <w:t>1</w:t>
      </w:r>
      <w:r>
        <w:t xml:space="preserve">         197</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Heading4"/>
      </w:pPr>
      <w:r>
        <w:t xml:space="preserve">*Who gets professional jobs: OLS </w:t>
      </w:r>
      <w:proofErr w:type="gramStart"/>
      <w:r>
        <w:t>estimates  (</w:t>
      </w:r>
      <w:proofErr w:type="gramEnd"/>
      <w:r>
        <w:t xml:space="preserve">no quadratic in </w:t>
      </w:r>
      <w:proofErr w:type="spellStart"/>
      <w:r>
        <w:t>ed</w:t>
      </w:r>
      <w:proofErr w:type="spellEnd"/>
      <w:r>
        <w:t>)</w:t>
      </w:r>
    </w:p>
    <w:p w:rsidR="008C438C" w:rsidRDefault="008C438C" w:rsidP="008C438C">
      <w:pPr>
        <w:pStyle w:val="StataComment"/>
      </w:pPr>
      <w:r>
        <w:t xml:space="preserve">*Here we use </w:t>
      </w:r>
      <w:proofErr w:type="spellStart"/>
      <w:r>
        <w:t>edNowQ</w:t>
      </w:r>
      <w:proofErr w:type="spellEnd"/>
      <w:r>
        <w:t>, a slightly different version of education. The version we were using earlier paid some attention to people's educational plans. So for example, if someone was in college, of the usual age, and said they planned to finish college, we believed them and coded them into the graduate category. That is probably right for re attitudes, interest, life-style, etc.  But for the analysis of current job that we are to do here, we need their actual current education, not their plans (</w:t>
      </w:r>
      <w:proofErr w:type="spellStart"/>
      <w:r>
        <w:t>eg</w:t>
      </w:r>
      <w:proofErr w:type="spellEnd"/>
      <w:r>
        <w:t xml:space="preserve"> you need to have your teaching certificate in hand before taking a teaching job). That is in </w:t>
      </w:r>
      <w:proofErr w:type="spellStart"/>
      <w:r>
        <w:t>edNowQ</w:t>
      </w:r>
      <w:proofErr w:type="spellEnd"/>
      <w:r>
        <w:t xml:space="preserve">. </w:t>
      </w:r>
    </w:p>
    <w:p w:rsidR="008C438C" w:rsidRDefault="008C438C" w:rsidP="008C438C">
      <w:pPr>
        <w:pStyle w:val="StataComment"/>
      </w:pPr>
    </w:p>
    <w:p w:rsidR="008C438C" w:rsidRDefault="008C438C" w:rsidP="008C438C">
      <w:pPr>
        <w:pStyle w:val="StataComment"/>
      </w:pPr>
      <w:r>
        <w:t>*The original questions:</w:t>
      </w:r>
    </w:p>
    <w:p w:rsidR="008C438C" w:rsidRDefault="008C438C" w:rsidP="008C438C">
      <w:pPr>
        <w:pStyle w:val="Boxednote"/>
        <w:shd w:val="clear" w:color="auto" w:fill="CCFFCC"/>
      </w:pPr>
      <w:r>
        <w:t>Education now, and your future plans...</w:t>
      </w:r>
    </w:p>
    <w:p w:rsidR="008C438C" w:rsidRDefault="008C438C" w:rsidP="008C438C">
      <w:pPr>
        <w:pStyle w:val="Boxednote"/>
        <w:shd w:val="clear" w:color="auto" w:fill="CCFFCC"/>
      </w:pPr>
      <w:r>
        <w:t>Now:</w:t>
      </w:r>
    </w:p>
    <w:p w:rsidR="008C438C" w:rsidRDefault="008C438C" w:rsidP="008C438C">
      <w:pPr>
        <w:pStyle w:val="Boxednote"/>
        <w:shd w:val="clear" w:color="auto" w:fill="CCFFCC"/>
        <w:ind w:left="1440"/>
      </w:pPr>
      <w:r>
        <w:t>10th grade or less</w:t>
      </w:r>
    </w:p>
    <w:p w:rsidR="008C438C" w:rsidRDefault="008C438C" w:rsidP="008C438C">
      <w:pPr>
        <w:pStyle w:val="Boxednote"/>
        <w:shd w:val="clear" w:color="auto" w:fill="CCFFCC"/>
        <w:ind w:left="1440"/>
      </w:pPr>
      <w:r>
        <w:t>11th grade</w:t>
      </w:r>
    </w:p>
    <w:p w:rsidR="008C438C" w:rsidRDefault="008C438C" w:rsidP="008C438C">
      <w:pPr>
        <w:pStyle w:val="Boxednote"/>
        <w:shd w:val="clear" w:color="auto" w:fill="CCFFCC"/>
        <w:ind w:left="1440"/>
      </w:pPr>
      <w:r>
        <w:t>GED</w:t>
      </w:r>
    </w:p>
    <w:p w:rsidR="008C438C" w:rsidRDefault="008C438C" w:rsidP="008C438C">
      <w:pPr>
        <w:pStyle w:val="Boxednote"/>
        <w:shd w:val="clear" w:color="auto" w:fill="CCFFCC"/>
        <w:ind w:left="1440"/>
      </w:pPr>
      <w:r>
        <w:t>12th grade</w:t>
      </w:r>
    </w:p>
    <w:p w:rsidR="008C438C" w:rsidRDefault="008C438C" w:rsidP="008C438C">
      <w:pPr>
        <w:pStyle w:val="Boxednote"/>
        <w:shd w:val="clear" w:color="auto" w:fill="CCFFCC"/>
        <w:ind w:left="1440"/>
      </w:pPr>
      <w:r>
        <w:t>Some college, no degree</w:t>
      </w:r>
    </w:p>
    <w:p w:rsidR="008C438C" w:rsidRDefault="008C438C" w:rsidP="008C438C">
      <w:pPr>
        <w:pStyle w:val="Boxednote"/>
        <w:shd w:val="clear" w:color="auto" w:fill="CCFFCC"/>
        <w:ind w:left="1440"/>
      </w:pPr>
      <w:r>
        <w:t>Associate degree</w:t>
      </w:r>
    </w:p>
    <w:p w:rsidR="008C438C" w:rsidRDefault="008C438C" w:rsidP="008C438C">
      <w:pPr>
        <w:pStyle w:val="Boxednote"/>
        <w:shd w:val="clear" w:color="auto" w:fill="CCFFCC"/>
        <w:ind w:left="1440"/>
      </w:pPr>
      <w:r>
        <w:t>BA, BS</w:t>
      </w:r>
    </w:p>
    <w:p w:rsidR="008C438C" w:rsidRDefault="008C438C" w:rsidP="008C438C">
      <w:pPr>
        <w:pStyle w:val="Boxednote"/>
        <w:shd w:val="clear" w:color="auto" w:fill="CCFFCC"/>
        <w:ind w:left="1440"/>
      </w:pPr>
      <w:r>
        <w:t>MA, MS, LLB</w:t>
      </w:r>
    </w:p>
    <w:p w:rsidR="008C438C" w:rsidRDefault="008C438C" w:rsidP="008C438C">
      <w:pPr>
        <w:pStyle w:val="Boxednote"/>
        <w:shd w:val="clear" w:color="auto" w:fill="CCFFCC"/>
        <w:ind w:left="1440"/>
      </w:pPr>
      <w:r>
        <w:t>MD</w:t>
      </w:r>
    </w:p>
    <w:p w:rsidR="008C438C" w:rsidRDefault="008C438C" w:rsidP="008C438C">
      <w:pPr>
        <w:pStyle w:val="Boxednote"/>
        <w:shd w:val="clear" w:color="auto" w:fill="CCFFCC"/>
        <w:ind w:left="1440"/>
      </w:pPr>
      <w:r>
        <w:t>PhD</w:t>
      </w:r>
    </w:p>
    <w:p w:rsidR="008C438C" w:rsidRDefault="008C438C" w:rsidP="008C438C">
      <w:pPr>
        <w:pStyle w:val="Boxednote"/>
        <w:shd w:val="clear" w:color="auto" w:fill="CCFFCC"/>
      </w:pPr>
    </w:p>
    <w:p w:rsidR="008C438C" w:rsidRDefault="008C438C" w:rsidP="008C438C">
      <w:pPr>
        <w:pStyle w:val="Boxednote"/>
        <w:shd w:val="clear" w:color="auto" w:fill="CCFFCC"/>
      </w:pPr>
      <w:r>
        <w:t>Plans:</w:t>
      </w:r>
    </w:p>
    <w:p w:rsidR="008C438C" w:rsidRDefault="008C438C" w:rsidP="008C438C">
      <w:pPr>
        <w:pStyle w:val="Boxednote"/>
        <w:shd w:val="clear" w:color="auto" w:fill="CCFFCC"/>
        <w:ind w:left="1440"/>
      </w:pPr>
      <w:r>
        <w:t>(No more, I'm finished.)</w:t>
      </w:r>
    </w:p>
    <w:p w:rsidR="008C438C" w:rsidRDefault="008C438C" w:rsidP="008C438C">
      <w:pPr>
        <w:pStyle w:val="Boxednote"/>
        <w:shd w:val="clear" w:color="auto" w:fill="CCFFCC"/>
        <w:ind w:left="1440"/>
      </w:pPr>
      <w:r>
        <w:t>High school diploma/ GED</w:t>
      </w:r>
    </w:p>
    <w:p w:rsidR="008C438C" w:rsidRDefault="008C438C" w:rsidP="008C438C">
      <w:pPr>
        <w:pStyle w:val="Boxednote"/>
        <w:shd w:val="clear" w:color="auto" w:fill="CCFFCC"/>
        <w:ind w:left="1440"/>
      </w:pPr>
      <w:r>
        <w:t>Associate degree</w:t>
      </w:r>
    </w:p>
    <w:p w:rsidR="008C438C" w:rsidRDefault="008C438C" w:rsidP="008C438C">
      <w:pPr>
        <w:pStyle w:val="Boxednote"/>
        <w:shd w:val="clear" w:color="auto" w:fill="CCFFCC"/>
        <w:ind w:left="1440"/>
      </w:pPr>
      <w:r>
        <w:t>BA, BS</w:t>
      </w:r>
    </w:p>
    <w:p w:rsidR="008C438C" w:rsidRDefault="008C438C" w:rsidP="008C438C">
      <w:pPr>
        <w:pStyle w:val="Boxednote"/>
        <w:shd w:val="clear" w:color="auto" w:fill="CCFFCC"/>
        <w:ind w:left="1440"/>
      </w:pPr>
      <w:r>
        <w:t>MA, MS, LLB</w:t>
      </w:r>
    </w:p>
    <w:p w:rsidR="008C438C" w:rsidRDefault="008C438C" w:rsidP="008C438C">
      <w:pPr>
        <w:pStyle w:val="Boxednote"/>
        <w:shd w:val="clear" w:color="auto" w:fill="CCFFCC"/>
        <w:ind w:left="1440"/>
      </w:pPr>
      <w:r>
        <w:t>MD</w:t>
      </w:r>
    </w:p>
    <w:p w:rsidR="008C438C" w:rsidRDefault="008C438C" w:rsidP="008C438C">
      <w:pPr>
        <w:pStyle w:val="Boxednote"/>
        <w:shd w:val="clear" w:color="auto" w:fill="CCFFCC"/>
        <w:ind w:left="1440"/>
      </w:pPr>
      <w:r>
        <w:t>PhD</w:t>
      </w:r>
    </w:p>
    <w:p w:rsidR="008C438C" w:rsidRDefault="008C438C" w:rsidP="008C438C">
      <w:pPr>
        <w:pStyle w:val="Stata"/>
      </w:pPr>
    </w:p>
    <w:p w:rsidR="008C438C" w:rsidRDefault="008C438C" w:rsidP="008C438C">
      <w:pPr>
        <w:pStyle w:val="StataComment"/>
      </w:pPr>
      <w:r>
        <w:t>*What we are using here:</w:t>
      </w:r>
    </w:p>
    <w:p w:rsidR="008C438C" w:rsidRDefault="008C438C" w:rsidP="008C438C">
      <w:pPr>
        <w:pStyle w:val="Boxednote"/>
        <w:shd w:val="clear" w:color="auto" w:fill="CCFFFF"/>
      </w:pPr>
      <w:r>
        <w:t xml:space="preserve"> tab edNowQ, m</w:t>
      </w:r>
    </w:p>
    <w:p w:rsidR="008C438C" w:rsidRDefault="008C438C" w:rsidP="008C438C">
      <w:pPr>
        <w:pStyle w:val="Boxednote"/>
        <w:shd w:val="clear" w:color="auto" w:fill="CCFFFF"/>
      </w:pPr>
      <w:r>
        <w:t xml:space="preserve">  RECODE of |</w:t>
      </w:r>
    </w:p>
    <w:p w:rsidR="008C438C" w:rsidRDefault="008C438C" w:rsidP="008C438C">
      <w:pPr>
        <w:pStyle w:val="Boxednote"/>
        <w:shd w:val="clear" w:color="auto" w:fill="CCFFFF"/>
      </w:pPr>
      <w:r>
        <w:t xml:space="preserve">      EdNow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10 |         42        1.83        1.83</w:t>
      </w:r>
    </w:p>
    <w:p w:rsidR="008C438C" w:rsidRDefault="008C438C" w:rsidP="008C438C">
      <w:pPr>
        <w:pStyle w:val="Boxednote"/>
        <w:shd w:val="clear" w:color="auto" w:fill="CCFFFF"/>
      </w:pPr>
      <w:r>
        <w:t xml:space="preserve">         11 |         31        1.35        3.18</w:t>
      </w:r>
    </w:p>
    <w:p w:rsidR="008C438C" w:rsidRDefault="008C438C" w:rsidP="008C438C">
      <w:pPr>
        <w:pStyle w:val="Boxednote"/>
        <w:shd w:val="clear" w:color="auto" w:fill="CCFFFF"/>
      </w:pPr>
      <w:r>
        <w:t xml:space="preserve">         12 |        444       19.35       22.53</w:t>
      </w:r>
    </w:p>
    <w:p w:rsidR="008C438C" w:rsidRDefault="008C438C" w:rsidP="008C438C">
      <w:pPr>
        <w:pStyle w:val="Boxednote"/>
        <w:shd w:val="clear" w:color="auto" w:fill="CCFFFF"/>
      </w:pPr>
      <w:r>
        <w:t xml:space="preserve">         13 |        729       31.76       54.29</w:t>
      </w:r>
    </w:p>
    <w:p w:rsidR="008C438C" w:rsidRDefault="008C438C" w:rsidP="008C438C">
      <w:pPr>
        <w:pStyle w:val="Boxednote"/>
        <w:shd w:val="clear" w:color="auto" w:fill="CCFFFF"/>
      </w:pPr>
      <w:r>
        <w:t xml:space="preserve">         14 |        255       11.11       65.40</w:t>
      </w:r>
    </w:p>
    <w:p w:rsidR="008C438C" w:rsidRDefault="008C438C" w:rsidP="008C438C">
      <w:pPr>
        <w:pStyle w:val="Boxednote"/>
        <w:shd w:val="clear" w:color="auto" w:fill="CCFFFF"/>
      </w:pPr>
      <w:r>
        <w:t xml:space="preserve">       16.5 |        453       19.74       85.14</w:t>
      </w:r>
    </w:p>
    <w:p w:rsidR="008C438C" w:rsidRDefault="008C438C" w:rsidP="008C438C">
      <w:pPr>
        <w:pStyle w:val="Boxednote"/>
        <w:shd w:val="clear" w:color="auto" w:fill="CCFFFF"/>
      </w:pPr>
      <w:r>
        <w:t xml:space="preserve">         18 |        166        7.23       92.37</w:t>
      </w:r>
    </w:p>
    <w:p w:rsidR="008C438C" w:rsidRDefault="008C438C" w:rsidP="008C438C">
      <w:pPr>
        <w:pStyle w:val="Boxednote"/>
        <w:shd w:val="clear" w:color="auto" w:fill="CCFFFF"/>
      </w:pPr>
      <w:r>
        <w:t xml:space="preserve">         22 |         35        1.53       93.90</w:t>
      </w:r>
    </w:p>
    <w:p w:rsidR="008C438C" w:rsidRDefault="008C438C" w:rsidP="008C438C">
      <w:pPr>
        <w:pStyle w:val="Boxednote"/>
        <w:shd w:val="clear" w:color="auto" w:fill="CCFFFF"/>
      </w:pPr>
      <w:r>
        <w:t xml:space="preserve">          . |        140        6.10      100.00</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regress</w:t>
      </w:r>
      <w:proofErr w:type="gramEnd"/>
      <w:r>
        <w:t xml:space="preserve"> prof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polDem9, beta</w:t>
      </w:r>
    </w:p>
    <w:p w:rsidR="008C438C" w:rsidRDefault="008C438C" w:rsidP="008C438C">
      <w:pPr>
        <w:pStyle w:val="Boxednote"/>
        <w:shd w:val="clear" w:color="auto" w:fill="CCFFFF"/>
      </w:pPr>
      <w:r>
        <w:t xml:space="preserve">      Source |       SS       df       MS              Number of obs =    1776</w:t>
      </w:r>
    </w:p>
    <w:p w:rsidR="008C438C" w:rsidRDefault="008C438C" w:rsidP="008C438C">
      <w:pPr>
        <w:pStyle w:val="Boxednote"/>
        <w:shd w:val="clear" w:color="auto" w:fill="CCFFFF"/>
      </w:pPr>
      <w:r>
        <w:t>-------------+------------------------------           F(  7,  1768) =   59.48</w:t>
      </w:r>
    </w:p>
    <w:p w:rsidR="008C438C" w:rsidRDefault="008C438C" w:rsidP="008C438C">
      <w:pPr>
        <w:pStyle w:val="Boxednote"/>
        <w:shd w:val="clear" w:color="auto" w:fill="CCFFFF"/>
      </w:pPr>
      <w:r>
        <w:t xml:space="preserve">       Model |  31.5896453     7  4.51280647           Prob &gt; F      =  0.0000</w:t>
      </w:r>
    </w:p>
    <w:p w:rsidR="008C438C" w:rsidRDefault="008C438C" w:rsidP="008C438C">
      <w:pPr>
        <w:pStyle w:val="Boxednote"/>
        <w:shd w:val="clear" w:color="auto" w:fill="CCFFFF"/>
      </w:pPr>
      <w:r>
        <w:t xml:space="preserve">    Residual |  134.139521  1768   .07587077           R-squared     =  0.1906</w:t>
      </w:r>
    </w:p>
    <w:p w:rsidR="008C438C" w:rsidRDefault="008C438C" w:rsidP="008C438C">
      <w:pPr>
        <w:pStyle w:val="Boxednote"/>
        <w:shd w:val="clear" w:color="auto" w:fill="CCFFFF"/>
      </w:pPr>
      <w:r>
        <w:t>-------------+------------------------------           Adj R-squared =  0.1874</w:t>
      </w:r>
    </w:p>
    <w:p w:rsidR="008C438C" w:rsidRDefault="008C438C" w:rsidP="008C438C">
      <w:pPr>
        <w:pStyle w:val="Boxednote"/>
        <w:shd w:val="clear" w:color="auto" w:fill="CCFFFF"/>
      </w:pPr>
      <w:r>
        <w:t xml:space="preserve">       Total |  165.729167  1775  .093368545           Root MSE      =  .27545</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w:t>
      </w:r>
      <w:r>
        <w:rPr>
          <w:highlight w:val="yellow"/>
        </w:rPr>
        <w:t>pro</w:t>
      </w:r>
      <w:r>
        <w:t>f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.0022735   .0135153     0.17   0.866                 .0037143</w:t>
      </w:r>
    </w:p>
    <w:p w:rsidR="008C438C" w:rsidRDefault="008C438C" w:rsidP="008C438C">
      <w:pPr>
        <w:pStyle w:val="Boxednote"/>
        <w:shd w:val="clear" w:color="auto" w:fill="CCFFFF"/>
      </w:pPr>
      <w:r>
        <w:t xml:space="preserve">    chGoNowQ |   .0004646   .0002679     1.73   0.083                 .0387635</w:t>
      </w:r>
    </w:p>
    <w:p w:rsidR="008C438C" w:rsidRDefault="008C438C" w:rsidP="008C438C">
      <w:pPr>
        <w:pStyle w:val="Boxednote"/>
        <w:shd w:val="clear" w:color="auto" w:fill="CCFFFF"/>
      </w:pPr>
      <w:r>
        <w:t xml:space="preserve">       maleM |   .0211198    .013142     1.61   0.108                   .03448</w:t>
      </w:r>
    </w:p>
    <w:p w:rsidR="008C438C" w:rsidRDefault="008C438C" w:rsidP="008C438C">
      <w:pPr>
        <w:pStyle w:val="Boxednote"/>
        <w:shd w:val="clear" w:color="auto" w:fill="CCFFFF"/>
      </w:pPr>
      <w:r>
        <w:t xml:space="preserve">        ageM |   .0005405   .0004339     1.25   0.213                 .0276229</w:t>
      </w:r>
    </w:p>
    <w:p w:rsidR="008C438C" w:rsidRDefault="008C438C" w:rsidP="008C438C">
      <w:pPr>
        <w:pStyle w:val="Boxednote"/>
        <w:shd w:val="clear" w:color="auto" w:fill="CCFFFF"/>
      </w:pPr>
      <w:r>
        <w:t xml:space="preserve">      </w:t>
      </w:r>
      <w:r>
        <w:rPr>
          <w:highlight w:val="yellow"/>
        </w:rPr>
        <w:t>edNowQ</w:t>
      </w:r>
      <w:r>
        <w:t xml:space="preserve"> |   .0569776   .0029539    </w:t>
      </w:r>
      <w:r>
        <w:rPr>
          <w:highlight w:val="yellow"/>
        </w:rPr>
        <w:t>19.29</w:t>
      </w:r>
      <w:r>
        <w:t xml:space="preserve">   0.000                  </w:t>
      </w:r>
      <w:r>
        <w:rPr>
          <w:highlight w:val="yellow"/>
        </w:rPr>
        <w:t>.424</w:t>
      </w:r>
      <w:r>
        <w:t>771</w:t>
      </w:r>
    </w:p>
    <w:p w:rsidR="008C438C" w:rsidRDefault="008C438C" w:rsidP="008C438C">
      <w:pPr>
        <w:pStyle w:val="Boxednote"/>
        <w:shd w:val="clear" w:color="auto" w:fill="CCFFFF"/>
      </w:pPr>
      <w:r>
        <w:t xml:space="preserve">       rural |   .0237321   .0138308     1.72   0.086                 .0373366</w:t>
      </w:r>
    </w:p>
    <w:p w:rsidR="008C438C" w:rsidRDefault="008C438C" w:rsidP="008C438C">
      <w:pPr>
        <w:pStyle w:val="Boxednote"/>
        <w:shd w:val="clear" w:color="auto" w:fill="CCFFFF"/>
      </w:pPr>
      <w:r>
        <w:t xml:space="preserve">     polDem9 |   .0005352   .0203232     0.03   0.979                 .0005859</w:t>
      </w:r>
    </w:p>
    <w:p w:rsidR="008C438C" w:rsidRDefault="008C438C" w:rsidP="008C438C">
      <w:pPr>
        <w:pStyle w:val="Boxednote"/>
        <w:shd w:val="clear" w:color="auto" w:fill="CCFFFF"/>
      </w:pPr>
      <w:r>
        <w:t xml:space="preserve">       _cons |   -.760925   .0475275   -16.01   0.000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roofErr w:type="gramStart"/>
      <w:r>
        <w:t>predict</w:t>
      </w:r>
      <w:proofErr w:type="gramEnd"/>
      <w:r>
        <w:t xml:space="preserve"> olsHat3</w:t>
      </w:r>
    </w:p>
    <w:p w:rsidR="008C438C" w:rsidRDefault="008C438C" w:rsidP="008C438C">
      <w:pPr>
        <w:pStyle w:val="Boxednote"/>
        <w:shd w:val="clear" w:color="auto" w:fill="CCFFFF"/>
      </w:pPr>
      <w:r>
        <w:t xml:space="preserve"> eval4 probit edNowQ "10 12 14 16 18 20 22"</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WHOLE POPULATION STANDARDIZATION. </w:t>
      </w:r>
    </w:p>
    <w:p w:rsidR="008C438C" w:rsidRDefault="008C438C" w:rsidP="008C438C">
      <w:pPr>
        <w:pStyle w:val="Boxednote"/>
        <w:shd w:val="clear" w:color="auto" w:fill="CCFFFF"/>
      </w:pPr>
      <w:r>
        <w:t xml:space="preserve">    edNowQ Predicted      s.e.    ci Low   ci High  Now-prev Now-begin Now/begin</w:t>
      </w:r>
    </w:p>
    <w:p w:rsidR="008C438C" w:rsidRDefault="008C438C" w:rsidP="008C438C">
      <w:pPr>
        <w:pStyle w:val="Boxednote"/>
        <w:shd w:val="clear" w:color="auto" w:fill="CCFFFF"/>
      </w:pPr>
      <w:r>
        <w:t xml:space="preserve">        10     .4451   .008379     .4287     .4615         0         0         1</w:t>
      </w:r>
    </w:p>
    <w:p w:rsidR="008C438C" w:rsidRDefault="008C438C" w:rsidP="008C438C">
      <w:pPr>
        <w:pStyle w:val="Boxednote"/>
        <w:shd w:val="clear" w:color="auto" w:fill="CCFFFF"/>
      </w:pPr>
      <w:r>
        <w:t xml:space="preserve">        12     .4903   .007307      .476     .5047    .04528    .04528     1.102</w:t>
      </w:r>
    </w:p>
    <w:p w:rsidR="008C438C" w:rsidRDefault="008C438C" w:rsidP="008C438C">
      <w:pPr>
        <w:pStyle w:val="Boxednote"/>
        <w:shd w:val="clear" w:color="auto" w:fill="CCFFFF"/>
      </w:pPr>
      <w:r>
        <w:t xml:space="preserve">        14     .5358   .006793     .5224      .549     .0454    .09068     1.204</w:t>
      </w:r>
    </w:p>
    <w:p w:rsidR="008C438C" w:rsidRDefault="008C438C" w:rsidP="008C438C">
      <w:pPr>
        <w:pStyle w:val="Boxednote"/>
        <w:shd w:val="clear" w:color="auto" w:fill="CCFFFF"/>
      </w:pPr>
      <w:r>
        <w:t xml:space="preserve">        16     .5807   .006988     .5669     .5943    .04494     .1356     1.305</w:t>
      </w:r>
    </w:p>
    <w:p w:rsidR="008C438C" w:rsidRDefault="008C438C" w:rsidP="008C438C">
      <w:pPr>
        <w:pStyle w:val="Boxednote"/>
        <w:shd w:val="clear" w:color="auto" w:fill="CCFFFF"/>
      </w:pPr>
      <w:r>
        <w:t xml:space="preserve">        18     .6246   .007751     .6093     .6397    .04391     .1795     1.403</w:t>
      </w:r>
    </w:p>
    <w:p w:rsidR="008C438C" w:rsidRDefault="008C438C" w:rsidP="008C438C">
      <w:pPr>
        <w:pStyle w:val="Boxednote"/>
        <w:shd w:val="clear" w:color="auto" w:fill="CCFFFF"/>
      </w:pPr>
      <w:r>
        <w:t xml:space="preserve">        20      .667    .00879     .6495      .684    .04235     .2219     1.499</w:t>
      </w:r>
    </w:p>
    <w:p w:rsidR="008C438C" w:rsidRDefault="008C438C" w:rsidP="008C438C">
      <w:pPr>
        <w:pStyle w:val="Boxednote"/>
        <w:shd w:val="clear" w:color="auto" w:fill="CCFFFF"/>
      </w:pPr>
      <w:r>
        <w:t xml:space="preserve">        22     .7073   .009854     .6877     .7263    .04032     .2622     1.589</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4"/>
      </w:pPr>
      <w:r>
        <w:t xml:space="preserve">*Who gets professional jobs: </w:t>
      </w:r>
      <w:proofErr w:type="spellStart"/>
      <w:r>
        <w:t>probit</w:t>
      </w:r>
      <w:proofErr w:type="spellEnd"/>
      <w:r>
        <w:t xml:space="preserve"> estimates</w:t>
      </w:r>
    </w:p>
    <w:p w:rsidR="008C438C" w:rsidRDefault="008C438C" w:rsidP="008C438C">
      <w:pPr>
        <w:pStyle w:val="Stata"/>
      </w:pPr>
    </w:p>
    <w:p w:rsidR="008C438C" w:rsidRDefault="008C438C" w:rsidP="008C438C">
      <w:pPr>
        <w:pStyle w:val="Stata"/>
      </w:pPr>
      <w:proofErr w:type="spellStart"/>
      <w:proofErr w:type="gramStart"/>
      <w:r>
        <w:t>probit</w:t>
      </w:r>
      <w:proofErr w:type="spellEnd"/>
      <w:proofErr w:type="gramEnd"/>
      <w:r>
        <w:t xml:space="preserve"> prof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polDem9 </w:t>
      </w:r>
    </w:p>
    <w:p w:rsidR="008C438C" w:rsidRDefault="008C438C" w:rsidP="008C438C">
      <w:pPr>
        <w:pStyle w:val="Stata"/>
      </w:pPr>
    </w:p>
    <w:p w:rsidR="008C438C" w:rsidRDefault="008C438C" w:rsidP="008C438C">
      <w:pPr>
        <w:pStyle w:val="Boxednote"/>
        <w:shd w:val="clear" w:color="auto" w:fill="CCFFFF"/>
      </w:pPr>
      <w:r>
        <w:t xml:space="preserve">Iteration 0:   log likelihood =  -593.4376  </w:t>
      </w:r>
    </w:p>
    <w:p w:rsidR="008C438C" w:rsidRDefault="008C438C" w:rsidP="008C438C">
      <w:pPr>
        <w:pStyle w:val="Boxednote"/>
        <w:shd w:val="clear" w:color="auto" w:fill="CCFFFF"/>
      </w:pPr>
      <w:r>
        <w:t xml:space="preserve">Iteration 1:   log likelihood = -446.90323  </w:t>
      </w:r>
    </w:p>
    <w:p w:rsidR="008C438C" w:rsidRDefault="008C438C" w:rsidP="008C438C">
      <w:pPr>
        <w:pStyle w:val="Boxednote"/>
        <w:shd w:val="clear" w:color="auto" w:fill="CCFFFF"/>
      </w:pPr>
      <w:r>
        <w:t xml:space="preserve">Iteration 2:   log likelihood = -440.26127  </w:t>
      </w:r>
    </w:p>
    <w:p w:rsidR="008C438C" w:rsidRDefault="008C438C" w:rsidP="008C438C">
      <w:pPr>
        <w:pStyle w:val="Boxednote"/>
        <w:shd w:val="clear" w:color="auto" w:fill="CCFFFF"/>
      </w:pPr>
      <w:r>
        <w:t xml:space="preserve">Iteration 3:   log likelihood = -440.23862  </w:t>
      </w:r>
    </w:p>
    <w:p w:rsidR="008C438C" w:rsidRDefault="008C438C" w:rsidP="008C438C">
      <w:pPr>
        <w:pStyle w:val="Boxednote"/>
        <w:shd w:val="clear" w:color="auto" w:fill="CCFFFF"/>
      </w:pPr>
      <w:r>
        <w:t xml:space="preserve">Iteration 4:   log likelihood = -440.23862  </w:t>
      </w:r>
    </w:p>
    <w:p w:rsidR="008C438C" w:rsidRDefault="008C438C" w:rsidP="008C438C">
      <w:pPr>
        <w:pStyle w:val="Boxednote"/>
        <w:shd w:val="clear" w:color="auto" w:fill="CCFFFF"/>
      </w:pPr>
    </w:p>
    <w:p w:rsidR="008C438C" w:rsidRDefault="008C438C" w:rsidP="008C438C">
      <w:pPr>
        <w:pStyle w:val="Boxednote"/>
        <w:shd w:val="clear" w:color="auto" w:fill="CCFFFF"/>
      </w:pPr>
      <w:r>
        <w:t>Probit regression                                 Number of obs   =       1776</w:t>
      </w:r>
    </w:p>
    <w:p w:rsidR="008C438C" w:rsidRDefault="008C438C" w:rsidP="008C438C">
      <w:pPr>
        <w:pStyle w:val="Boxednote"/>
        <w:shd w:val="clear" w:color="auto" w:fill="CCFFFF"/>
      </w:pPr>
      <w:r>
        <w:t xml:space="preserve">                                                  LR chi2(7)      =     306.40</w:t>
      </w:r>
    </w:p>
    <w:p w:rsidR="008C438C" w:rsidRDefault="008C438C" w:rsidP="008C438C">
      <w:pPr>
        <w:pStyle w:val="Boxednote"/>
        <w:shd w:val="clear" w:color="auto" w:fill="CCFFFF"/>
      </w:pPr>
      <w:r>
        <w:t xml:space="preserve">                                                  Prob &gt; chi2     =     0.0000</w:t>
      </w:r>
    </w:p>
    <w:p w:rsidR="008C438C" w:rsidRDefault="008C438C" w:rsidP="008C438C">
      <w:pPr>
        <w:pStyle w:val="Boxednote"/>
        <w:shd w:val="clear" w:color="auto" w:fill="CCFFFF"/>
      </w:pPr>
      <w:r>
        <w:t>Log likelihood = -440.23862                       Pseudo R2       =     0.2582</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prof |      Coef.   Std. Err.      z    P&gt;|z|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.0671814   .0951551     0.71   0.480    -.1193191    .2536819</w:t>
      </w:r>
    </w:p>
    <w:p w:rsidR="008C438C" w:rsidRDefault="008C438C" w:rsidP="008C438C">
      <w:pPr>
        <w:pStyle w:val="Boxednote"/>
        <w:shd w:val="clear" w:color="auto" w:fill="CCFFFF"/>
      </w:pPr>
      <w:r>
        <w:t xml:space="preserve">    chGoNowQ |   .0021291   .0016976     1.25   0.210    -.0011981    .0054564</w:t>
      </w:r>
    </w:p>
    <w:p w:rsidR="008C438C" w:rsidRDefault="008C438C" w:rsidP="008C438C">
      <w:pPr>
        <w:pStyle w:val="Boxednote"/>
        <w:shd w:val="clear" w:color="auto" w:fill="CCFFFF"/>
      </w:pPr>
      <w:r>
        <w:t xml:space="preserve">       maleM |   .1205948   .0947907     1.27   0.203    -.0651915    .3063811</w:t>
      </w:r>
    </w:p>
    <w:p w:rsidR="008C438C" w:rsidRDefault="008C438C" w:rsidP="008C438C">
      <w:pPr>
        <w:pStyle w:val="Boxednote"/>
        <w:shd w:val="clear" w:color="auto" w:fill="CCFFFF"/>
      </w:pPr>
      <w:r>
        <w:t xml:space="preserve">        ageM |   .0043075   .0031777     1.36   0.175    -.0019206    .0105356</w:t>
      </w:r>
    </w:p>
    <w:p w:rsidR="008C438C" w:rsidRDefault="008C438C" w:rsidP="008C438C">
      <w:pPr>
        <w:pStyle w:val="Boxednote"/>
        <w:shd w:val="clear" w:color="auto" w:fill="CCFFFF"/>
      </w:pPr>
      <w:r>
        <w:t xml:space="preserve">      edNowQ |   .3079578   .0206867    14.89   0.000     .2674125     .348503</w:t>
      </w:r>
    </w:p>
    <w:p w:rsidR="008C438C" w:rsidRDefault="008C438C" w:rsidP="008C438C">
      <w:pPr>
        <w:pStyle w:val="Boxednote"/>
        <w:shd w:val="clear" w:color="auto" w:fill="CCFFFF"/>
      </w:pPr>
      <w:r>
        <w:t xml:space="preserve">       rural |   .1526669   .0996606     1.53   0.126    -.0426643    .3479981</w:t>
      </w:r>
    </w:p>
    <w:p w:rsidR="008C438C" w:rsidRDefault="008C438C" w:rsidP="008C438C">
      <w:pPr>
        <w:pStyle w:val="Boxednote"/>
        <w:shd w:val="clear" w:color="auto" w:fill="CCFFFF"/>
      </w:pPr>
      <w:r>
        <w:t xml:space="preserve">     polDem9 |  -.0606992   .1381297    -0.44   0.660    -.3314283      .21003</w:t>
      </w:r>
    </w:p>
    <w:p w:rsidR="008C438C" w:rsidRDefault="008C438C" w:rsidP="008C438C">
      <w:pPr>
        <w:pStyle w:val="Boxednote"/>
        <w:shd w:val="clear" w:color="auto" w:fill="CCFFFF"/>
      </w:pPr>
      <w:r>
        <w:t xml:space="preserve">       _cons |  -6.324576   .3728632   -16.96   0.000    -7.055374   -5.593777</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roofErr w:type="gramStart"/>
      <w:r>
        <w:t>predict</w:t>
      </w:r>
      <w:proofErr w:type="gramEnd"/>
      <w:r>
        <w:t xml:space="preserve"> probHat3, </w:t>
      </w:r>
      <w:proofErr w:type="spellStart"/>
      <w:r>
        <w:t>pr</w:t>
      </w:r>
      <w:proofErr w:type="spellEnd"/>
    </w:p>
    <w:p w:rsidR="008C438C" w:rsidRDefault="008C438C" w:rsidP="008C438C">
      <w:pPr>
        <w:pStyle w:val="Stata"/>
      </w:pPr>
    </w:p>
    <w:p w:rsidR="008C438C" w:rsidRDefault="008C438C" w:rsidP="008C438C">
      <w:pPr>
        <w:pStyle w:val="Stata"/>
      </w:pPr>
      <w:proofErr w:type="gramStart"/>
      <w:r>
        <w:t>eval4</w:t>
      </w:r>
      <w:proofErr w:type="gramEnd"/>
      <w:r>
        <w:t xml:space="preserve"> </w:t>
      </w:r>
      <w:proofErr w:type="spellStart"/>
      <w:r>
        <w:t>probit</w:t>
      </w:r>
      <w:proofErr w:type="spellEnd"/>
      <w:r>
        <w:t xml:space="preserve"> </w:t>
      </w:r>
      <w:proofErr w:type="spellStart"/>
      <w:r>
        <w:t>edNowQ</w:t>
      </w:r>
      <w:proofErr w:type="spellEnd"/>
      <w:r>
        <w:t xml:space="preserve"> "10 12 14 16 18 20 22"</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WHOLE POPULATION STANDARDIZATION. </w:t>
      </w:r>
    </w:p>
    <w:p w:rsidR="008C438C" w:rsidRDefault="008C438C" w:rsidP="008C438C">
      <w:pPr>
        <w:pStyle w:val="Boxednote"/>
        <w:shd w:val="clear" w:color="auto" w:fill="CCFFFF"/>
      </w:pPr>
      <w:r>
        <w:t xml:space="preserve">    edNowQ Predicted      s.e.    ci Low   ci High  Now-prev Now-begin Now/begin</w:t>
      </w:r>
    </w:p>
    <w:p w:rsidR="008C438C" w:rsidRDefault="008C438C" w:rsidP="008C438C">
      <w:pPr>
        <w:pStyle w:val="Boxednote"/>
        <w:shd w:val="clear" w:color="auto" w:fill="CCFFFF"/>
      </w:pPr>
      <w:r>
        <w:t xml:space="preserve">        10   .002093    .00129  .0006924   .005748         0         0         1</w:t>
      </w:r>
    </w:p>
    <w:p w:rsidR="008C438C" w:rsidRDefault="008C438C" w:rsidP="008C438C">
      <w:pPr>
        <w:pStyle w:val="Boxednote"/>
        <w:shd w:val="clear" w:color="auto" w:fill="CCFFFF"/>
      </w:pPr>
      <w:r>
        <w:t xml:space="preserve">        12    .01207   .004807   .005574    .02442   .009973   .009973     5.764</w:t>
      </w:r>
    </w:p>
    <w:p w:rsidR="008C438C" w:rsidRDefault="008C438C" w:rsidP="008C438C">
      <w:pPr>
        <w:pStyle w:val="Boxednote"/>
        <w:shd w:val="clear" w:color="auto" w:fill="CCFFFF"/>
      </w:pPr>
      <w:r>
        <w:t xml:space="preserve">        14    .04986     .0133    .02909    .08124     .0378    .04777     23.82</w:t>
      </w:r>
    </w:p>
    <w:p w:rsidR="008C438C" w:rsidRDefault="008C438C" w:rsidP="008C438C">
      <w:pPr>
        <w:pStyle w:val="Boxednote"/>
        <w:shd w:val="clear" w:color="auto" w:fill="CCFFFF"/>
      </w:pPr>
      <w:r>
        <w:t xml:space="preserve">        16     .1498    .02821     .1013     .2119    .09995     .1477     71.57</w:t>
      </w:r>
    </w:p>
    <w:p w:rsidR="008C438C" w:rsidRDefault="008C438C" w:rsidP="008C438C">
      <w:pPr>
        <w:pStyle w:val="Boxednote"/>
        <w:shd w:val="clear" w:color="auto" w:fill="CCFFFF"/>
      </w:pPr>
      <w:r>
        <w:t xml:space="preserve">        18     .3343    .04646      .248     .4301     .1844     .3322     159.7</w:t>
      </w:r>
    </w:p>
    <w:p w:rsidR="008C438C" w:rsidRDefault="008C438C" w:rsidP="008C438C">
      <w:pPr>
        <w:pStyle w:val="Boxednote"/>
        <w:shd w:val="clear" w:color="auto" w:fill="CCFFFF"/>
      </w:pPr>
      <w:r>
        <w:t xml:space="preserve">        20     .5718    .05733     .4563      .681     .2376     .5697     273.2</w:t>
      </w:r>
    </w:p>
    <w:p w:rsidR="008C438C" w:rsidRDefault="008C438C" w:rsidP="008C438C">
      <w:pPr>
        <w:pStyle w:val="Boxednote"/>
        <w:shd w:val="clear" w:color="auto" w:fill="CCFFFF"/>
      </w:pPr>
      <w:r>
        <w:t xml:space="preserve">        22     .7853    .05074     .6724     .8713     .2135     .7832     375.2</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Heading4"/>
      </w:pPr>
      <w:r>
        <w:t>*...</w:t>
      </w:r>
      <w:proofErr w:type="spellStart"/>
      <w:r>
        <w:t>logit</w:t>
      </w:r>
      <w:proofErr w:type="spellEnd"/>
      <w:r>
        <w:t xml:space="preserve"> estimates</w:t>
      </w:r>
    </w:p>
    <w:p w:rsidR="008C438C" w:rsidRDefault="008C438C" w:rsidP="008C438C">
      <w:pPr>
        <w:pStyle w:val="Stata"/>
      </w:pPr>
      <w:proofErr w:type="spellStart"/>
      <w:proofErr w:type="gramStart"/>
      <w:r>
        <w:t>logit</w:t>
      </w:r>
      <w:proofErr w:type="spellEnd"/>
      <w:proofErr w:type="gramEnd"/>
      <w:r>
        <w:t xml:space="preserve"> prof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polDem9 </w:t>
      </w:r>
    </w:p>
    <w:p w:rsidR="008C438C" w:rsidRDefault="008C438C" w:rsidP="008C438C">
      <w:pPr>
        <w:pStyle w:val="Stata"/>
      </w:pPr>
      <w:proofErr w:type="gramStart"/>
      <w:r>
        <w:t>eval4</w:t>
      </w:r>
      <w:proofErr w:type="gramEnd"/>
      <w:r>
        <w:t xml:space="preserve"> </w:t>
      </w:r>
      <w:proofErr w:type="spellStart"/>
      <w:r>
        <w:rPr>
          <w:highlight w:val="yellow"/>
        </w:rPr>
        <w:t>logit</w:t>
      </w:r>
      <w:proofErr w:type="spellEnd"/>
      <w:r>
        <w:t xml:space="preserve"> </w:t>
      </w:r>
      <w:proofErr w:type="spellStart"/>
      <w:r>
        <w:t>edNowQ</w:t>
      </w:r>
      <w:proofErr w:type="spellEnd"/>
      <w:r>
        <w:t xml:space="preserve"> "10 12 14 16 18 20 22"</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w:t>
      </w:r>
    </w:p>
    <w:p w:rsidR="008C438C" w:rsidRDefault="008C438C" w:rsidP="008C438C">
      <w:pPr>
        <w:pStyle w:val="Boxednote"/>
        <w:shd w:val="clear" w:color="auto" w:fill="CCFFFF"/>
      </w:pPr>
      <w:r>
        <w:t xml:space="preserve">    edNowQ Predicted      s.e.    ci Low   ci High  Now-prev Now-begin Now/begin</w:t>
      </w:r>
    </w:p>
    <w:p w:rsidR="008C438C" w:rsidRDefault="008C438C" w:rsidP="008C438C">
      <w:pPr>
        <w:pStyle w:val="Boxednote"/>
        <w:shd w:val="clear" w:color="auto" w:fill="CCFFFF"/>
      </w:pPr>
      <w:r>
        <w:t xml:space="preserve">        10   .004608   .001784   .002289   .009283         0         0         1</w:t>
      </w:r>
    </w:p>
    <w:p w:rsidR="008C438C" w:rsidRDefault="008C438C" w:rsidP="008C438C">
      <w:pPr>
        <w:pStyle w:val="Boxednote"/>
        <w:shd w:val="clear" w:color="auto" w:fill="CCFFFF"/>
      </w:pPr>
      <w:r>
        <w:t xml:space="preserve">        12    .01498   .004621   .008438    .02655    .01037    .01037     3.251</w:t>
      </w:r>
    </w:p>
    <w:p w:rsidR="008C438C" w:rsidRDefault="008C438C" w:rsidP="008C438C">
      <w:pPr>
        <w:pStyle w:val="Boxednote"/>
        <w:shd w:val="clear" w:color="auto" w:fill="CCFFFF"/>
      </w:pPr>
      <w:r>
        <w:t xml:space="preserve">        14     .0475    .01169    .02964    .07547    .03252    .04289     10.31</w:t>
      </w:r>
    </w:p>
    <w:p w:rsidR="008C438C" w:rsidRDefault="008C438C" w:rsidP="008C438C">
      <w:pPr>
        <w:pStyle w:val="Boxednote"/>
        <w:shd w:val="clear" w:color="auto" w:fill="CCFFFF"/>
      </w:pPr>
      <w:r>
        <w:t xml:space="preserve">        16     .1399    .02778    .09409      .203    .09239     .1353     30.36</w:t>
      </w:r>
    </w:p>
    <w:p w:rsidR="008C438C" w:rsidRDefault="008C438C" w:rsidP="008C438C">
      <w:pPr>
        <w:pStyle w:val="Boxednote"/>
        <w:shd w:val="clear" w:color="auto" w:fill="CCFFFF"/>
      </w:pPr>
      <w:r>
        <w:t xml:space="preserve">        18     .3445    .05316     .2475     .4559     .2046     .3399     74.76</w:t>
      </w:r>
    </w:p>
    <w:p w:rsidR="008C438C" w:rsidRDefault="008C438C" w:rsidP="008C438C">
      <w:pPr>
        <w:pStyle w:val="Boxednote"/>
        <w:shd w:val="clear" w:color="auto" w:fill="CCFFFF"/>
      </w:pPr>
      <w:r>
        <w:t xml:space="preserve">        20     .6282    .06374     .4946     .7444     .2837     .6236     136.3</w:t>
      </w:r>
    </w:p>
    <w:p w:rsidR="008C438C" w:rsidRDefault="008C438C" w:rsidP="008C438C">
      <w:pPr>
        <w:pStyle w:val="Boxednote"/>
        <w:shd w:val="clear" w:color="auto" w:fill="CCFFFF"/>
      </w:pPr>
      <w:r>
        <w:t xml:space="preserve">        22     .8453    .04497     .7376     .9139     .2171     .8407     183.4</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roofErr w:type="gramStart"/>
      <w:r>
        <w:t>predict</w:t>
      </w:r>
      <w:proofErr w:type="gramEnd"/>
      <w:r>
        <w:t xml:space="preserve"> lgtHat3, </w:t>
      </w:r>
      <w:proofErr w:type="spellStart"/>
      <w:r>
        <w:t>pr</w:t>
      </w:r>
      <w:proofErr w:type="spellEnd"/>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4"/>
      </w:pPr>
      <w:r>
        <w:t xml:space="preserve">*Graph all. Note that </w:t>
      </w:r>
      <w:proofErr w:type="spellStart"/>
      <w:r>
        <w:t>logit</w:t>
      </w:r>
      <w:proofErr w:type="spellEnd"/>
      <w:r>
        <w:t xml:space="preserve"> and </w:t>
      </w:r>
      <w:proofErr w:type="spellStart"/>
      <w:r>
        <w:t>probit</w:t>
      </w:r>
      <w:proofErr w:type="spellEnd"/>
      <w:r>
        <w:t xml:space="preserve"> have a built-in curve. </w:t>
      </w:r>
    </w:p>
    <w:p w:rsidR="008C438C" w:rsidRDefault="008C438C" w:rsidP="008C438C">
      <w:pPr>
        <w:pStyle w:val="StataComment"/>
      </w:pPr>
      <w:r>
        <w:t>*</w:t>
      </w:r>
      <w:proofErr w:type="spellStart"/>
      <w:r>
        <w:t>Probit</w:t>
      </w:r>
      <w:proofErr w:type="spellEnd"/>
      <w:r>
        <w:t xml:space="preserve"> and </w:t>
      </w:r>
      <w:proofErr w:type="spellStart"/>
      <w:r>
        <w:t>logit</w:t>
      </w:r>
      <w:proofErr w:type="spellEnd"/>
      <w:r>
        <w:t xml:space="preserve"> are very similar, OLS is way off.</w:t>
      </w:r>
    </w:p>
    <w:p w:rsidR="008C438C" w:rsidRDefault="008C438C" w:rsidP="008C438C">
      <w:pPr>
        <w:pStyle w:val="Stata"/>
        <w:jc w:val="center"/>
      </w:pPr>
      <w:r>
        <w:rPr>
          <w:b w:val="0"/>
          <w:noProof/>
        </w:rPr>
        <w:drawing>
          <wp:inline distT="0" distB="0" distL="0" distR="0" wp14:anchorId="68D9E1D3" wp14:editId="09B95CE8">
            <wp:extent cx="3891915" cy="3707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1915" cy="370776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Boxednote"/>
        <w:shd w:val="clear" w:color="auto" w:fill="CCFFFF"/>
      </w:pPr>
      <w:r>
        <w:t>. corr prof probHat3 lgtHat3 olsHat3</w:t>
      </w:r>
    </w:p>
    <w:p w:rsidR="008C438C" w:rsidRDefault="008C438C" w:rsidP="008C438C">
      <w:pPr>
        <w:pStyle w:val="Boxednote"/>
        <w:shd w:val="clear" w:color="auto" w:fill="CCFFFF"/>
      </w:pPr>
      <w:r>
        <w:t>(obs=1776)</w:t>
      </w:r>
    </w:p>
    <w:p w:rsidR="008C438C" w:rsidRDefault="008C438C" w:rsidP="008C438C">
      <w:pPr>
        <w:pStyle w:val="Boxednote"/>
        <w:shd w:val="clear" w:color="auto" w:fill="CCFFFF"/>
      </w:pPr>
      <w:r>
        <w:t xml:space="preserve">             |     prof probHat3  lgtHat3  olsHat3</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prof |   1.0000</w:t>
      </w:r>
    </w:p>
    <w:p w:rsidR="008C438C" w:rsidRDefault="008C438C" w:rsidP="008C438C">
      <w:pPr>
        <w:pStyle w:val="Boxednote"/>
        <w:shd w:val="clear" w:color="auto" w:fill="CCFFFF"/>
      </w:pPr>
      <w:r>
        <w:t xml:space="preserve">    probHat3 |   0.</w:t>
      </w:r>
      <w:r>
        <w:rPr>
          <w:highlight w:val="green"/>
        </w:rPr>
        <w:t>46</w:t>
      </w:r>
      <w:r>
        <w:t>79   1.0000</w:t>
      </w:r>
    </w:p>
    <w:p w:rsidR="008C438C" w:rsidRDefault="008C438C" w:rsidP="008C438C">
      <w:pPr>
        <w:pStyle w:val="Boxednote"/>
        <w:shd w:val="clear" w:color="auto" w:fill="CCFFFF"/>
      </w:pPr>
      <w:r>
        <w:t xml:space="preserve">     lgtHat3 |   0.</w:t>
      </w:r>
      <w:r>
        <w:rPr>
          <w:highlight w:val="green"/>
        </w:rPr>
        <w:t>46</w:t>
      </w:r>
      <w:r>
        <w:t>96   0.</w:t>
      </w:r>
      <w:r>
        <w:rPr>
          <w:highlight w:val="yellow"/>
        </w:rPr>
        <w:t>997</w:t>
      </w:r>
      <w:r>
        <w:t>8   1.0000</w:t>
      </w:r>
    </w:p>
    <w:p w:rsidR="008C438C" w:rsidRDefault="008C438C" w:rsidP="008C438C">
      <w:pPr>
        <w:pStyle w:val="Boxednote"/>
        <w:shd w:val="clear" w:color="auto" w:fill="CCFFFF"/>
      </w:pPr>
      <w:r>
        <w:t xml:space="preserve">     olsHat3 |   0.</w:t>
      </w:r>
      <w:r>
        <w:rPr>
          <w:highlight w:val="green"/>
        </w:rPr>
        <w:t>43</w:t>
      </w:r>
      <w:r>
        <w:t>66   0.9311   0.9120   1.0000</w:t>
      </w:r>
    </w:p>
    <w:p w:rsidR="008C438C" w:rsidRDefault="008C438C" w:rsidP="008C438C">
      <w:pPr>
        <w:pStyle w:val="Boxednote"/>
        <w:shd w:val="clear" w:color="auto" w:fill="99CCFF"/>
      </w:pPr>
      <w:r>
        <w:t>Probit &amp; logit clearly better here, OLS worse. But this way of putting it (with correlations) rather flatters OLS -- the graph is clearer.</w:t>
      </w:r>
    </w:p>
    <w:p w:rsidR="008C438C" w:rsidRDefault="008C438C" w:rsidP="008C438C">
      <w:pPr>
        <w:pStyle w:val="Stata"/>
      </w:pPr>
    </w:p>
    <w:p w:rsidR="008C438C" w:rsidRDefault="008C438C" w:rsidP="008C438C">
      <w:pPr>
        <w:pStyle w:val="Stata"/>
      </w:pPr>
    </w:p>
    <w:p w:rsidR="008C438C" w:rsidRDefault="008C438C" w:rsidP="008C438C">
      <w:pPr>
        <w:pStyle w:val="Heading3"/>
      </w:pPr>
      <w:r>
        <w:t xml:space="preserve">*Case #2, </w:t>
      </w:r>
      <w:proofErr w:type="spellStart"/>
      <w:r>
        <w:t>cont</w:t>
      </w:r>
      <w:proofErr w:type="spellEnd"/>
      <w:r>
        <w:t xml:space="preserve">: Dichotomous with an extreme split, but allow </w:t>
      </w:r>
      <w:proofErr w:type="spellStart"/>
      <w:r>
        <w:t>curvilinearity</w:t>
      </w:r>
      <w:proofErr w:type="spellEnd"/>
      <w:r>
        <w:t xml:space="preserve"> in educ.</w:t>
      </w:r>
    </w:p>
    <w:p w:rsidR="008C438C" w:rsidRDefault="008C438C" w:rsidP="008C438C">
      <w:pPr>
        <w:pStyle w:val="Stata"/>
      </w:pPr>
    </w:p>
    <w:p w:rsidR="008C438C" w:rsidRDefault="008C438C" w:rsidP="008C438C">
      <w:pPr>
        <w:pStyle w:val="Heading4"/>
      </w:pPr>
      <w:r>
        <w:t xml:space="preserve">*OLS: lots of </w:t>
      </w:r>
      <w:proofErr w:type="spellStart"/>
      <w:r>
        <w:t>curvilinearity</w:t>
      </w:r>
      <w:proofErr w:type="spellEnd"/>
    </w:p>
    <w:p w:rsidR="008C438C" w:rsidRDefault="008C438C" w:rsidP="008C438C">
      <w:pPr>
        <w:pStyle w:val="Stata"/>
      </w:pPr>
      <w:proofErr w:type="gramStart"/>
      <w:r>
        <w:t>regress</w:t>
      </w:r>
      <w:proofErr w:type="gramEnd"/>
      <w:r>
        <w:t xml:space="preserve"> prof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w:t>
      </w:r>
      <w:proofErr w:type="spellStart"/>
      <w:r>
        <w:t>edNowSq</w:t>
      </w:r>
      <w:proofErr w:type="spellEnd"/>
      <w:r>
        <w:t xml:space="preserve"> rural polDem9, beta</w:t>
      </w:r>
    </w:p>
    <w:p w:rsidR="008C438C" w:rsidRDefault="008C438C" w:rsidP="008C438C">
      <w:pPr>
        <w:pStyle w:val="Boxednote"/>
        <w:shd w:val="clear" w:color="auto" w:fill="CCFFFF"/>
      </w:pPr>
      <w:r>
        <w:t xml:space="preserve">      Source |       SS       df       MS              Number of obs =    1776</w:t>
      </w:r>
    </w:p>
    <w:p w:rsidR="008C438C" w:rsidRDefault="008C438C" w:rsidP="008C438C">
      <w:pPr>
        <w:pStyle w:val="Boxednote"/>
        <w:shd w:val="clear" w:color="auto" w:fill="CCFFFF"/>
      </w:pPr>
      <w:r>
        <w:t>-------------+------------------------------           F(  8,  1767) =   58.21</w:t>
      </w:r>
    </w:p>
    <w:p w:rsidR="008C438C" w:rsidRDefault="008C438C" w:rsidP="008C438C">
      <w:pPr>
        <w:pStyle w:val="Boxednote"/>
        <w:shd w:val="clear" w:color="auto" w:fill="CCFFFF"/>
      </w:pPr>
      <w:r>
        <w:t xml:space="preserve">       Model |  34.5654007     8  4.32067508           Prob &gt; F      =  0.0000</w:t>
      </w:r>
    </w:p>
    <w:p w:rsidR="008C438C" w:rsidRDefault="008C438C" w:rsidP="008C438C">
      <w:pPr>
        <w:pStyle w:val="Boxednote"/>
        <w:shd w:val="clear" w:color="auto" w:fill="CCFFFF"/>
      </w:pPr>
      <w:r>
        <w:t xml:space="preserve">    Residual |  131.163766  1767  .074229636           R-squared     =  0.2086</w:t>
      </w:r>
    </w:p>
    <w:p w:rsidR="008C438C" w:rsidRDefault="008C438C" w:rsidP="008C438C">
      <w:pPr>
        <w:pStyle w:val="Boxednote"/>
        <w:shd w:val="clear" w:color="auto" w:fill="CCFFFF"/>
      </w:pPr>
      <w:r>
        <w:t>-------------+------------------------------           Adj R-squared =  0.2050</w:t>
      </w:r>
    </w:p>
    <w:p w:rsidR="008C438C" w:rsidRDefault="008C438C" w:rsidP="008C438C">
      <w:pPr>
        <w:pStyle w:val="Boxednote"/>
        <w:shd w:val="clear" w:color="auto" w:fill="CCFFFF"/>
      </w:pPr>
      <w:r>
        <w:t xml:space="preserve">       Total |  165.729167  1775  .093368545           Root MSE      =  .27245</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prof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.0044101   .0133726     0.33   0.742                  .007205</w:t>
      </w:r>
    </w:p>
    <w:p w:rsidR="008C438C" w:rsidRDefault="008C438C" w:rsidP="008C438C">
      <w:pPr>
        <w:pStyle w:val="Boxednote"/>
        <w:shd w:val="clear" w:color="auto" w:fill="CCFFFF"/>
      </w:pPr>
      <w:r>
        <w:t xml:space="preserve">    chGoNowQ |    .000441    .000265     1.66   0.096                 .0367968</w:t>
      </w:r>
    </w:p>
    <w:p w:rsidR="008C438C" w:rsidRDefault="008C438C" w:rsidP="008C438C">
      <w:pPr>
        <w:pStyle w:val="Boxednote"/>
        <w:shd w:val="clear" w:color="auto" w:fill="CCFFFF"/>
      </w:pPr>
      <w:r>
        <w:t xml:space="preserve">       maleM |   .0159943   .0130242     1.23   0.220                 .0261122</w:t>
      </w:r>
    </w:p>
    <w:p w:rsidR="008C438C" w:rsidRDefault="008C438C" w:rsidP="008C438C">
      <w:pPr>
        <w:pStyle w:val="Boxednote"/>
        <w:shd w:val="clear" w:color="auto" w:fill="CCFFFF"/>
      </w:pPr>
      <w:r>
        <w:t xml:space="preserve">        ageM |   .0006647   .0004296     1.55   0.122                 .0339735</w:t>
      </w:r>
    </w:p>
    <w:p w:rsidR="008C438C" w:rsidRDefault="008C438C" w:rsidP="008C438C">
      <w:pPr>
        <w:pStyle w:val="Boxednote"/>
        <w:shd w:val="clear" w:color="auto" w:fill="CCFFFF"/>
      </w:pPr>
      <w:r>
        <w:t xml:space="preserve">      edNowQ |  -.1289223   .0295059    -4.37   0.000                -.9611224</w:t>
      </w:r>
    </w:p>
    <w:p w:rsidR="008C438C" w:rsidRDefault="008C438C" w:rsidP="008C438C">
      <w:pPr>
        <w:pStyle w:val="Boxednote"/>
        <w:shd w:val="clear" w:color="auto" w:fill="CCFFFF"/>
      </w:pPr>
      <w:r>
        <w:t xml:space="preserve">     </w:t>
      </w:r>
      <w:r>
        <w:rPr>
          <w:highlight w:val="yellow"/>
        </w:rPr>
        <w:t>edNowSq |   .0060852   .0009611     6.33</w:t>
      </w:r>
      <w:r>
        <w:t xml:space="preserve">   0.000                 1.390788</w:t>
      </w:r>
    </w:p>
    <w:p w:rsidR="008C438C" w:rsidRDefault="008C438C" w:rsidP="008C438C">
      <w:pPr>
        <w:pStyle w:val="Boxednote"/>
        <w:shd w:val="clear" w:color="auto" w:fill="CCFFFF"/>
      </w:pPr>
      <w:r>
        <w:t xml:space="preserve">       rural |   .0209353   .0136875     1.53   0.126                 .0329366</w:t>
      </w:r>
    </w:p>
    <w:p w:rsidR="008C438C" w:rsidRDefault="008C438C" w:rsidP="008C438C">
      <w:pPr>
        <w:pStyle w:val="Boxednote"/>
        <w:shd w:val="clear" w:color="auto" w:fill="CCFFFF"/>
      </w:pPr>
      <w:r>
        <w:t xml:space="preserve">     polDem9 |  -.0041814   .0201159    -0.21   0.835                -.0045777</w:t>
      </w:r>
    </w:p>
    <w:p w:rsidR="008C438C" w:rsidRDefault="008C438C" w:rsidP="008C438C">
      <w:pPr>
        <w:pStyle w:val="Boxednote"/>
        <w:shd w:val="clear" w:color="auto" w:fill="CCFFFF"/>
      </w:pPr>
      <w:r>
        <w:t xml:space="preserve">       _cons |   .6205234    .223192     2.78   0.005                        .</w:t>
      </w:r>
    </w:p>
    <w:p w:rsidR="008C438C" w:rsidRDefault="008C438C" w:rsidP="008C438C">
      <w:pPr>
        <w:pStyle w:val="Boxednote"/>
        <w:shd w:val="clear" w:color="auto" w:fill="CCFFFF"/>
      </w:pPr>
      <w:r>
        <w:t>------------------------------------------------------------------------------</w:t>
      </w:r>
    </w:p>
    <w:p w:rsidR="008C438C" w:rsidRDefault="008C438C" w:rsidP="008C438C">
      <w:pPr>
        <w:pStyle w:val="Stata"/>
      </w:pPr>
      <w:proofErr w:type="gramStart"/>
      <w:r>
        <w:t>predict</w:t>
      </w:r>
      <w:proofErr w:type="gramEnd"/>
      <w:r>
        <w:t xml:space="preserve"> olsHat4</w:t>
      </w:r>
    </w:p>
    <w:p w:rsidR="008C438C" w:rsidRDefault="008C438C" w:rsidP="008C438C">
      <w:pPr>
        <w:pStyle w:val="Stata"/>
      </w:pPr>
      <w:proofErr w:type="gramStart"/>
      <w:r>
        <w:t>eval4</w:t>
      </w:r>
      <w:proofErr w:type="gramEnd"/>
      <w:r>
        <w:t xml:space="preserve"> linear </w:t>
      </w:r>
      <w:proofErr w:type="spellStart"/>
      <w:r>
        <w:t>edNowQ</w:t>
      </w:r>
      <w:proofErr w:type="spellEnd"/>
      <w:r>
        <w:t xml:space="preserve"> "10 12 14 16 18 20 22"</w:t>
      </w:r>
    </w:p>
    <w:p w:rsidR="008C438C" w:rsidRDefault="008C438C" w:rsidP="008C438C">
      <w:pPr>
        <w:pStyle w:val="Stata"/>
      </w:pPr>
    </w:p>
    <w:p w:rsidR="008C438C" w:rsidRDefault="008C438C" w:rsidP="008C438C">
      <w:pPr>
        <w:pStyle w:val="Stata"/>
      </w:pPr>
    </w:p>
    <w:p w:rsidR="008C438C" w:rsidRDefault="008C438C" w:rsidP="008C438C">
      <w:pPr>
        <w:pStyle w:val="Heading4"/>
      </w:pPr>
      <w:r>
        <w:t>*</w:t>
      </w:r>
      <w:proofErr w:type="spellStart"/>
      <w:r>
        <w:t>Probit</w:t>
      </w:r>
      <w:proofErr w:type="spellEnd"/>
      <w:r>
        <w:t xml:space="preserve">: but no obvious </w:t>
      </w:r>
      <w:proofErr w:type="spellStart"/>
      <w:r>
        <w:t>curvilinearity</w:t>
      </w:r>
      <w:proofErr w:type="spellEnd"/>
      <w:r>
        <w:t xml:space="preserve"> here</w:t>
      </w:r>
    </w:p>
    <w:p w:rsidR="008C438C" w:rsidRDefault="008C438C" w:rsidP="008C438C">
      <w:pPr>
        <w:pStyle w:val="Stata"/>
      </w:pPr>
      <w:proofErr w:type="spellStart"/>
      <w:proofErr w:type="gramStart"/>
      <w:r>
        <w:t>probit</w:t>
      </w:r>
      <w:proofErr w:type="spellEnd"/>
      <w:proofErr w:type="gramEnd"/>
      <w:r>
        <w:t xml:space="preserve"> prof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w:t>
      </w:r>
      <w:proofErr w:type="spellStart"/>
      <w:r>
        <w:t>edNowSq</w:t>
      </w:r>
      <w:proofErr w:type="spellEnd"/>
      <w:r>
        <w:t xml:space="preserve"> rural polDem9</w:t>
      </w:r>
    </w:p>
    <w:p w:rsidR="008C438C" w:rsidRDefault="008C438C" w:rsidP="008C438C">
      <w:pPr>
        <w:pStyle w:val="Boxednote"/>
        <w:shd w:val="clear" w:color="auto" w:fill="CCFFFF"/>
      </w:pPr>
      <w:r>
        <w:t xml:space="preserve">Iteration 0:   log likelihood =  -593.4376  </w:t>
      </w:r>
    </w:p>
    <w:p w:rsidR="008C438C" w:rsidRDefault="008C438C" w:rsidP="008C438C">
      <w:pPr>
        <w:pStyle w:val="Boxednote"/>
        <w:shd w:val="clear" w:color="auto" w:fill="CCFFFF"/>
      </w:pPr>
      <w:r>
        <w:t xml:space="preserve">Iteration 1:   log likelihood = -447.42328  </w:t>
      </w:r>
    </w:p>
    <w:p w:rsidR="008C438C" w:rsidRDefault="008C438C" w:rsidP="008C438C">
      <w:pPr>
        <w:pStyle w:val="Boxednote"/>
        <w:shd w:val="clear" w:color="auto" w:fill="CCFFFF"/>
      </w:pPr>
      <w:r>
        <w:t xml:space="preserve">Iteration 2:   log likelihood = -440.17369  </w:t>
      </w:r>
    </w:p>
    <w:p w:rsidR="008C438C" w:rsidRDefault="008C438C" w:rsidP="008C438C">
      <w:pPr>
        <w:pStyle w:val="Boxednote"/>
        <w:shd w:val="clear" w:color="auto" w:fill="CCFFFF"/>
      </w:pPr>
      <w:r>
        <w:t xml:space="preserve">Iteration 3:   log likelihood = -440.10196  </w:t>
      </w:r>
    </w:p>
    <w:p w:rsidR="008C438C" w:rsidRDefault="008C438C" w:rsidP="008C438C">
      <w:pPr>
        <w:pStyle w:val="Boxednote"/>
        <w:shd w:val="clear" w:color="auto" w:fill="CCFFFF"/>
      </w:pPr>
      <w:r>
        <w:t xml:space="preserve">Iteration 4:   log likelihood = -440.10196  </w:t>
      </w:r>
    </w:p>
    <w:p w:rsidR="008C438C" w:rsidRDefault="008C438C" w:rsidP="008C438C">
      <w:pPr>
        <w:pStyle w:val="Boxednote"/>
        <w:shd w:val="clear" w:color="auto" w:fill="CCFFFF"/>
      </w:pPr>
    </w:p>
    <w:p w:rsidR="008C438C" w:rsidRDefault="008C438C" w:rsidP="008C438C">
      <w:pPr>
        <w:pStyle w:val="Boxednote"/>
        <w:shd w:val="clear" w:color="auto" w:fill="CCFFFF"/>
      </w:pPr>
      <w:r>
        <w:t>Probit regression                                 Number of obs   =       1776</w:t>
      </w:r>
    </w:p>
    <w:p w:rsidR="008C438C" w:rsidRDefault="008C438C" w:rsidP="008C438C">
      <w:pPr>
        <w:pStyle w:val="Boxednote"/>
        <w:shd w:val="clear" w:color="auto" w:fill="CCFFFF"/>
      </w:pPr>
      <w:r>
        <w:t xml:space="preserve">                                                  LR chi2(8)      =     306.67</w:t>
      </w:r>
    </w:p>
    <w:p w:rsidR="008C438C" w:rsidRDefault="008C438C" w:rsidP="008C438C">
      <w:pPr>
        <w:pStyle w:val="Boxednote"/>
        <w:shd w:val="clear" w:color="auto" w:fill="CCFFFF"/>
      </w:pPr>
      <w:r>
        <w:t xml:space="preserve">                                                  Prob &gt; chi2     =     0.0000</w:t>
      </w:r>
    </w:p>
    <w:p w:rsidR="008C438C" w:rsidRDefault="008C438C" w:rsidP="008C438C">
      <w:pPr>
        <w:pStyle w:val="Boxednote"/>
        <w:shd w:val="clear" w:color="auto" w:fill="CCFFFF"/>
      </w:pPr>
      <w:r>
        <w:t>Log likelihood = -440.10196                       Pseudo R2       =     0.2584</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prof |      Coef.   Std. Err.      z    P&gt;|z|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.0664265   .0952429     0.70   0.486    -.1202462    .2530992</w:t>
      </w:r>
    </w:p>
    <w:p w:rsidR="008C438C" w:rsidRDefault="008C438C" w:rsidP="008C438C">
      <w:pPr>
        <w:pStyle w:val="Boxednote"/>
        <w:shd w:val="clear" w:color="auto" w:fill="CCFFFF"/>
      </w:pPr>
      <w:r>
        <w:t xml:space="preserve">    chGoNowQ |   .0021374   .0016971     1.26   0.208    -.0011888    .0054637</w:t>
      </w:r>
    </w:p>
    <w:p w:rsidR="008C438C" w:rsidRDefault="008C438C" w:rsidP="008C438C">
      <w:pPr>
        <w:pStyle w:val="Boxednote"/>
        <w:shd w:val="clear" w:color="auto" w:fill="CCFFFF"/>
      </w:pPr>
      <w:r>
        <w:t xml:space="preserve">       maleM |   .1235261   .0950494     1.30   0.194    -.0627674    .3098196</w:t>
      </w:r>
    </w:p>
    <w:p w:rsidR="008C438C" w:rsidRDefault="008C438C" w:rsidP="008C438C">
      <w:pPr>
        <w:pStyle w:val="Boxednote"/>
        <w:shd w:val="clear" w:color="auto" w:fill="CCFFFF"/>
      </w:pPr>
      <w:r>
        <w:t xml:space="preserve">        ageM |   .0041962   .0031898     1.32   0.188    -.0020557    .0104482</w:t>
      </w:r>
    </w:p>
    <w:p w:rsidR="008C438C" w:rsidRDefault="008C438C" w:rsidP="008C438C">
      <w:pPr>
        <w:pStyle w:val="Boxednote"/>
        <w:shd w:val="clear" w:color="auto" w:fill="CCFFFF"/>
      </w:pPr>
      <w:r>
        <w:t xml:space="preserve">      edNowQ |   .4112855   .1988069     2.07   0.039     .0216311    .8009399</w:t>
      </w:r>
    </w:p>
    <w:p w:rsidR="008C438C" w:rsidRDefault="008C438C" w:rsidP="008C438C">
      <w:pPr>
        <w:pStyle w:val="Boxednote"/>
        <w:shd w:val="clear" w:color="auto" w:fill="CCFFFF"/>
      </w:pPr>
      <w:r>
        <w:t xml:space="preserve">     </w:t>
      </w:r>
      <w:r>
        <w:rPr>
          <w:highlight w:val="yellow"/>
        </w:rPr>
        <w:t>edNowSq |   -.003224   .0061627    -0.52</w:t>
      </w:r>
      <w:r>
        <w:t xml:space="preserve">   0.601    -.0153027    .0088548</w:t>
      </w:r>
    </w:p>
    <w:p w:rsidR="008C438C" w:rsidRDefault="008C438C" w:rsidP="008C438C">
      <w:pPr>
        <w:pStyle w:val="Boxednote"/>
        <w:shd w:val="clear" w:color="auto" w:fill="CCFFFF"/>
      </w:pPr>
      <w:r>
        <w:t xml:space="preserve">       rural |   .1554566   .0999853     1.55   0.120     -.040511    .3514241</w:t>
      </w:r>
    </w:p>
    <w:p w:rsidR="008C438C" w:rsidRDefault="008C438C" w:rsidP="008C438C">
      <w:pPr>
        <w:pStyle w:val="Boxednote"/>
        <w:shd w:val="clear" w:color="auto" w:fill="CCFFFF"/>
      </w:pPr>
      <w:r>
        <w:t xml:space="preserve">     polDem9 |  -.0598454   .1382005    -0.43   0.665    -.3307133    .2110226</w:t>
      </w:r>
    </w:p>
    <w:p w:rsidR="008C438C" w:rsidRDefault="008C438C" w:rsidP="008C438C">
      <w:pPr>
        <w:pStyle w:val="Boxednote"/>
        <w:shd w:val="clear" w:color="auto" w:fill="CCFFFF"/>
      </w:pPr>
      <w:r>
        <w:t xml:space="preserve">       _cons |  -7.132624   1.592886    -4.48   0.000    -10.25462   -4.010624</w:t>
      </w:r>
    </w:p>
    <w:p w:rsidR="008C438C" w:rsidRDefault="008C438C" w:rsidP="008C438C">
      <w:pPr>
        <w:pStyle w:val="Boxednote"/>
        <w:shd w:val="clear" w:color="auto" w:fill="CCFFFF"/>
      </w:pPr>
      <w:r>
        <w:t>------------------------------------------------------------------------------</w:t>
      </w:r>
    </w:p>
    <w:p w:rsidR="008C438C" w:rsidRDefault="008C438C" w:rsidP="008C438C">
      <w:pPr>
        <w:pStyle w:val="Stata"/>
      </w:pPr>
      <w:proofErr w:type="gramStart"/>
      <w:r>
        <w:t>predict</w:t>
      </w:r>
      <w:proofErr w:type="gramEnd"/>
      <w:r>
        <w:t xml:space="preserve"> prbtHat4</w:t>
      </w:r>
    </w:p>
    <w:p w:rsidR="008C438C" w:rsidRDefault="008C438C" w:rsidP="008C438C">
      <w:pPr>
        <w:pStyle w:val="Stata"/>
      </w:pPr>
      <w:proofErr w:type="gramStart"/>
      <w:r>
        <w:t>eval4</w:t>
      </w:r>
      <w:proofErr w:type="gramEnd"/>
      <w:r>
        <w:t xml:space="preserve"> </w:t>
      </w:r>
      <w:proofErr w:type="spellStart"/>
      <w:r>
        <w:t>probit</w:t>
      </w:r>
      <w:proofErr w:type="spellEnd"/>
      <w:r>
        <w:t xml:space="preserve"> </w:t>
      </w:r>
      <w:proofErr w:type="spellStart"/>
      <w:r>
        <w:t>edNowQ</w:t>
      </w:r>
      <w:proofErr w:type="spellEnd"/>
      <w:r>
        <w:t xml:space="preserve"> "10 12 14 16 18 20 22"</w:t>
      </w:r>
    </w:p>
    <w:p w:rsidR="008C438C" w:rsidRDefault="008C438C" w:rsidP="008C438C">
      <w:pPr>
        <w:pStyle w:val="Stata"/>
      </w:pPr>
    </w:p>
    <w:p w:rsidR="008C438C" w:rsidRDefault="008C438C" w:rsidP="008C438C">
      <w:pPr>
        <w:pStyle w:val="Stata"/>
      </w:pPr>
    </w:p>
    <w:p w:rsidR="008C438C" w:rsidRDefault="008C438C" w:rsidP="008C438C">
      <w:pPr>
        <w:pStyle w:val="Heading4"/>
      </w:pPr>
      <w:r>
        <w:t>*</w:t>
      </w:r>
      <w:proofErr w:type="spellStart"/>
      <w:proofErr w:type="gramStart"/>
      <w:r>
        <w:t>Logit</w:t>
      </w:r>
      <w:proofErr w:type="spellEnd"/>
      <w:r>
        <w:t>,</w:t>
      </w:r>
      <w:proofErr w:type="gramEnd"/>
      <w:r>
        <w:t xml:space="preserve"> continued. Some </w:t>
      </w:r>
      <w:proofErr w:type="spellStart"/>
      <w:r>
        <w:t>curvilinearity</w:t>
      </w:r>
      <w:proofErr w:type="spellEnd"/>
      <w:r>
        <w:t xml:space="preserve"> for </w:t>
      </w:r>
      <w:proofErr w:type="spellStart"/>
      <w:proofErr w:type="gramStart"/>
      <w:r>
        <w:t>ed</w:t>
      </w:r>
      <w:proofErr w:type="spellEnd"/>
      <w:proofErr w:type="gramEnd"/>
      <w:r>
        <w:t xml:space="preserve"> here.</w:t>
      </w:r>
    </w:p>
    <w:p w:rsidR="008C438C" w:rsidRDefault="008C438C" w:rsidP="008C438C">
      <w:pPr>
        <w:pStyle w:val="Stata"/>
      </w:pPr>
      <w:proofErr w:type="spellStart"/>
      <w:proofErr w:type="gramStart"/>
      <w:r>
        <w:t>logit</w:t>
      </w:r>
      <w:proofErr w:type="spellEnd"/>
      <w:proofErr w:type="gramEnd"/>
      <w:r>
        <w:t xml:space="preserve"> prof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w:t>
      </w:r>
      <w:proofErr w:type="spellStart"/>
      <w:r>
        <w:t>edNowSq</w:t>
      </w:r>
      <w:proofErr w:type="spellEnd"/>
      <w:r>
        <w:t xml:space="preserve"> rural polDem9</w:t>
      </w:r>
    </w:p>
    <w:p w:rsidR="008C438C" w:rsidRDefault="008C438C" w:rsidP="008C438C">
      <w:pPr>
        <w:pStyle w:val="Boxednote"/>
        <w:shd w:val="clear" w:color="auto" w:fill="CCFFFF"/>
      </w:pPr>
      <w:r>
        <w:t>Logistic regression                               Number of obs   =       1776</w:t>
      </w:r>
    </w:p>
    <w:p w:rsidR="008C438C" w:rsidRDefault="008C438C" w:rsidP="008C438C">
      <w:pPr>
        <w:pStyle w:val="Boxednote"/>
        <w:shd w:val="clear" w:color="auto" w:fill="CCFFFF"/>
      </w:pPr>
      <w:r>
        <w:t xml:space="preserve">                                                  LR chi2(8)      =     311.76</w:t>
      </w:r>
    </w:p>
    <w:p w:rsidR="008C438C" w:rsidRDefault="008C438C" w:rsidP="008C438C">
      <w:pPr>
        <w:pStyle w:val="Boxednote"/>
        <w:shd w:val="clear" w:color="auto" w:fill="CCFFFF"/>
      </w:pPr>
      <w:r>
        <w:t xml:space="preserve">                                                  Prob &gt; chi2     =     0.0000</w:t>
      </w:r>
    </w:p>
    <w:p w:rsidR="008C438C" w:rsidRDefault="008C438C" w:rsidP="008C438C">
      <w:pPr>
        <w:pStyle w:val="Boxednote"/>
        <w:shd w:val="clear" w:color="auto" w:fill="CCFFFF"/>
      </w:pPr>
      <w:r>
        <w:t>Log likelihood = -437.55663                       Pseudo R2       =     0.2627</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prof |      Coef.   Std. Err.      z    P&gt;|z|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.1012172   .1779149     0.57   0.569    -.2474895     .449924</w:t>
      </w:r>
    </w:p>
    <w:p w:rsidR="008C438C" w:rsidRDefault="008C438C" w:rsidP="008C438C">
      <w:pPr>
        <w:pStyle w:val="Boxednote"/>
        <w:shd w:val="clear" w:color="auto" w:fill="CCFFFF"/>
      </w:pPr>
      <w:r>
        <w:t xml:space="preserve">    chGoNowQ |   .0045561   .0030532     1.49   0.136    -.0014281    .0105403</w:t>
      </w:r>
    </w:p>
    <w:p w:rsidR="008C438C" w:rsidRDefault="008C438C" w:rsidP="008C438C">
      <w:pPr>
        <w:pStyle w:val="Boxednote"/>
        <w:shd w:val="clear" w:color="auto" w:fill="CCFFFF"/>
      </w:pPr>
      <w:r>
        <w:t xml:space="preserve">       maleM |   .1923622   .1773966     1.08   0.278    -.1553288    .5400531</w:t>
      </w:r>
    </w:p>
    <w:p w:rsidR="008C438C" w:rsidRDefault="008C438C" w:rsidP="008C438C">
      <w:pPr>
        <w:pStyle w:val="Boxednote"/>
        <w:shd w:val="clear" w:color="auto" w:fill="CCFFFF"/>
      </w:pPr>
      <w:r>
        <w:t xml:space="preserve">        ageM |   .0095601   .0059691     1.60   0.109    -.0021392    .0212593</w:t>
      </w:r>
    </w:p>
    <w:p w:rsidR="008C438C" w:rsidRDefault="008C438C" w:rsidP="008C438C">
      <w:pPr>
        <w:pStyle w:val="Boxednote"/>
        <w:shd w:val="clear" w:color="auto" w:fill="CCFFFF"/>
      </w:pPr>
      <w:r>
        <w:t xml:space="preserve">      edNowQ |    1.47562   .4030231     3.66   0.000      .685709     2.26553</w:t>
      </w:r>
    </w:p>
    <w:p w:rsidR="008C438C" w:rsidRDefault="008C438C" w:rsidP="008C438C">
      <w:pPr>
        <w:pStyle w:val="Boxednote"/>
        <w:shd w:val="clear" w:color="auto" w:fill="CCFFFF"/>
      </w:pPr>
      <w:r>
        <w:t xml:space="preserve">     </w:t>
      </w:r>
      <w:r>
        <w:rPr>
          <w:highlight w:val="yellow"/>
        </w:rPr>
        <w:t>edNowSq |   -.027009    .012125    -2.23</w:t>
      </w:r>
      <w:r>
        <w:t xml:space="preserve">   0.026    -.0507736   -.0032444</w:t>
      </w:r>
    </w:p>
    <w:p w:rsidR="008C438C" w:rsidRDefault="008C438C" w:rsidP="008C438C">
      <w:pPr>
        <w:pStyle w:val="Boxednote"/>
        <w:shd w:val="clear" w:color="auto" w:fill="CCFFFF"/>
      </w:pPr>
      <w:r>
        <w:t xml:space="preserve">       rural |   .2832371   .1885153     1.50   0.133    -.0862461    .6527203</w:t>
      </w:r>
    </w:p>
    <w:p w:rsidR="008C438C" w:rsidRDefault="008C438C" w:rsidP="008C438C">
      <w:pPr>
        <w:pStyle w:val="Boxednote"/>
        <w:shd w:val="clear" w:color="auto" w:fill="CCFFFF"/>
      </w:pPr>
      <w:r>
        <w:t xml:space="preserve">     polDem9 |  -.0373163   .2570127    -0.15   0.885    -.5410519    .4664194</w:t>
      </w:r>
    </w:p>
    <w:p w:rsidR="008C438C" w:rsidRDefault="008C438C" w:rsidP="008C438C">
      <w:pPr>
        <w:pStyle w:val="Boxednote"/>
        <w:shd w:val="clear" w:color="auto" w:fill="CCFFFF"/>
      </w:pPr>
      <w:r>
        <w:t xml:space="preserve">       _cons |  -19.17244   3.351953    -5.72   0.000    -25.74215   -12.60273</w:t>
      </w:r>
    </w:p>
    <w:p w:rsidR="008C438C" w:rsidRDefault="008C438C" w:rsidP="008C438C">
      <w:pPr>
        <w:pStyle w:val="Boxednote"/>
        <w:shd w:val="clear" w:color="auto" w:fill="CCFFFF"/>
      </w:pPr>
      <w:r>
        <w:t>------------------------------------------------------------------------------</w:t>
      </w:r>
    </w:p>
    <w:p w:rsidR="008C438C" w:rsidRDefault="008C438C" w:rsidP="008C438C">
      <w:pPr>
        <w:pStyle w:val="Stata"/>
      </w:pPr>
      <w:proofErr w:type="gramStart"/>
      <w:r>
        <w:t>predict</w:t>
      </w:r>
      <w:proofErr w:type="gramEnd"/>
      <w:r>
        <w:t xml:space="preserve"> logitHat4</w:t>
      </w:r>
    </w:p>
    <w:p w:rsidR="008C438C" w:rsidRDefault="008C438C" w:rsidP="008C438C">
      <w:pPr>
        <w:pStyle w:val="Stata"/>
      </w:pPr>
      <w:proofErr w:type="gramStart"/>
      <w:r>
        <w:t>eval4</w:t>
      </w:r>
      <w:proofErr w:type="gramEnd"/>
      <w:r>
        <w:t xml:space="preserve"> </w:t>
      </w:r>
      <w:proofErr w:type="spellStart"/>
      <w:r>
        <w:t>logit</w:t>
      </w:r>
      <w:proofErr w:type="spellEnd"/>
      <w:r>
        <w:t xml:space="preserve"> </w:t>
      </w:r>
      <w:proofErr w:type="spellStart"/>
      <w:r>
        <w:t>edNowQ</w:t>
      </w:r>
      <w:proofErr w:type="spellEnd"/>
      <w:r>
        <w:t xml:space="preserve"> "10 12 14 16 18 20 22"</w:t>
      </w:r>
    </w:p>
    <w:p w:rsidR="008C438C" w:rsidRDefault="008C438C" w:rsidP="008C438C">
      <w:pPr>
        <w:pStyle w:val="Stata"/>
      </w:pPr>
    </w:p>
    <w:p w:rsidR="008C438C" w:rsidRDefault="008C438C" w:rsidP="008C438C">
      <w:pPr>
        <w:pStyle w:val="Heading4"/>
      </w:pPr>
      <w:r>
        <w:t>*Compare and graph</w:t>
      </w:r>
    </w:p>
    <w:p w:rsidR="008C438C" w:rsidRDefault="008C438C" w:rsidP="008C438C">
      <w:pPr>
        <w:pStyle w:val="Boxednote"/>
        <w:shd w:val="clear" w:color="auto" w:fill="99CCFF"/>
      </w:pPr>
      <w:r>
        <w:t>&gt;&gt; Very similar, but OLS better than before (now that it has curvature in education) but still not quite as good as logit or probit.</w:t>
      </w:r>
    </w:p>
    <w:p w:rsidR="008C438C" w:rsidRDefault="008C438C" w:rsidP="008C438C">
      <w:pPr>
        <w:pStyle w:val="Boxednote"/>
        <w:shd w:val="clear" w:color="auto" w:fill="99CCFF"/>
      </w:pPr>
      <w:r>
        <w:t>&gt;&gt; Maybe: logit a tiny bit better than probit here??</w:t>
      </w:r>
    </w:p>
    <w:p w:rsidR="008C438C" w:rsidRDefault="008C438C" w:rsidP="008C438C">
      <w:pPr>
        <w:pStyle w:val="Boxednote"/>
        <w:shd w:val="clear" w:color="auto" w:fill="CCFFFF"/>
      </w:pPr>
      <w:r>
        <w:t>corr prof probHat3 lgtHat3 olsHat3 prbtHat4 logitHat4 olsHat4</w:t>
      </w:r>
    </w:p>
    <w:p w:rsidR="008C438C" w:rsidRDefault="008C438C" w:rsidP="008C438C">
      <w:pPr>
        <w:pStyle w:val="Boxednote"/>
        <w:shd w:val="clear" w:color="auto" w:fill="CCFFFF"/>
      </w:pPr>
      <w:r>
        <w:t>(obs=1776)</w:t>
      </w:r>
    </w:p>
    <w:p w:rsidR="008C438C" w:rsidRDefault="008C438C" w:rsidP="008C438C">
      <w:pPr>
        <w:pStyle w:val="Boxednote"/>
        <w:shd w:val="clear" w:color="auto" w:fill="CCFFFF"/>
      </w:pPr>
      <w:r>
        <w:t xml:space="preserve">             |     prof probHat3  lgtHat3  olsHat3 prbtHat4 logitH~4  olsHat4</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prof |   1.0000</w:t>
      </w:r>
    </w:p>
    <w:p w:rsidR="008C438C" w:rsidRDefault="008C438C" w:rsidP="008C438C">
      <w:pPr>
        <w:pStyle w:val="Boxednote"/>
        <w:shd w:val="clear" w:color="auto" w:fill="CCFFFF"/>
      </w:pPr>
      <w:r>
        <w:t xml:space="preserve">    probHat3 |   0.4679   1.0000</w:t>
      </w:r>
    </w:p>
    <w:p w:rsidR="008C438C" w:rsidRDefault="008C438C" w:rsidP="008C438C">
      <w:pPr>
        <w:pStyle w:val="Boxednote"/>
        <w:shd w:val="clear" w:color="auto" w:fill="CCFFFF"/>
      </w:pPr>
      <w:r>
        <w:t xml:space="preserve">     lgtHat3 |   0.4696   0.9978   1.0000</w:t>
      </w:r>
    </w:p>
    <w:p w:rsidR="008C438C" w:rsidRDefault="008C438C" w:rsidP="008C438C">
      <w:pPr>
        <w:pStyle w:val="Boxednote"/>
        <w:shd w:val="clear" w:color="auto" w:fill="CCFFFF"/>
      </w:pPr>
      <w:r>
        <w:t xml:space="preserve">     olsHat3 |   0.4366   0.9311   0.9120   1.0000</w:t>
      </w:r>
    </w:p>
    <w:p w:rsidR="008C438C" w:rsidRDefault="008C438C" w:rsidP="008C438C">
      <w:pPr>
        <w:pStyle w:val="Boxednote"/>
        <w:shd w:val="clear" w:color="auto" w:fill="CCFFFF"/>
      </w:pPr>
      <w:r>
        <w:t xml:space="preserve">    prbtHat4 |   0.</w:t>
      </w:r>
      <w:r>
        <w:rPr>
          <w:highlight w:val="yellow"/>
        </w:rPr>
        <w:t>469</w:t>
      </w:r>
      <w:r>
        <w:t>3   0.9996   0.9959   0.9381   1.0000</w:t>
      </w:r>
    </w:p>
    <w:p w:rsidR="008C438C" w:rsidRDefault="008C438C" w:rsidP="008C438C">
      <w:pPr>
        <w:pStyle w:val="Boxednote"/>
        <w:shd w:val="clear" w:color="auto" w:fill="CCFFFF"/>
      </w:pPr>
      <w:r>
        <w:t xml:space="preserve">   logitHat4 |   0.</w:t>
      </w:r>
      <w:r>
        <w:rPr>
          <w:highlight w:val="yellow"/>
        </w:rPr>
        <w:t>476</w:t>
      </w:r>
      <w:r>
        <w:t>4   0.9961   0.9927   0.9390   0.</w:t>
      </w:r>
      <w:r>
        <w:rPr>
          <w:highlight w:val="yellow"/>
        </w:rPr>
        <w:t>997</w:t>
      </w:r>
      <w:r>
        <w:t>7   1.0000</w:t>
      </w:r>
    </w:p>
    <w:p w:rsidR="008C438C" w:rsidRDefault="008C438C" w:rsidP="008C438C">
      <w:pPr>
        <w:pStyle w:val="Boxednote"/>
        <w:shd w:val="clear" w:color="auto" w:fill="CCFFFF"/>
      </w:pPr>
      <w:r>
        <w:t xml:space="preserve">     olsHat4 |   0.</w:t>
      </w:r>
      <w:r>
        <w:rPr>
          <w:highlight w:val="yellow"/>
        </w:rPr>
        <w:t>456</w:t>
      </w:r>
      <w:r>
        <w:t>7   0.9890   0.9826   0.9560   0.</w:t>
      </w:r>
      <w:r>
        <w:rPr>
          <w:highlight w:val="yellow"/>
        </w:rPr>
        <w:t>989</w:t>
      </w:r>
      <w:r>
        <w:t>0   0.</w:t>
      </w:r>
      <w:r>
        <w:rPr>
          <w:highlight w:val="yellow"/>
        </w:rPr>
        <w:t>982</w:t>
      </w:r>
      <w:r>
        <w:t>2   1.0000</w:t>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272DF06C" wp14:editId="286D254B">
            <wp:extent cx="3490595" cy="3172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0595" cy="317246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Heading2"/>
      </w:pPr>
      <w:r>
        <w:t xml:space="preserve">*Week 8/9: </w:t>
      </w:r>
      <w:proofErr w:type="spellStart"/>
      <w:r>
        <w:t>Logit</w:t>
      </w:r>
      <w:proofErr w:type="spellEnd"/>
      <w:r>
        <w:t>/</w:t>
      </w:r>
      <w:proofErr w:type="spellStart"/>
      <w:r>
        <w:t>probit</w:t>
      </w:r>
      <w:proofErr w:type="spellEnd"/>
      <w:r>
        <w:t xml:space="preserve"> continued</w:t>
      </w:r>
    </w:p>
    <w:p w:rsidR="008C438C" w:rsidRDefault="008C438C" w:rsidP="008C438C">
      <w:pPr>
        <w:pStyle w:val="Stata"/>
      </w:pPr>
    </w:p>
    <w:p w:rsidR="008C438C" w:rsidRDefault="008C438C" w:rsidP="008C438C">
      <w:pPr>
        <w:pStyle w:val="Stata"/>
      </w:pPr>
    </w:p>
    <w:p w:rsidR="008C438C" w:rsidRDefault="008C438C" w:rsidP="008C438C">
      <w:pPr>
        <w:pStyle w:val="Heading3"/>
      </w:pPr>
      <w:r>
        <w:t>*Case #3: Vote</w:t>
      </w:r>
    </w:p>
    <w:p w:rsidR="008C438C" w:rsidRDefault="008C438C" w:rsidP="008C438C">
      <w:pPr>
        <w:pStyle w:val="Boxednote"/>
        <w:shd w:val="clear" w:color="auto" w:fill="CCFFCC"/>
        <w:rPr>
          <w:color w:val="FF0000"/>
        </w:rPr>
      </w:pPr>
      <w:r>
        <w:rPr>
          <w:color w:val="FF0000"/>
        </w:rPr>
        <w:t>ptyVote</w:t>
      </w:r>
    </w:p>
    <w:p w:rsidR="008C438C" w:rsidRDefault="008C438C" w:rsidP="008C438C">
      <w:pPr>
        <w:pStyle w:val="Boxednote"/>
        <w:shd w:val="clear" w:color="auto" w:fill="CCFFCC"/>
      </w:pPr>
      <w:r>
        <w:t>Who did you vote for in the last presidential election?</w:t>
      </w:r>
    </w:p>
    <w:p w:rsidR="008C438C" w:rsidRDefault="008C438C" w:rsidP="008C438C">
      <w:pPr>
        <w:pStyle w:val="Boxednote"/>
        <w:shd w:val="clear" w:color="auto" w:fill="CCFFCC"/>
      </w:pPr>
      <w:r>
        <w:t>1 McCain</w:t>
      </w:r>
    </w:p>
    <w:p w:rsidR="008C438C" w:rsidRDefault="008C438C" w:rsidP="008C438C">
      <w:pPr>
        <w:pStyle w:val="Boxednote"/>
        <w:shd w:val="clear" w:color="auto" w:fill="CCFFCC"/>
      </w:pPr>
      <w:r>
        <w:t>2 Did not vote, strongly preferred McCain</w:t>
      </w:r>
    </w:p>
    <w:p w:rsidR="008C438C" w:rsidRDefault="008C438C" w:rsidP="008C438C">
      <w:pPr>
        <w:pStyle w:val="Boxednote"/>
        <w:shd w:val="clear" w:color="auto" w:fill="CCFFCC"/>
      </w:pPr>
      <w:r>
        <w:t>3 Did not vote, preferred McCain</w:t>
      </w:r>
    </w:p>
    <w:p w:rsidR="008C438C" w:rsidRDefault="008C438C" w:rsidP="008C438C">
      <w:pPr>
        <w:pStyle w:val="Boxednote"/>
        <w:shd w:val="clear" w:color="auto" w:fill="CCFFCC"/>
      </w:pPr>
      <w:r>
        <w:t>4 Did not vote, had no preference</w:t>
      </w:r>
    </w:p>
    <w:p w:rsidR="008C438C" w:rsidRDefault="008C438C" w:rsidP="008C438C">
      <w:pPr>
        <w:pStyle w:val="Boxednote"/>
        <w:shd w:val="clear" w:color="auto" w:fill="CCFFCC"/>
      </w:pPr>
      <w:r>
        <w:t>5 Did not vote, preferred Obama</w:t>
      </w:r>
    </w:p>
    <w:p w:rsidR="008C438C" w:rsidRDefault="008C438C" w:rsidP="008C438C">
      <w:pPr>
        <w:pStyle w:val="Boxednote"/>
        <w:shd w:val="clear" w:color="auto" w:fill="CCFFCC"/>
      </w:pPr>
      <w:r>
        <w:t>6 Did not vote, strongly preferred Obama</w:t>
      </w:r>
    </w:p>
    <w:p w:rsidR="008C438C" w:rsidRDefault="008C438C" w:rsidP="008C438C">
      <w:pPr>
        <w:pStyle w:val="Boxednote"/>
        <w:shd w:val="clear" w:color="auto" w:fill="CCFFCC"/>
      </w:pPr>
      <w:r>
        <w:t>7 Obama</w:t>
      </w:r>
    </w:p>
    <w:p w:rsidR="008C438C" w:rsidRDefault="008C438C" w:rsidP="008C438C">
      <w:pPr>
        <w:pStyle w:val="Boxednote"/>
        <w:shd w:val="clear" w:color="auto" w:fill="CCFFCC"/>
      </w:pPr>
    </w:p>
    <w:p w:rsidR="008C438C" w:rsidRDefault="008C438C" w:rsidP="008C438C">
      <w:pPr>
        <w:pStyle w:val="Stata"/>
      </w:pPr>
    </w:p>
    <w:p w:rsidR="008C438C" w:rsidRDefault="008C438C" w:rsidP="008C438C">
      <w:pPr>
        <w:pStyle w:val="Boxednote"/>
        <w:shd w:val="clear" w:color="auto" w:fill="CCFFFF"/>
      </w:pPr>
      <w:r>
        <w:t>tab  ptyVote</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ptyVote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 |        151        6.58        6.58</w:t>
      </w:r>
    </w:p>
    <w:p w:rsidR="008C438C" w:rsidRDefault="008C438C" w:rsidP="008C438C">
      <w:pPr>
        <w:pStyle w:val="Boxednote"/>
        <w:shd w:val="clear" w:color="auto" w:fill="CCFFFF"/>
      </w:pPr>
      <w:r>
        <w:t xml:space="preserve">          1 |        708       30.85       37.43</w:t>
      </w:r>
    </w:p>
    <w:p w:rsidR="008C438C" w:rsidRDefault="008C438C" w:rsidP="008C438C">
      <w:pPr>
        <w:pStyle w:val="Boxednote"/>
        <w:shd w:val="clear" w:color="auto" w:fill="CCFFFF"/>
      </w:pPr>
      <w:r>
        <w:t xml:space="preserve">          2 |         69        3.01       40.44</w:t>
      </w:r>
    </w:p>
    <w:p w:rsidR="008C438C" w:rsidRDefault="008C438C" w:rsidP="008C438C">
      <w:pPr>
        <w:pStyle w:val="Boxednote"/>
        <w:shd w:val="clear" w:color="auto" w:fill="CCFFFF"/>
      </w:pPr>
      <w:r>
        <w:t xml:space="preserve">          3 |         63        2.75       43.18</w:t>
      </w:r>
    </w:p>
    <w:p w:rsidR="008C438C" w:rsidRDefault="008C438C" w:rsidP="008C438C">
      <w:pPr>
        <w:pStyle w:val="Boxednote"/>
        <w:shd w:val="clear" w:color="auto" w:fill="CCFFFF"/>
      </w:pPr>
      <w:r>
        <w:t xml:space="preserve">          4 |        213        9.28       52.46</w:t>
      </w:r>
    </w:p>
    <w:p w:rsidR="008C438C" w:rsidRDefault="008C438C" w:rsidP="008C438C">
      <w:pPr>
        <w:pStyle w:val="Boxednote"/>
        <w:shd w:val="clear" w:color="auto" w:fill="CCFFFF"/>
      </w:pPr>
      <w:r>
        <w:t xml:space="preserve">          5 |        126        5.49       57.95</w:t>
      </w:r>
    </w:p>
    <w:p w:rsidR="008C438C" w:rsidRDefault="008C438C" w:rsidP="008C438C">
      <w:pPr>
        <w:pStyle w:val="Boxednote"/>
        <w:shd w:val="clear" w:color="auto" w:fill="CCFFFF"/>
      </w:pPr>
      <w:r>
        <w:t xml:space="preserve">          6 |        118        5.14       63.09</w:t>
      </w:r>
    </w:p>
    <w:p w:rsidR="008C438C" w:rsidRDefault="008C438C" w:rsidP="008C438C">
      <w:pPr>
        <w:pStyle w:val="Boxednote"/>
        <w:shd w:val="clear" w:color="auto" w:fill="CCFFFF"/>
      </w:pPr>
      <w:r>
        <w:t xml:space="preserve">          7 |        847       36.91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Stata"/>
      </w:pPr>
    </w:p>
    <w:p w:rsidR="008C438C" w:rsidRDefault="008C438C" w:rsidP="008C438C">
      <w:pPr>
        <w:pStyle w:val="Stata"/>
      </w:pPr>
      <w:proofErr w:type="gramStart"/>
      <w:r>
        <w:t>recode</w:t>
      </w:r>
      <w:proofErr w:type="gramEnd"/>
      <w:r>
        <w:t xml:space="preserve"> </w:t>
      </w:r>
      <w:proofErr w:type="spellStart"/>
      <w:r>
        <w:t>ptyVote</w:t>
      </w:r>
      <w:proofErr w:type="spellEnd"/>
      <w:r>
        <w:t xml:space="preserve"> (1 2 3 4= 0)(5 6 7=1)(else = .), gen(Obama )</w:t>
      </w:r>
    </w:p>
    <w:p w:rsidR="008C438C" w:rsidRDefault="008C438C" w:rsidP="008C438C">
      <w:pPr>
        <w:pStyle w:val="Stata"/>
      </w:pPr>
      <w:proofErr w:type="gramStart"/>
      <w:r>
        <w:t>label</w:t>
      </w:r>
      <w:proofErr w:type="gramEnd"/>
      <w:r>
        <w:t xml:space="preserve"> variable Obama "Preferred Obama (</w:t>
      </w:r>
      <w:proofErr w:type="spellStart"/>
      <w:r>
        <w:t>vs</w:t>
      </w:r>
      <w:proofErr w:type="spellEnd"/>
      <w:r>
        <w:t xml:space="preserve"> McCain or no preference)"</w:t>
      </w:r>
    </w:p>
    <w:p w:rsidR="008C438C" w:rsidRDefault="008C438C" w:rsidP="008C438C">
      <w:pPr>
        <w:pStyle w:val="Stata"/>
      </w:pPr>
      <w:proofErr w:type="gramStart"/>
      <w:r>
        <w:t>tab</w:t>
      </w:r>
      <w:proofErr w:type="gramEnd"/>
      <w:r>
        <w:t xml:space="preserve"> Obama, m</w:t>
      </w:r>
    </w:p>
    <w:p w:rsidR="008C438C" w:rsidRDefault="008C438C" w:rsidP="008C438C">
      <w:pPr>
        <w:pStyle w:val="Stata"/>
      </w:pPr>
      <w:proofErr w:type="gramStart"/>
      <w:r>
        <w:t>table</w:t>
      </w:r>
      <w:proofErr w:type="gramEnd"/>
      <w:r>
        <w:t xml:space="preserve"> </w:t>
      </w:r>
      <w:proofErr w:type="spellStart"/>
      <w:r>
        <w:t>ptyVote</w:t>
      </w:r>
      <w:proofErr w:type="spellEnd"/>
      <w:r>
        <w:t xml:space="preserve">, c(m Obama </w:t>
      </w:r>
      <w:proofErr w:type="spellStart"/>
      <w:r>
        <w:t>freq</w:t>
      </w:r>
      <w:proofErr w:type="spellEnd"/>
      <w:r>
        <w:t xml:space="preserve"> )</w:t>
      </w:r>
    </w:p>
    <w:p w:rsidR="008C438C" w:rsidRDefault="008C438C" w:rsidP="008C438C">
      <w:pPr>
        <w:pStyle w:val="Stata"/>
      </w:pPr>
    </w:p>
    <w:p w:rsidR="008C438C" w:rsidRDefault="008C438C" w:rsidP="008C438C">
      <w:pPr>
        <w:pStyle w:val="Heading4"/>
      </w:pPr>
      <w:r>
        <w:t>*Explore with OLS</w:t>
      </w:r>
    </w:p>
    <w:p w:rsidR="008C438C" w:rsidRDefault="008C438C" w:rsidP="008C438C">
      <w:pPr>
        <w:pStyle w:val="Stata"/>
      </w:pPr>
      <w:proofErr w:type="gramStart"/>
      <w:r>
        <w:t>regress</w:t>
      </w:r>
      <w:proofErr w:type="gramEnd"/>
      <w:r>
        <w:t xml:space="preserve"> Obama status married </w:t>
      </w:r>
      <w:proofErr w:type="spellStart"/>
      <w:r>
        <w:t>chGoNowQ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 beta </w:t>
      </w:r>
    </w:p>
    <w:p w:rsidR="008C438C" w:rsidRDefault="008C438C" w:rsidP="008C438C">
      <w:pPr>
        <w:pStyle w:val="Boxednote"/>
        <w:shd w:val="clear" w:color="auto" w:fill="CCFFFF"/>
      </w:pPr>
      <w:r>
        <w:t xml:space="preserve">      Source |       SS       df       MS              Number of obs =    1407</w:t>
      </w:r>
    </w:p>
    <w:p w:rsidR="008C438C" w:rsidRDefault="008C438C" w:rsidP="008C438C">
      <w:pPr>
        <w:pStyle w:val="Boxednote"/>
        <w:shd w:val="clear" w:color="auto" w:fill="CCFFFF"/>
      </w:pPr>
      <w:r>
        <w:t>-------------+------------------------------           F(  8,  1398) =    8.65</w:t>
      </w:r>
    </w:p>
    <w:p w:rsidR="008C438C" w:rsidRDefault="008C438C" w:rsidP="008C438C">
      <w:pPr>
        <w:pStyle w:val="Boxednote"/>
        <w:shd w:val="clear" w:color="auto" w:fill="CCFFFF"/>
      </w:pPr>
      <w:r>
        <w:t xml:space="preserve">       Model |  16.5843216     8   2.0730402           Prob &gt; F      =  0.0000</w:t>
      </w:r>
    </w:p>
    <w:p w:rsidR="008C438C" w:rsidRDefault="008C438C" w:rsidP="008C438C">
      <w:pPr>
        <w:pStyle w:val="Boxednote"/>
        <w:shd w:val="clear" w:color="auto" w:fill="CCFFFF"/>
      </w:pPr>
      <w:r>
        <w:t xml:space="preserve">    Residual |  335.164079  1398  .239745407           R-squared     =  0.0471</w:t>
      </w:r>
    </w:p>
    <w:p w:rsidR="008C438C" w:rsidRDefault="008C438C" w:rsidP="008C438C">
      <w:pPr>
        <w:pStyle w:val="Boxednote"/>
        <w:shd w:val="clear" w:color="auto" w:fill="CCFFFF"/>
      </w:pPr>
      <w:r>
        <w:t>-------------+------------------------------           Adj R-squared =  0.0417</w:t>
      </w:r>
    </w:p>
    <w:p w:rsidR="008C438C" w:rsidRDefault="008C438C" w:rsidP="008C438C">
      <w:pPr>
        <w:pStyle w:val="Boxednote"/>
        <w:shd w:val="clear" w:color="auto" w:fill="CCFFFF"/>
      </w:pPr>
      <w:r>
        <w:t xml:space="preserve">       Total |  351.748401  1406  .250176672           Root MSE      =  .48964</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Obama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w:t>
      </w:r>
      <w:r>
        <w:rPr>
          <w:highlight w:val="yellow"/>
        </w:rPr>
        <w:t>status</w:t>
      </w:r>
      <w:r>
        <w:t xml:space="preserve"> |  -.0007272   .0006434    </w:t>
      </w:r>
      <w:r>
        <w:rPr>
          <w:highlight w:val="yellow"/>
        </w:rPr>
        <w:t>-1.13</w:t>
      </w:r>
      <w:r>
        <w:t xml:space="preserve">   0.259                -.0350575</w:t>
      </w:r>
    </w:p>
    <w:p w:rsidR="008C438C" w:rsidRDefault="008C438C" w:rsidP="008C438C">
      <w:pPr>
        <w:pStyle w:val="Boxednote"/>
        <w:shd w:val="clear" w:color="auto" w:fill="99CCFF"/>
      </w:pPr>
      <w:r>
        <w:t xml:space="preserve">                        -- surprising -- looks like occupation does not matter??</w:t>
      </w:r>
    </w:p>
    <w:p w:rsidR="008C438C" w:rsidRDefault="008C438C" w:rsidP="008C438C">
      <w:pPr>
        <w:pStyle w:val="Boxednote"/>
        <w:shd w:val="clear" w:color="auto" w:fill="CCFFFF"/>
      </w:pPr>
      <w:r>
        <w:t xml:space="preserve">     married |  -.0313881   .0314299    -1.00   0.318                -.0311037</w:t>
      </w:r>
    </w:p>
    <w:p w:rsidR="008C438C" w:rsidRDefault="008C438C" w:rsidP="008C438C">
      <w:pPr>
        <w:pStyle w:val="Boxednote"/>
        <w:shd w:val="clear" w:color="auto" w:fill="CCFFFF"/>
      </w:pPr>
      <w:r>
        <w:t xml:space="preserve">    chGoNowQ |  -.0030503   .0005113    -5.97   0.000                -.1604617</w:t>
      </w:r>
    </w:p>
    <w:p w:rsidR="008C438C" w:rsidRDefault="008C438C" w:rsidP="008C438C">
      <w:pPr>
        <w:pStyle w:val="Boxednote"/>
        <w:shd w:val="clear" w:color="auto" w:fill="CCFFFF"/>
      </w:pPr>
      <w:r>
        <w:t xml:space="preserve">       maleM |   -.038294   .0263976    -1.45   0.147                -.0381426</w:t>
      </w:r>
    </w:p>
    <w:p w:rsidR="008C438C" w:rsidRDefault="008C438C" w:rsidP="008C438C">
      <w:pPr>
        <w:pStyle w:val="Boxednote"/>
        <w:shd w:val="clear" w:color="auto" w:fill="CCFFFF"/>
      </w:pPr>
      <w:r>
        <w:t xml:space="preserve">        ageM |  -.0014369   .0008923    -1.61   0.108                -.0445313</w:t>
      </w:r>
    </w:p>
    <w:p w:rsidR="008C438C" w:rsidRDefault="008C438C" w:rsidP="008C438C">
      <w:pPr>
        <w:pStyle w:val="Boxednote"/>
        <w:shd w:val="clear" w:color="auto" w:fill="CCFFFF"/>
      </w:pPr>
      <w:r>
        <w:t xml:space="preserve">      edNowQ |   .0114913   .0067933     1.69   0.091                 .0531745</w:t>
      </w:r>
    </w:p>
    <w:p w:rsidR="008C438C" w:rsidRDefault="008C438C" w:rsidP="008C438C">
      <w:pPr>
        <w:pStyle w:val="Boxednote"/>
        <w:shd w:val="clear" w:color="auto" w:fill="CCFFFF"/>
      </w:pPr>
      <w:r>
        <w:t xml:space="preserve">       rural |  -.0963936   .0274297    -3.51   0.000                -.0928691</w:t>
      </w:r>
    </w:p>
    <w:p w:rsidR="008C438C" w:rsidRDefault="008C438C" w:rsidP="008C438C">
      <w:pPr>
        <w:pStyle w:val="Boxednote"/>
        <w:shd w:val="clear" w:color="auto" w:fill="CCFFFF"/>
      </w:pPr>
      <w:r>
        <w:t xml:space="preserve">    lnFamInc |  -.0080053   .0083732    -0.96   0.339                -.0293814</w:t>
      </w:r>
    </w:p>
    <w:p w:rsidR="008C438C" w:rsidRDefault="008C438C" w:rsidP="008C438C">
      <w:pPr>
        <w:pStyle w:val="Boxednote"/>
        <w:shd w:val="clear" w:color="auto" w:fill="CCFFFF"/>
      </w:pPr>
      <w:r>
        <w:t xml:space="preserve">       _cons |   .5927204   .0914003     6.48   0.000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Heading4"/>
      </w:pPr>
      <w:r>
        <w:t>*Explore occupational status</w:t>
      </w:r>
    </w:p>
    <w:p w:rsidR="008C438C" w:rsidRDefault="008C438C" w:rsidP="008C438C">
      <w:pPr>
        <w:pStyle w:val="Stata"/>
      </w:pPr>
      <w:proofErr w:type="gramStart"/>
      <w:r>
        <w:t>tab</w:t>
      </w:r>
      <w:proofErr w:type="gramEnd"/>
      <w:r>
        <w:t xml:space="preserve"> status, m</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Kelleys Worldwide |</w:t>
      </w:r>
    </w:p>
    <w:p w:rsidR="008C438C" w:rsidRDefault="008C438C" w:rsidP="008C438C">
      <w:pPr>
        <w:pStyle w:val="Boxednote"/>
        <w:shd w:val="clear" w:color="auto" w:fill="CCFFFF"/>
      </w:pPr>
      <w:r>
        <w:t xml:space="preserve">           Status Score |      Freq.     Percent        Cum.</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10. Farmer |          9        0.39        0.39</w:t>
      </w:r>
    </w:p>
    <w:p w:rsidR="008C438C" w:rsidRDefault="008C438C" w:rsidP="008C438C">
      <w:pPr>
        <w:pStyle w:val="Boxednote"/>
        <w:shd w:val="clear" w:color="auto" w:fill="CCFFFF"/>
      </w:pPr>
      <w:r>
        <w:t xml:space="preserve">   14. Unskilled worker |         98        4.27        4.66</w:t>
      </w:r>
    </w:p>
    <w:p w:rsidR="008C438C" w:rsidRDefault="008C438C" w:rsidP="008C438C">
      <w:pPr>
        <w:pStyle w:val="Boxednote"/>
        <w:shd w:val="clear" w:color="auto" w:fill="CCFFFF"/>
      </w:pPr>
      <w:r>
        <w:t>24. Semi-skilled worker |         94        4.10        8.76</w:t>
      </w:r>
    </w:p>
    <w:p w:rsidR="008C438C" w:rsidRDefault="008C438C" w:rsidP="008C438C">
      <w:pPr>
        <w:pStyle w:val="Boxednote"/>
        <w:shd w:val="clear" w:color="auto" w:fill="CCFFFF"/>
      </w:pPr>
      <w:r>
        <w:t>26. Service (hi &amp; low)  |        195        8.50       17.25</w:t>
      </w:r>
    </w:p>
    <w:p w:rsidR="008C438C" w:rsidRDefault="008C438C" w:rsidP="008C438C">
      <w:pPr>
        <w:pStyle w:val="Boxednote"/>
        <w:shd w:val="clear" w:color="auto" w:fill="CCFFFF"/>
      </w:pPr>
      <w:r>
        <w:t xml:space="preserve">     37. Skilled worker |        183        7.97       25.23</w:t>
      </w:r>
    </w:p>
    <w:p w:rsidR="008C438C" w:rsidRDefault="008C438C" w:rsidP="008C438C">
      <w:pPr>
        <w:pStyle w:val="Boxednote"/>
        <w:shd w:val="clear" w:color="auto" w:fill="CCFFFF"/>
      </w:pPr>
      <w:r>
        <w:t xml:space="preserve">   42. Sales (hi &amp; low) |        238       10.37       35.60</w:t>
      </w:r>
    </w:p>
    <w:p w:rsidR="008C438C" w:rsidRDefault="008C438C" w:rsidP="008C438C">
      <w:pPr>
        <w:pStyle w:val="Boxednote"/>
        <w:shd w:val="clear" w:color="auto" w:fill="CCFFFF"/>
      </w:pPr>
      <w:r>
        <w:t>49. Clerical (hi &amp; low) |        372       16.21       51.81</w:t>
      </w:r>
    </w:p>
    <w:p w:rsidR="008C438C" w:rsidRDefault="008C438C" w:rsidP="008C438C">
      <w:pPr>
        <w:pStyle w:val="Boxednote"/>
        <w:shd w:val="clear" w:color="auto" w:fill="CCFFFF"/>
      </w:pPr>
      <w:r>
        <w:t xml:space="preserve">          70. Technical |        311       13.55       65.36</w:t>
      </w:r>
    </w:p>
    <w:p w:rsidR="008C438C" w:rsidRDefault="008C438C" w:rsidP="008C438C">
      <w:pPr>
        <w:pStyle w:val="Boxednote"/>
        <w:shd w:val="clear" w:color="auto" w:fill="CCFFFF"/>
      </w:pPr>
      <w:r>
        <w:t xml:space="preserve">     75. Administrative |        167        7.28       72.64</w:t>
      </w:r>
    </w:p>
    <w:p w:rsidR="008C438C" w:rsidRDefault="008C438C" w:rsidP="008C438C">
      <w:pPr>
        <w:pStyle w:val="Boxednote"/>
        <w:shd w:val="clear" w:color="auto" w:fill="CCFFFF"/>
      </w:pPr>
      <w:r>
        <w:t xml:space="preserve">      100. Professional |        197        8.58       81.22</w:t>
      </w:r>
    </w:p>
    <w:p w:rsidR="008C438C" w:rsidRDefault="008C438C" w:rsidP="008C438C">
      <w:pPr>
        <w:pStyle w:val="Boxednote"/>
        <w:shd w:val="clear" w:color="auto" w:fill="CCFFFF"/>
      </w:pPr>
      <w:r>
        <w:t xml:space="preserve">                      . |        431       18.78      100.00</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Total |      2,295      100.00</w:t>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table</w:t>
      </w:r>
      <w:proofErr w:type="gramEnd"/>
      <w:r>
        <w:t xml:space="preserve"> status, c(m Obama </w:t>
      </w:r>
      <w:proofErr w:type="spellStart"/>
      <w:r>
        <w:t>freq</w:t>
      </w:r>
      <w:proofErr w:type="spellEnd"/>
      <w:r>
        <w:t>)</w:t>
      </w:r>
    </w:p>
    <w:p w:rsidR="008C438C" w:rsidRDefault="008C438C" w:rsidP="008C438C">
      <w:pPr>
        <w:pStyle w:val="Boxednote"/>
        <w:shd w:val="clear" w:color="auto" w:fill="99CCFF"/>
      </w:pPr>
      <w:r>
        <w:t>Nothing here</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Kelleys Worldwide       |</w:t>
      </w:r>
    </w:p>
    <w:p w:rsidR="008C438C" w:rsidRDefault="008C438C" w:rsidP="008C438C">
      <w:pPr>
        <w:pStyle w:val="Boxednote"/>
        <w:shd w:val="clear" w:color="auto" w:fill="CCFFFF"/>
      </w:pPr>
      <w:r>
        <w:t>Status Score            | mean(Obama)        Freq.</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10. Farmer |    .4444444            9</w:t>
      </w:r>
    </w:p>
    <w:p w:rsidR="008C438C" w:rsidRDefault="008C438C" w:rsidP="008C438C">
      <w:pPr>
        <w:pStyle w:val="Boxednote"/>
        <w:shd w:val="clear" w:color="auto" w:fill="CCFFFF"/>
      </w:pPr>
      <w:r>
        <w:t xml:space="preserve">   14. Unskilled worker |    .5773196           98</w:t>
      </w:r>
    </w:p>
    <w:p w:rsidR="008C438C" w:rsidRDefault="008C438C" w:rsidP="008C438C">
      <w:pPr>
        <w:pStyle w:val="Boxednote"/>
        <w:shd w:val="clear" w:color="auto" w:fill="CCFFFF"/>
      </w:pPr>
      <w:r>
        <w:t>24. Semi-skilled worker |    .4782609           94</w:t>
      </w:r>
    </w:p>
    <w:p w:rsidR="008C438C" w:rsidRDefault="008C438C" w:rsidP="008C438C">
      <w:pPr>
        <w:pStyle w:val="Boxednote"/>
        <w:shd w:val="clear" w:color="auto" w:fill="CCFFFF"/>
      </w:pPr>
      <w:r>
        <w:t>26. Service (hi &amp; low)  |    .5803109          195</w:t>
      </w:r>
    </w:p>
    <w:p w:rsidR="008C438C" w:rsidRDefault="008C438C" w:rsidP="008C438C">
      <w:pPr>
        <w:pStyle w:val="Boxednote"/>
        <w:shd w:val="clear" w:color="auto" w:fill="CCFFFF"/>
      </w:pPr>
      <w:r>
        <w:t xml:space="preserve">     37. Skilled worker |     .489011          183</w:t>
      </w:r>
    </w:p>
    <w:p w:rsidR="008C438C" w:rsidRDefault="008C438C" w:rsidP="008C438C">
      <w:pPr>
        <w:pStyle w:val="Boxednote"/>
        <w:shd w:val="clear" w:color="auto" w:fill="CCFFFF"/>
      </w:pPr>
      <w:r>
        <w:t xml:space="preserve">   42. Sales (hi &amp; low) |     .517094          238</w:t>
      </w:r>
    </w:p>
    <w:p w:rsidR="008C438C" w:rsidRDefault="008C438C" w:rsidP="008C438C">
      <w:pPr>
        <w:pStyle w:val="Boxednote"/>
        <w:shd w:val="clear" w:color="auto" w:fill="CCFFFF"/>
      </w:pPr>
      <w:r>
        <w:t>49. Clerical (hi &amp; low) |    .4932249          372</w:t>
      </w:r>
    </w:p>
    <w:p w:rsidR="008C438C" w:rsidRDefault="008C438C" w:rsidP="008C438C">
      <w:pPr>
        <w:pStyle w:val="Boxednote"/>
        <w:shd w:val="clear" w:color="auto" w:fill="CCFFFF"/>
      </w:pPr>
      <w:r>
        <w:t xml:space="preserve">          70. Technical |    .5032258          311</w:t>
      </w:r>
    </w:p>
    <w:p w:rsidR="008C438C" w:rsidRDefault="008C438C" w:rsidP="008C438C">
      <w:pPr>
        <w:pStyle w:val="Boxednote"/>
        <w:shd w:val="clear" w:color="auto" w:fill="CCFFFF"/>
      </w:pPr>
      <w:r>
        <w:t xml:space="preserve">     75. Administrative |    .4666667          167</w:t>
      </w:r>
    </w:p>
    <w:p w:rsidR="008C438C" w:rsidRDefault="008C438C" w:rsidP="008C438C">
      <w:pPr>
        <w:pStyle w:val="Boxednote"/>
        <w:shd w:val="clear" w:color="auto" w:fill="CCFFFF"/>
      </w:pPr>
      <w:r>
        <w:t xml:space="preserve">      100. Professional |    .5025381          197</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
    <w:p w:rsidR="008C438C" w:rsidRDefault="008C438C" w:rsidP="008C438C">
      <w:pPr>
        <w:pStyle w:val="Heading4"/>
      </w:pPr>
      <w:r>
        <w:t>*Look at religion again, as its promising</w:t>
      </w:r>
    </w:p>
    <w:p w:rsidR="008C438C" w:rsidRDefault="008C438C" w:rsidP="008C438C">
      <w:pPr>
        <w:pStyle w:val="Stata"/>
      </w:pPr>
    </w:p>
    <w:p w:rsidR="008C438C" w:rsidRDefault="008C438C" w:rsidP="008C438C">
      <w:pPr>
        <w:pStyle w:val="Stata"/>
      </w:pPr>
      <w:proofErr w:type="gramStart"/>
      <w:r>
        <w:t>regress</w:t>
      </w:r>
      <w:proofErr w:type="gramEnd"/>
      <w:r>
        <w:t xml:space="preserve"> Obama married </w:t>
      </w:r>
      <w:proofErr w:type="spellStart"/>
      <w:r>
        <w:t>chGoNowQ</w:t>
      </w:r>
      <w:proofErr w:type="spellEnd"/>
      <w:r>
        <w:t xml:space="preserve"> </w:t>
      </w:r>
      <w:proofErr w:type="spellStart"/>
      <w:r>
        <w:t>fundmQ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status , beta </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Source |       SS       df       MS              Number of obs =    1761</w:t>
      </w:r>
    </w:p>
    <w:p w:rsidR="008C438C" w:rsidRDefault="008C438C" w:rsidP="008C438C">
      <w:pPr>
        <w:pStyle w:val="Boxednote"/>
        <w:shd w:val="clear" w:color="auto" w:fill="CCFFFF"/>
      </w:pPr>
      <w:r>
        <w:t>-------------+------------------------------           F(  8,  1752) =   13.13</w:t>
      </w:r>
    </w:p>
    <w:p w:rsidR="008C438C" w:rsidRDefault="008C438C" w:rsidP="008C438C">
      <w:pPr>
        <w:pStyle w:val="Boxednote"/>
        <w:shd w:val="clear" w:color="auto" w:fill="CCFFFF"/>
      </w:pPr>
      <w:r>
        <w:t xml:space="preserve">       Model |   24.894303     8  3.11178787           Prob &gt; F      =  0.0000</w:t>
      </w:r>
    </w:p>
    <w:p w:rsidR="008C438C" w:rsidRDefault="008C438C" w:rsidP="008C438C">
      <w:pPr>
        <w:pStyle w:val="Boxednote"/>
        <w:shd w:val="clear" w:color="auto" w:fill="CCFFFF"/>
      </w:pPr>
      <w:r>
        <w:t xml:space="preserve">    Residual |  415.201097  1752  .236986928           R-squared     =  0.0566</w:t>
      </w:r>
    </w:p>
    <w:p w:rsidR="008C438C" w:rsidRDefault="008C438C" w:rsidP="008C438C">
      <w:pPr>
        <w:pStyle w:val="Boxednote"/>
        <w:shd w:val="clear" w:color="auto" w:fill="CCFFFF"/>
      </w:pPr>
      <w:r>
        <w:t>-------------+------------------------------           Adj R-squared =  0.0523</w:t>
      </w:r>
    </w:p>
    <w:p w:rsidR="008C438C" w:rsidRDefault="008C438C" w:rsidP="008C438C">
      <w:pPr>
        <w:pStyle w:val="Boxednote"/>
        <w:shd w:val="clear" w:color="auto" w:fill="CCFFFF"/>
      </w:pPr>
      <w:r>
        <w:t xml:space="preserve">       Total |    440.0954  1760  .250054205           Root MSE      =  .48681</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Obama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-.0392952   .0240634    -1.63   0.103                -.0392348</w:t>
      </w:r>
    </w:p>
    <w:p w:rsidR="008C438C" w:rsidRDefault="008C438C" w:rsidP="008C438C">
      <w:pPr>
        <w:pStyle w:val="Boxednote"/>
        <w:shd w:val="clear" w:color="auto" w:fill="CCFFFF"/>
      </w:pPr>
      <w:r>
        <w:t xml:space="preserve">    chGoNowQ |  -.0027358   .0004775    -5.73   0.000                -.1396264</w:t>
      </w:r>
    </w:p>
    <w:p w:rsidR="008C438C" w:rsidRDefault="008C438C" w:rsidP="008C438C">
      <w:pPr>
        <w:pStyle w:val="Boxednote"/>
        <w:shd w:val="clear" w:color="auto" w:fill="CCFFFF"/>
      </w:pPr>
      <w:r>
        <w:t xml:space="preserve">      </w:t>
      </w:r>
      <w:r>
        <w:rPr>
          <w:highlight w:val="yellow"/>
        </w:rPr>
        <w:t>fundmQ |</w:t>
      </w:r>
      <w:r>
        <w:t xml:space="preserve">   </w:t>
      </w:r>
      <w:r>
        <w:rPr>
          <w:highlight w:val="yellow"/>
        </w:rPr>
        <w:t>-.10</w:t>
      </w:r>
      <w:r>
        <w:t xml:space="preserve">8006   .0264308    </w:t>
      </w:r>
      <w:r>
        <w:rPr>
          <w:highlight w:val="yellow"/>
        </w:rPr>
        <w:t>-4.09</w:t>
      </w:r>
      <w:r>
        <w:t xml:space="preserve">   0.000                -.0985007</w:t>
      </w:r>
    </w:p>
    <w:p w:rsidR="008C438C" w:rsidRDefault="008C438C" w:rsidP="008C438C">
      <w:pPr>
        <w:pStyle w:val="Boxednote"/>
        <w:shd w:val="clear" w:color="auto" w:fill="CCFFFF"/>
      </w:pPr>
      <w:r>
        <w:t xml:space="preserve">       maleM |   -.058478   .0233353    -2.51   0.012                -.0583409</w:t>
      </w:r>
    </w:p>
    <w:p w:rsidR="008C438C" w:rsidRDefault="008C438C" w:rsidP="008C438C">
      <w:pPr>
        <w:pStyle w:val="Boxednote"/>
        <w:shd w:val="clear" w:color="auto" w:fill="CCFFFF"/>
      </w:pPr>
      <w:r>
        <w:t xml:space="preserve">        ageM |  -.0014977   .0007727    -1.94   0.053                -.0468042</w:t>
      </w:r>
    </w:p>
    <w:p w:rsidR="008C438C" w:rsidRDefault="008C438C" w:rsidP="008C438C">
      <w:pPr>
        <w:pStyle w:val="Boxednote"/>
        <w:shd w:val="clear" w:color="auto" w:fill="CCFFFF"/>
      </w:pPr>
      <w:r>
        <w:t xml:space="preserve">      edNowQ |    .005228   .0060891     0.86   0.391                  .023857</w:t>
      </w:r>
    </w:p>
    <w:p w:rsidR="008C438C" w:rsidRDefault="008C438C" w:rsidP="008C438C">
      <w:pPr>
        <w:pStyle w:val="Boxednote"/>
        <w:shd w:val="clear" w:color="auto" w:fill="CCFFFF"/>
      </w:pPr>
      <w:r>
        <w:t xml:space="preserve">       rural |  -.0930365   .0243788    -3.82   0.000                -.0895144</w:t>
      </w:r>
    </w:p>
    <w:p w:rsidR="008C438C" w:rsidRDefault="008C438C" w:rsidP="008C438C">
      <w:pPr>
        <w:pStyle w:val="Boxednote"/>
        <w:shd w:val="clear" w:color="auto" w:fill="CCFFFF"/>
      </w:pPr>
      <w:r>
        <w:t xml:space="preserve">      status |  -.0005337   .0005748    -0.93   0.353                -.0255669</w:t>
      </w:r>
    </w:p>
    <w:p w:rsidR="008C438C" w:rsidRDefault="008C438C" w:rsidP="008C438C">
      <w:pPr>
        <w:pStyle w:val="Boxednote"/>
        <w:shd w:val="clear" w:color="auto" w:fill="CCFFFF"/>
      </w:pPr>
      <w:r>
        <w:t xml:space="preserve">       _cons |   .6918279   .0837391     8.26   0.000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roofErr w:type="gramStart"/>
      <w:r>
        <w:t>table</w:t>
      </w:r>
      <w:proofErr w:type="gramEnd"/>
      <w:r>
        <w:t xml:space="preserve"> </w:t>
      </w:r>
      <w:proofErr w:type="spellStart"/>
      <w:r>
        <w:t>chGoNowQ</w:t>
      </w:r>
      <w:proofErr w:type="spellEnd"/>
      <w:r>
        <w:t xml:space="preserve"> , c(m Obama </w:t>
      </w:r>
      <w:proofErr w:type="spellStart"/>
      <w:r>
        <w:t>freq</w:t>
      </w:r>
      <w:proofErr w:type="spellEnd"/>
      <w:r>
        <w:t>)</w:t>
      </w:r>
    </w:p>
    <w:p w:rsidR="008C438C" w:rsidRDefault="008C438C" w:rsidP="008C438C">
      <w:pPr>
        <w:pStyle w:val="Stata"/>
        <w:jc w:val="center"/>
      </w:pPr>
      <w:r>
        <w:rPr>
          <w:b w:val="0"/>
          <w:noProof/>
        </w:rPr>
        <w:drawing>
          <wp:inline distT="0" distB="0" distL="0" distR="0" wp14:anchorId="7E3C81B6" wp14:editId="724930A7">
            <wp:extent cx="2670810" cy="2693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0810" cy="269303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Comment"/>
      </w:pPr>
      <w:r>
        <w:t>*</w:t>
      </w:r>
      <w:proofErr w:type="spellStart"/>
      <w:r>
        <w:t>Lets</w:t>
      </w:r>
      <w:proofErr w:type="spellEnd"/>
      <w:r>
        <w:t xml:space="preserve"> try a log</w:t>
      </w:r>
    </w:p>
    <w:p w:rsidR="008C438C" w:rsidRDefault="008C438C" w:rsidP="008C438C">
      <w:pPr>
        <w:pStyle w:val="Stata"/>
      </w:pPr>
    </w:p>
    <w:p w:rsidR="008C438C" w:rsidRDefault="008C438C" w:rsidP="008C438C">
      <w:pPr>
        <w:pStyle w:val="Stata"/>
      </w:pPr>
      <w:proofErr w:type="gramStart"/>
      <w:r>
        <w:t>gen</w:t>
      </w:r>
      <w:proofErr w:type="gramEnd"/>
      <w:r>
        <w:t xml:space="preserve"> </w:t>
      </w:r>
      <w:proofErr w:type="spellStart"/>
      <w:r>
        <w:t>lnChGo</w:t>
      </w:r>
      <w:proofErr w:type="spellEnd"/>
      <w:r>
        <w:t xml:space="preserve"> = </w:t>
      </w:r>
      <w:proofErr w:type="spellStart"/>
      <w:r>
        <w:t>ln</w:t>
      </w:r>
      <w:proofErr w:type="spellEnd"/>
      <w:r>
        <w:t xml:space="preserve">( </w:t>
      </w:r>
      <w:proofErr w:type="spellStart"/>
      <w:r>
        <w:t>chGoNowQ</w:t>
      </w:r>
      <w:proofErr w:type="spellEnd"/>
      <w:r>
        <w:t>)</w:t>
      </w:r>
    </w:p>
    <w:p w:rsidR="008C438C" w:rsidRDefault="008C438C" w:rsidP="008C438C">
      <w:pPr>
        <w:pStyle w:val="Stata"/>
      </w:pPr>
      <w:proofErr w:type="gramStart"/>
      <w:r>
        <w:t>tab</w:t>
      </w:r>
      <w:proofErr w:type="gramEnd"/>
      <w:r>
        <w:t xml:space="preserve"> </w:t>
      </w:r>
      <w:proofErr w:type="spellStart"/>
      <w:r>
        <w:t>lnChGo</w:t>
      </w:r>
      <w:proofErr w:type="spellEnd"/>
      <w:r>
        <w:t>, m</w:t>
      </w:r>
    </w:p>
    <w:p w:rsidR="008C438C" w:rsidRDefault="008C438C" w:rsidP="008C438C">
      <w:pPr>
        <w:pStyle w:val="Stata"/>
      </w:pPr>
      <w:proofErr w:type="gramStart"/>
      <w:r>
        <w:t>table</w:t>
      </w:r>
      <w:proofErr w:type="gramEnd"/>
      <w:r>
        <w:t xml:space="preserve"> </w:t>
      </w:r>
      <w:proofErr w:type="spellStart"/>
      <w:r>
        <w:t>chGoNowQ</w:t>
      </w:r>
      <w:proofErr w:type="spellEnd"/>
      <w:r>
        <w:t xml:space="preserve">, c(m </w:t>
      </w:r>
      <w:proofErr w:type="spellStart"/>
      <w:r>
        <w:t>lnChGo</w:t>
      </w:r>
      <w:proofErr w:type="spellEnd"/>
      <w:r>
        <w:t xml:space="preserve"> </w:t>
      </w:r>
      <w:proofErr w:type="spellStart"/>
      <w:r>
        <w:t>sd</w:t>
      </w:r>
      <w:proofErr w:type="spellEnd"/>
      <w:r>
        <w:t xml:space="preserve"> </w:t>
      </w:r>
      <w:proofErr w:type="spellStart"/>
      <w:r>
        <w:t>lnChGo</w:t>
      </w:r>
      <w:proofErr w:type="spellEnd"/>
      <w:r>
        <w:t xml:space="preserve"> </w:t>
      </w:r>
      <w:proofErr w:type="spellStart"/>
      <w:r>
        <w:t>freq</w:t>
      </w:r>
      <w:proofErr w:type="spellEnd"/>
      <w:r>
        <w:t>)</w:t>
      </w:r>
    </w:p>
    <w:p w:rsidR="008C438C" w:rsidRDefault="008C438C" w:rsidP="008C438C">
      <w:pPr>
        <w:pStyle w:val="Boxednote"/>
        <w:shd w:val="clear" w:color="auto" w:fill="CCFFFF"/>
      </w:pPr>
      <w:r>
        <w:t>----------------------------------------------------</w:t>
      </w:r>
    </w:p>
    <w:p w:rsidR="008C438C" w:rsidRDefault="008C438C" w:rsidP="008C438C">
      <w:pPr>
        <w:pStyle w:val="Boxednote"/>
        <w:shd w:val="clear" w:color="auto" w:fill="CCFFFF"/>
      </w:pPr>
      <w:r>
        <w:t>Church    |</w:t>
      </w:r>
    </w:p>
    <w:p w:rsidR="008C438C" w:rsidRDefault="008C438C" w:rsidP="008C438C">
      <w:pPr>
        <w:pStyle w:val="Boxednote"/>
        <w:shd w:val="clear" w:color="auto" w:fill="CCFFFF"/>
      </w:pPr>
      <w:r>
        <w:t>going     |</w:t>
      </w:r>
    </w:p>
    <w:p w:rsidR="008C438C" w:rsidRDefault="008C438C" w:rsidP="008C438C">
      <w:pPr>
        <w:pStyle w:val="Boxednote"/>
        <w:shd w:val="clear" w:color="auto" w:fill="CCFFFF"/>
      </w:pPr>
      <w:r>
        <w:t>(times    |</w:t>
      </w:r>
    </w:p>
    <w:p w:rsidR="008C438C" w:rsidRDefault="008C438C" w:rsidP="008C438C">
      <w:pPr>
        <w:pStyle w:val="Boxednote"/>
        <w:shd w:val="clear" w:color="auto" w:fill="CCFFFF"/>
      </w:pPr>
      <w:r>
        <w:t>per year) | mean(lnChGo)    sd(lnChGo)         Freq.</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.5 |    -.6931472             0           638</w:t>
      </w:r>
    </w:p>
    <w:p w:rsidR="008C438C" w:rsidRDefault="008C438C" w:rsidP="008C438C">
      <w:pPr>
        <w:pStyle w:val="Boxednote"/>
        <w:shd w:val="clear" w:color="auto" w:fill="CCFFFF"/>
      </w:pPr>
      <w:r>
        <w:t xml:space="preserve">      .75 |    -.2876821             0           343</w:t>
      </w:r>
    </w:p>
    <w:p w:rsidR="008C438C" w:rsidRDefault="008C438C" w:rsidP="008C438C">
      <w:pPr>
        <w:pStyle w:val="Boxednote"/>
        <w:shd w:val="clear" w:color="auto" w:fill="CCFFFF"/>
      </w:pPr>
      <w:r>
        <w:t xml:space="preserve">      1.5 |     .4054651             0           105</w:t>
      </w:r>
    </w:p>
    <w:p w:rsidR="008C438C" w:rsidRDefault="008C438C" w:rsidP="008C438C">
      <w:pPr>
        <w:pStyle w:val="Boxednote"/>
        <w:shd w:val="clear" w:color="auto" w:fill="CCFFFF"/>
      </w:pPr>
      <w:r>
        <w:t xml:space="preserve">        4 |     1.386294             0           300</w:t>
      </w:r>
    </w:p>
    <w:p w:rsidR="008C438C" w:rsidRDefault="008C438C" w:rsidP="008C438C">
      <w:pPr>
        <w:pStyle w:val="Boxednote"/>
        <w:shd w:val="clear" w:color="auto" w:fill="CCFFFF"/>
      </w:pPr>
      <w:r>
        <w:t xml:space="preserve">       12 |     2.484907             0            91</w:t>
      </w:r>
    </w:p>
    <w:p w:rsidR="008C438C" w:rsidRDefault="008C438C" w:rsidP="008C438C">
      <w:pPr>
        <w:pStyle w:val="Boxednote"/>
        <w:shd w:val="clear" w:color="auto" w:fill="CCFFFF"/>
      </w:pPr>
      <w:r>
        <w:t xml:space="preserve">       30 |     3.401197             0            98</w:t>
      </w:r>
    </w:p>
    <w:p w:rsidR="008C438C" w:rsidRDefault="008C438C" w:rsidP="008C438C">
      <w:pPr>
        <w:pStyle w:val="Boxednote"/>
        <w:shd w:val="clear" w:color="auto" w:fill="CCFFFF"/>
      </w:pPr>
      <w:r>
        <w:t xml:space="preserve">       45 |     3.806663             0           121</w:t>
      </w:r>
    </w:p>
    <w:p w:rsidR="008C438C" w:rsidRDefault="008C438C" w:rsidP="008C438C">
      <w:pPr>
        <w:pStyle w:val="Boxednote"/>
        <w:shd w:val="clear" w:color="auto" w:fill="CCFFFF"/>
      </w:pPr>
      <w:r>
        <w:t xml:space="preserve">       52 |     3.951244             0           364</w:t>
      </w:r>
    </w:p>
    <w:p w:rsidR="008C438C" w:rsidRDefault="008C438C" w:rsidP="008C438C">
      <w:pPr>
        <w:pStyle w:val="Boxednote"/>
        <w:shd w:val="clear" w:color="auto" w:fill="CCFFFF"/>
      </w:pPr>
      <w:r>
        <w:t xml:space="preserve">      140 |     4.941642             0            31</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Comment"/>
      </w:pPr>
      <w:r>
        <w:t>*compare</w:t>
      </w:r>
    </w:p>
    <w:p w:rsidR="008C438C" w:rsidRDefault="008C438C" w:rsidP="008C438C">
      <w:pPr>
        <w:pStyle w:val="Stata"/>
      </w:pPr>
      <w:proofErr w:type="gramStart"/>
      <w:r>
        <w:t>regress</w:t>
      </w:r>
      <w:proofErr w:type="gramEnd"/>
      <w:r>
        <w:t xml:space="preserve"> Obama married </w:t>
      </w:r>
      <w:proofErr w:type="spellStart"/>
      <w:r>
        <w:t>chGoNowQ</w:t>
      </w:r>
      <w:proofErr w:type="spellEnd"/>
      <w:r>
        <w:t xml:space="preserve"> </w:t>
      </w:r>
      <w:proofErr w:type="spellStart"/>
      <w:r>
        <w:t>fundmQ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status , beta </w:t>
      </w:r>
    </w:p>
    <w:p w:rsidR="008C438C" w:rsidRDefault="008C438C" w:rsidP="008C438C">
      <w:pPr>
        <w:pStyle w:val="Stata"/>
      </w:pPr>
      <w:proofErr w:type="gramStart"/>
      <w:r>
        <w:t>regress</w:t>
      </w:r>
      <w:proofErr w:type="gramEnd"/>
      <w:r>
        <w:t xml:space="preserve"> Obama married </w:t>
      </w:r>
      <w:proofErr w:type="spellStart"/>
      <w:r>
        <w:t>lnChGo</w:t>
      </w:r>
      <w:proofErr w:type="spellEnd"/>
      <w:r>
        <w:t xml:space="preserve"> </w:t>
      </w:r>
      <w:proofErr w:type="spellStart"/>
      <w:r>
        <w:t>fundmQ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status , beta </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Source |       SS       df       MS              Number of obs =    1761</w:t>
      </w:r>
    </w:p>
    <w:p w:rsidR="008C438C" w:rsidRDefault="008C438C" w:rsidP="008C438C">
      <w:pPr>
        <w:pStyle w:val="Boxednote"/>
        <w:shd w:val="clear" w:color="auto" w:fill="CCFFFF"/>
      </w:pPr>
      <w:r>
        <w:t>-------------+------------------------------           F(  8,  1752) =   13.13</w:t>
      </w:r>
    </w:p>
    <w:p w:rsidR="008C438C" w:rsidRDefault="008C438C" w:rsidP="008C438C">
      <w:pPr>
        <w:pStyle w:val="Boxednote"/>
        <w:shd w:val="clear" w:color="auto" w:fill="CCFFFF"/>
      </w:pPr>
      <w:r>
        <w:t xml:space="preserve">       Model |   24.894303     8  3.11178787           Prob &gt; F      =  0.0000</w:t>
      </w:r>
    </w:p>
    <w:p w:rsidR="008C438C" w:rsidRDefault="008C438C" w:rsidP="008C438C">
      <w:pPr>
        <w:pStyle w:val="Boxednote"/>
        <w:shd w:val="clear" w:color="auto" w:fill="CCFFFF"/>
      </w:pPr>
      <w:r>
        <w:t xml:space="preserve">    Residual |  415.201097  1752  .236986928           R-squared     =  0.0566</w:t>
      </w:r>
    </w:p>
    <w:p w:rsidR="008C438C" w:rsidRDefault="008C438C" w:rsidP="008C438C">
      <w:pPr>
        <w:pStyle w:val="Boxednote"/>
        <w:shd w:val="clear" w:color="auto" w:fill="CCFFFF"/>
      </w:pPr>
      <w:r>
        <w:t xml:space="preserve">-------------+------------------------------           Adj R-squared =  </w:t>
      </w:r>
      <w:r>
        <w:rPr>
          <w:highlight w:val="green"/>
        </w:rPr>
        <w:t>0.052</w:t>
      </w:r>
      <w:r>
        <w:t>3</w:t>
      </w:r>
    </w:p>
    <w:p w:rsidR="008C438C" w:rsidRDefault="008C438C" w:rsidP="008C438C">
      <w:pPr>
        <w:pStyle w:val="Boxednote"/>
        <w:shd w:val="clear" w:color="auto" w:fill="CCFFFF"/>
      </w:pPr>
      <w:r>
        <w:t xml:space="preserve">       Total |    440.0954  1760  .250054205           Root MSE      =  .48681</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Obama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-.0392952   .0240634    -1.63   0.103                -.0392348</w:t>
      </w:r>
    </w:p>
    <w:p w:rsidR="008C438C" w:rsidRDefault="008C438C" w:rsidP="008C438C">
      <w:pPr>
        <w:pStyle w:val="Boxednote"/>
        <w:shd w:val="clear" w:color="auto" w:fill="CCFFFF"/>
      </w:pPr>
      <w:r>
        <w:t xml:space="preserve">    chGoNowQ |  -.0027358   .0004775    -5.73   0.000                </w:t>
      </w:r>
      <w:r>
        <w:rPr>
          <w:highlight w:val="green"/>
        </w:rPr>
        <w:t>-.139</w:t>
      </w:r>
      <w:r>
        <w:t>6264</w:t>
      </w:r>
    </w:p>
    <w:p w:rsidR="008C438C" w:rsidRDefault="008C438C" w:rsidP="008C438C">
      <w:pPr>
        <w:pStyle w:val="Boxednote"/>
        <w:shd w:val="clear" w:color="auto" w:fill="CCFFFF"/>
      </w:pPr>
      <w:r>
        <w:t xml:space="preserve">      fundmQ |   -.108006   .0264308    -4.09   0.000                </w:t>
      </w:r>
      <w:r>
        <w:rPr>
          <w:highlight w:val="cyan"/>
        </w:rPr>
        <w:t>-.098</w:t>
      </w:r>
      <w:r>
        <w:t>5007</w:t>
      </w:r>
    </w:p>
    <w:p w:rsidR="008C438C" w:rsidRDefault="008C438C" w:rsidP="008C438C">
      <w:pPr>
        <w:pStyle w:val="Boxednote"/>
        <w:shd w:val="clear" w:color="auto" w:fill="CCFFFF"/>
      </w:pPr>
      <w:r>
        <w:t xml:space="preserve">       maleM |   -.058478   .0233353    -2.51   0.012                -.0583409</w:t>
      </w:r>
    </w:p>
    <w:p w:rsidR="008C438C" w:rsidRDefault="008C438C" w:rsidP="008C438C">
      <w:pPr>
        <w:pStyle w:val="Boxednote"/>
        <w:shd w:val="clear" w:color="auto" w:fill="CCFFFF"/>
      </w:pPr>
      <w:r>
        <w:t xml:space="preserve">        ageM |  -.0014977   .0007727    -1.94   0.053                -.0468042</w:t>
      </w:r>
    </w:p>
    <w:p w:rsidR="008C438C" w:rsidRDefault="008C438C" w:rsidP="008C438C">
      <w:pPr>
        <w:pStyle w:val="Boxednote"/>
        <w:shd w:val="clear" w:color="auto" w:fill="CCFFFF"/>
      </w:pPr>
      <w:r>
        <w:t xml:space="preserve">      edNowQ |    .005228   .0060891     0.86   0.391                  .023857</w:t>
      </w:r>
    </w:p>
    <w:p w:rsidR="008C438C" w:rsidRDefault="008C438C" w:rsidP="008C438C">
      <w:pPr>
        <w:pStyle w:val="Boxednote"/>
        <w:shd w:val="clear" w:color="auto" w:fill="CCFFFF"/>
      </w:pPr>
      <w:r>
        <w:t xml:space="preserve">       rural |  -.0930365   .0243788    -3.82   0.000                -.0895144</w:t>
      </w:r>
    </w:p>
    <w:p w:rsidR="008C438C" w:rsidRDefault="008C438C" w:rsidP="008C438C">
      <w:pPr>
        <w:pStyle w:val="Boxednote"/>
        <w:shd w:val="clear" w:color="auto" w:fill="CCFFFF"/>
      </w:pPr>
      <w:r>
        <w:t xml:space="preserve">      status |  -.0005337   .0005748    -0.93   0.353                -.0255669</w:t>
      </w:r>
    </w:p>
    <w:p w:rsidR="008C438C" w:rsidRDefault="008C438C" w:rsidP="008C438C">
      <w:pPr>
        <w:pStyle w:val="Boxednote"/>
        <w:shd w:val="clear" w:color="auto" w:fill="CCFFFF"/>
      </w:pPr>
      <w:r>
        <w:t xml:space="preserve">       _cons |   .6918279   .0837391     8.26   0.000                        .</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00CCFF"/>
      </w:pPr>
      <w:r>
        <w:t xml:space="preserve">ln version just a tiny shade better.  </w:t>
      </w:r>
    </w:p>
    <w:p w:rsidR="008C438C" w:rsidRDefault="008C438C" w:rsidP="008C438C">
      <w:pPr>
        <w:pStyle w:val="Boxednote"/>
        <w:shd w:val="clear" w:color="auto" w:fill="00CCFF"/>
      </w:pPr>
      <w:r>
        <w:t>Also it slightly reduces the fundamentalist effect.</w:t>
      </w:r>
    </w:p>
    <w:p w:rsidR="008C438C" w:rsidRDefault="008C438C" w:rsidP="008C438C">
      <w:pPr>
        <w:pStyle w:val="Boxednote"/>
        <w:shd w:val="clear" w:color="auto" w:fill="CCFFFF"/>
      </w:pPr>
      <w:r>
        <w:t>. regress Obama married lnChGo fundmQ maleM ageM edNowQ rural status , beta</w:t>
      </w:r>
    </w:p>
    <w:p w:rsidR="008C438C" w:rsidRDefault="008C438C" w:rsidP="008C438C">
      <w:pPr>
        <w:pStyle w:val="Boxednote"/>
        <w:shd w:val="clear" w:color="auto" w:fill="CCFFFF"/>
      </w:pPr>
      <w:r>
        <w:t xml:space="preserve">      Source |       SS       df       MS              Number of obs =    1761</w:t>
      </w:r>
    </w:p>
    <w:p w:rsidR="008C438C" w:rsidRDefault="008C438C" w:rsidP="008C438C">
      <w:pPr>
        <w:pStyle w:val="Boxednote"/>
        <w:shd w:val="clear" w:color="auto" w:fill="CCFFFF"/>
      </w:pPr>
      <w:r>
        <w:t>-------------+------------------------------           F(  8,  1752) =   13.42</w:t>
      </w:r>
    </w:p>
    <w:p w:rsidR="008C438C" w:rsidRDefault="008C438C" w:rsidP="008C438C">
      <w:pPr>
        <w:pStyle w:val="Boxednote"/>
        <w:shd w:val="clear" w:color="auto" w:fill="CCFFFF"/>
      </w:pPr>
      <w:r>
        <w:t xml:space="preserve">       Model |  25.4191591     8  3.17739488           Prob &gt; F      =  0.0000</w:t>
      </w:r>
    </w:p>
    <w:p w:rsidR="008C438C" w:rsidRDefault="008C438C" w:rsidP="008C438C">
      <w:pPr>
        <w:pStyle w:val="Boxednote"/>
        <w:shd w:val="clear" w:color="auto" w:fill="CCFFFF"/>
      </w:pPr>
      <w:r>
        <w:t xml:space="preserve">    Residual |  414.676241  1752  .236687352           R-squared     =  0.0578</w:t>
      </w:r>
    </w:p>
    <w:p w:rsidR="008C438C" w:rsidRDefault="008C438C" w:rsidP="008C438C">
      <w:pPr>
        <w:pStyle w:val="Boxednote"/>
        <w:shd w:val="clear" w:color="auto" w:fill="CCFFFF"/>
      </w:pPr>
      <w:r>
        <w:t xml:space="preserve">-------------+------------------------------           Adj R-squared =  </w:t>
      </w:r>
      <w:r>
        <w:rPr>
          <w:highlight w:val="green"/>
        </w:rPr>
        <w:t>0.053</w:t>
      </w:r>
      <w:r>
        <w:t>5</w:t>
      </w:r>
    </w:p>
    <w:p w:rsidR="008C438C" w:rsidRDefault="008C438C" w:rsidP="008C438C">
      <w:pPr>
        <w:pStyle w:val="Boxednote"/>
        <w:shd w:val="clear" w:color="auto" w:fill="CCFFFF"/>
      </w:pPr>
      <w:r>
        <w:t xml:space="preserve">       Total |    440.0954  1760  .250054205           Root MSE      =  .48651</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Obama |      Coef.   Std. Err.      t    P&gt;|t|                     Beta</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-.0335144   .0241244    -1.39   0.165                -.0334629</w:t>
      </w:r>
    </w:p>
    <w:p w:rsidR="008C438C" w:rsidRDefault="008C438C" w:rsidP="008C438C">
      <w:pPr>
        <w:pStyle w:val="Boxednote"/>
        <w:shd w:val="clear" w:color="auto" w:fill="CCFFFF"/>
      </w:pPr>
      <w:r>
        <w:t xml:space="preserve">      lnChGo |  -.0385657   .0065108    </w:t>
      </w:r>
      <w:r>
        <w:rPr>
          <w:highlight w:val="yellow"/>
        </w:rPr>
        <w:t>-5.92</w:t>
      </w:r>
      <w:r>
        <w:t xml:space="preserve">   0.000                </w:t>
      </w:r>
      <w:r>
        <w:rPr>
          <w:highlight w:val="green"/>
        </w:rPr>
        <w:t>-.148</w:t>
      </w:r>
      <w:r>
        <w:t>0154</w:t>
      </w:r>
    </w:p>
    <w:p w:rsidR="008C438C" w:rsidRDefault="008C438C" w:rsidP="008C438C">
      <w:pPr>
        <w:pStyle w:val="Boxednote"/>
        <w:shd w:val="clear" w:color="auto" w:fill="CCFFFF"/>
      </w:pPr>
      <w:r>
        <w:t xml:space="preserve">      fundmQ |   </w:t>
      </w:r>
      <w:r>
        <w:rPr>
          <w:highlight w:val="magenta"/>
        </w:rPr>
        <w:t>-.09</w:t>
      </w:r>
      <w:r>
        <w:t>4198   .0269749    -</w:t>
      </w:r>
      <w:r>
        <w:rPr>
          <w:highlight w:val="yellow"/>
        </w:rPr>
        <w:t>3.49</w:t>
      </w:r>
      <w:r>
        <w:t xml:space="preserve">   0.000                </w:t>
      </w:r>
      <w:r>
        <w:rPr>
          <w:highlight w:val="cyan"/>
        </w:rPr>
        <w:t>-.085</w:t>
      </w:r>
      <w:r>
        <w:t>9079</w:t>
      </w:r>
    </w:p>
    <w:p w:rsidR="008C438C" w:rsidRDefault="008C438C" w:rsidP="008C438C">
      <w:pPr>
        <w:pStyle w:val="Boxednote"/>
        <w:shd w:val="clear" w:color="auto" w:fill="CCFFFF"/>
      </w:pPr>
      <w:r>
        <w:t xml:space="preserve">       maleM |  </w:t>
      </w:r>
      <w:r>
        <w:rPr>
          <w:highlight w:val="red"/>
        </w:rPr>
        <w:t>-.06</w:t>
      </w:r>
      <w:r>
        <w:t>30865   .0233263    -2.70   0.007                -.0629385</w:t>
      </w:r>
    </w:p>
    <w:p w:rsidR="008C438C" w:rsidRDefault="008C438C" w:rsidP="008C438C">
      <w:pPr>
        <w:pStyle w:val="Boxednote"/>
        <w:shd w:val="clear" w:color="auto" w:fill="CCFFFF"/>
      </w:pPr>
      <w:r>
        <w:t xml:space="preserve">        ageM |  -.0014095   .0007736    -1.82   0.069                -.0440465</w:t>
      </w:r>
    </w:p>
    <w:p w:rsidR="008C438C" w:rsidRDefault="008C438C" w:rsidP="008C438C">
      <w:pPr>
        <w:pStyle w:val="Boxednote"/>
        <w:shd w:val="clear" w:color="auto" w:fill="CCFFFF"/>
      </w:pPr>
      <w:r>
        <w:t xml:space="preserve">      edNowQ |   .0049805    .006079     0.82   0.413                 .0227277</w:t>
      </w:r>
    </w:p>
    <w:p w:rsidR="008C438C" w:rsidRDefault="008C438C" w:rsidP="008C438C">
      <w:pPr>
        <w:pStyle w:val="Boxednote"/>
        <w:shd w:val="clear" w:color="auto" w:fill="CCFFFF"/>
      </w:pPr>
      <w:r>
        <w:t xml:space="preserve">       rural |  -.0942817   .0243622    -</w:t>
      </w:r>
      <w:r>
        <w:rPr>
          <w:highlight w:val="yellow"/>
        </w:rPr>
        <w:t>3.8</w:t>
      </w:r>
      <w:r>
        <w:t>7   0.000                -.0907125</w:t>
      </w:r>
    </w:p>
    <w:p w:rsidR="008C438C" w:rsidRDefault="008C438C" w:rsidP="008C438C">
      <w:pPr>
        <w:pStyle w:val="Boxednote"/>
        <w:shd w:val="clear" w:color="auto" w:fill="CCFFFF"/>
      </w:pPr>
      <w:r>
        <w:t xml:space="preserve">      status |  -.0005477   .0005743    -0.95   0.340                -.0262372</w:t>
      </w:r>
    </w:p>
    <w:p w:rsidR="008C438C" w:rsidRDefault="008C438C" w:rsidP="008C438C">
      <w:pPr>
        <w:pStyle w:val="Boxednote"/>
        <w:shd w:val="clear" w:color="auto" w:fill="CCFFFF"/>
      </w:pPr>
      <w:r>
        <w:t xml:space="preserve">       _cons |     .68954   .0836963     8.24   0.000                        .</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roofErr w:type="gramStart"/>
      <w:r>
        <w:t>predict</w:t>
      </w:r>
      <w:proofErr w:type="gramEnd"/>
      <w:r>
        <w:t xml:space="preserve"> </w:t>
      </w:r>
      <w:proofErr w:type="spellStart"/>
      <w:r>
        <w:t>olsHat</w:t>
      </w:r>
      <w:proofErr w:type="spellEnd"/>
    </w:p>
    <w:p w:rsidR="008C438C" w:rsidRDefault="008C438C" w:rsidP="008C438C">
      <w:pPr>
        <w:pStyle w:val="Stata"/>
      </w:pPr>
    </w:p>
    <w:p w:rsidR="008C438C" w:rsidRDefault="008C438C" w:rsidP="008C438C">
      <w:pPr>
        <w:pStyle w:val="Heading4"/>
      </w:pPr>
      <w:r>
        <w:t xml:space="preserve">*Now the </w:t>
      </w:r>
      <w:proofErr w:type="spellStart"/>
      <w:r>
        <w:t>probit</w:t>
      </w:r>
      <w:proofErr w:type="spellEnd"/>
      <w:r>
        <w:t xml:space="preserve"> version</w:t>
      </w:r>
    </w:p>
    <w:p w:rsidR="008C438C" w:rsidRDefault="008C438C" w:rsidP="008C438C">
      <w:pPr>
        <w:pStyle w:val="Stata"/>
      </w:pPr>
    </w:p>
    <w:p w:rsidR="008C438C" w:rsidRDefault="008C438C" w:rsidP="008C438C">
      <w:pPr>
        <w:pStyle w:val="Stata"/>
      </w:pPr>
      <w:proofErr w:type="spellStart"/>
      <w:proofErr w:type="gramStart"/>
      <w:r>
        <w:t>probit</w:t>
      </w:r>
      <w:proofErr w:type="spellEnd"/>
      <w:proofErr w:type="gramEnd"/>
      <w:r>
        <w:t xml:space="preserve"> Obama married </w:t>
      </w:r>
      <w:proofErr w:type="spellStart"/>
      <w:r>
        <w:t>lnChGo</w:t>
      </w:r>
      <w:proofErr w:type="spellEnd"/>
      <w:r>
        <w:t xml:space="preserve"> </w:t>
      </w:r>
      <w:proofErr w:type="spellStart"/>
      <w:r>
        <w:t>fundmQ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status </w:t>
      </w:r>
    </w:p>
    <w:p w:rsidR="008C438C" w:rsidRDefault="008C438C" w:rsidP="008C438C">
      <w:pPr>
        <w:pStyle w:val="Boxednote"/>
        <w:shd w:val="clear" w:color="auto" w:fill="CCFFFF"/>
      </w:pPr>
      <w:r>
        <w:t>Probit regression                                 Number of obs   =       1761</w:t>
      </w:r>
    </w:p>
    <w:p w:rsidR="008C438C" w:rsidRDefault="008C438C" w:rsidP="008C438C">
      <w:pPr>
        <w:pStyle w:val="Boxednote"/>
        <w:shd w:val="clear" w:color="auto" w:fill="CCFFFF"/>
      </w:pPr>
      <w:r>
        <w:t xml:space="preserve">                                                  LR chi2(8)      =     103.79</w:t>
      </w:r>
    </w:p>
    <w:p w:rsidR="008C438C" w:rsidRDefault="008C438C" w:rsidP="008C438C">
      <w:pPr>
        <w:pStyle w:val="Boxednote"/>
        <w:shd w:val="clear" w:color="auto" w:fill="CCFFFF"/>
      </w:pPr>
      <w:r>
        <w:t xml:space="preserve">                                                  Prob &gt; chi2     =     0.0000</w:t>
      </w:r>
    </w:p>
    <w:p w:rsidR="008C438C" w:rsidRDefault="008C438C" w:rsidP="008C438C">
      <w:pPr>
        <w:pStyle w:val="Boxednote"/>
        <w:shd w:val="clear" w:color="auto" w:fill="CCFFFF"/>
      </w:pPr>
      <w:r>
        <w:t>Log likelihood = -1168.4303                       Pseudo R2       =     0.0425</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Obama |      Coef.   Std. Err.      z    P&gt;|z|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-.0876795   .0631056    -1.39   0.165    -.2113643    .0360053</w:t>
      </w:r>
    </w:p>
    <w:p w:rsidR="008C438C" w:rsidRDefault="008C438C" w:rsidP="008C438C">
      <w:pPr>
        <w:pStyle w:val="Boxednote"/>
        <w:shd w:val="clear" w:color="auto" w:fill="CCFFFF"/>
      </w:pPr>
      <w:r>
        <w:t xml:space="preserve">      lnChGo |  -.0994758   .0170512    </w:t>
      </w:r>
      <w:r>
        <w:rPr>
          <w:highlight w:val="yellow"/>
        </w:rPr>
        <w:t>-5.83</w:t>
      </w:r>
      <w:r>
        <w:t xml:space="preserve">   0.000    -.1328956   -.0660561</w:t>
      </w:r>
    </w:p>
    <w:p w:rsidR="008C438C" w:rsidRDefault="008C438C" w:rsidP="008C438C">
      <w:pPr>
        <w:pStyle w:val="Boxednote"/>
        <w:shd w:val="clear" w:color="auto" w:fill="CCFFFF"/>
      </w:pPr>
      <w:r>
        <w:t xml:space="preserve">      fundmQ |  </w:t>
      </w:r>
      <w:r>
        <w:rPr>
          <w:highlight w:val="magenta"/>
        </w:rPr>
        <w:t>-.24</w:t>
      </w:r>
      <w:r>
        <w:t xml:space="preserve">39378   .0705319    </w:t>
      </w:r>
      <w:r>
        <w:rPr>
          <w:highlight w:val="yellow"/>
        </w:rPr>
        <w:t>-3.46</w:t>
      </w:r>
      <w:r>
        <w:t xml:space="preserve">   0.001    -.3821778   -.1056978</w:t>
      </w:r>
    </w:p>
    <w:p w:rsidR="008C438C" w:rsidRDefault="008C438C" w:rsidP="008C438C">
      <w:pPr>
        <w:pStyle w:val="Boxednote"/>
        <w:shd w:val="clear" w:color="auto" w:fill="CCFFFF"/>
      </w:pPr>
      <w:r>
        <w:t xml:space="preserve">       maleM |  </w:t>
      </w:r>
      <w:r>
        <w:rPr>
          <w:highlight w:val="red"/>
        </w:rPr>
        <w:t>-.16</w:t>
      </w:r>
      <w:r>
        <w:t>34613   .0611786    -2.67   0.008    -.2833692   -.0435533</w:t>
      </w:r>
    </w:p>
    <w:p w:rsidR="008C438C" w:rsidRDefault="008C438C" w:rsidP="008C438C">
      <w:pPr>
        <w:pStyle w:val="Boxednote"/>
        <w:shd w:val="clear" w:color="auto" w:fill="CCFFFF"/>
      </w:pPr>
      <w:r>
        <w:t xml:space="preserve">        ageM |  -.0037083   .0020261    -1.83   0.067    -.0076794    .0002628</w:t>
      </w:r>
    </w:p>
    <w:p w:rsidR="008C438C" w:rsidRDefault="008C438C" w:rsidP="008C438C">
      <w:pPr>
        <w:pStyle w:val="Boxednote"/>
        <w:shd w:val="clear" w:color="auto" w:fill="CCFFFF"/>
      </w:pPr>
      <w:r>
        <w:t xml:space="preserve">      edNowQ |   .0130634   .0159141     0.82   0.412    -.0181276    .0442545</w:t>
      </w:r>
    </w:p>
    <w:p w:rsidR="008C438C" w:rsidRDefault="008C438C" w:rsidP="008C438C">
      <w:pPr>
        <w:pStyle w:val="Boxednote"/>
        <w:shd w:val="clear" w:color="auto" w:fill="CCFFFF"/>
      </w:pPr>
      <w:r>
        <w:t xml:space="preserve">       rural |  -.2448727   .0637538    </w:t>
      </w:r>
      <w:r>
        <w:rPr>
          <w:highlight w:val="yellow"/>
        </w:rPr>
        <w:t>-3.84</w:t>
      </w:r>
      <w:r>
        <w:t xml:space="preserve">   0.000    -.3698279   -.1199175</w:t>
      </w:r>
    </w:p>
    <w:p w:rsidR="008C438C" w:rsidRDefault="008C438C" w:rsidP="008C438C">
      <w:pPr>
        <w:pStyle w:val="Boxednote"/>
        <w:shd w:val="clear" w:color="auto" w:fill="CCFFFF"/>
      </w:pPr>
      <w:r>
        <w:t xml:space="preserve">      status |    -.00143   .0015035    -0.95   0.342    -.0043768    .0015167</w:t>
      </w:r>
    </w:p>
    <w:p w:rsidR="008C438C" w:rsidRDefault="008C438C" w:rsidP="008C438C">
      <w:pPr>
        <w:pStyle w:val="Boxednote"/>
        <w:shd w:val="clear" w:color="auto" w:fill="CCFFFF"/>
      </w:pPr>
      <w:r>
        <w:t xml:space="preserve">       _cons |   .4915773   .2190722     2.24   0.025     .0622037    .9209509</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CCFFFF"/>
      </w:pPr>
      <w:r>
        <w:t>. eval4 probit fundmQ "0 1"</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fundmQ Predicted      s.e.    ci Low   ci High  Now-prev Now-begin Now/begin</w:t>
      </w:r>
    </w:p>
    <w:p w:rsidR="008C438C" w:rsidRDefault="008C438C" w:rsidP="008C438C">
      <w:pPr>
        <w:pStyle w:val="Boxednote"/>
        <w:shd w:val="clear" w:color="auto" w:fill="CCFFFF"/>
      </w:pPr>
      <w:r>
        <w:t xml:space="preserve">         0     .5371    .03362     .4708     .6026         0         0         1</w:t>
      </w:r>
    </w:p>
    <w:p w:rsidR="008C438C" w:rsidRDefault="008C438C" w:rsidP="008C438C">
      <w:pPr>
        <w:pStyle w:val="Boxednote"/>
        <w:shd w:val="clear" w:color="auto" w:fill="CCFFFF"/>
      </w:pPr>
      <w:r>
        <w:t xml:space="preserve">         1     .4433    .03759     .3706      .518   -.09377   </w:t>
      </w:r>
      <w:r>
        <w:rPr>
          <w:highlight w:val="magenta"/>
        </w:rPr>
        <w:t>-.09</w:t>
      </w:r>
      <w:r>
        <w:t>377     .8254</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 compare with OLS.  </w:t>
      </w:r>
    </w:p>
    <w:p w:rsidR="008C438C" w:rsidRDefault="008C438C" w:rsidP="008C438C">
      <w:pPr>
        <w:pStyle w:val="Boxednote"/>
        <w:shd w:val="clear" w:color="auto" w:fill="CCFFFF"/>
      </w:pPr>
      <w:r>
        <w:t xml:space="preserve">                                                       this is a 1</w:t>
      </w:r>
      <w:r>
        <w:rPr>
          <w:vertAlign w:val="superscript"/>
        </w:rPr>
        <w:t>st</w:t>
      </w:r>
      <w:r>
        <w:t xml:space="preserve"> difference</w:t>
      </w:r>
    </w:p>
    <w:p w:rsidR="008C438C" w:rsidRDefault="008C438C" w:rsidP="008C438C">
      <w:pPr>
        <w:pStyle w:val="Stata"/>
      </w:pPr>
    </w:p>
    <w:p w:rsidR="008C438C" w:rsidRDefault="008C438C" w:rsidP="008C438C">
      <w:pPr>
        <w:pStyle w:val="Stata"/>
      </w:pPr>
      <w:proofErr w:type="gramStart"/>
      <w:r>
        <w:t>eval4</w:t>
      </w:r>
      <w:proofErr w:type="gramEnd"/>
      <w:r>
        <w:t xml:space="preserve"> </w:t>
      </w:r>
      <w:proofErr w:type="spellStart"/>
      <w:r>
        <w:t>probit</w:t>
      </w:r>
      <w:proofErr w:type="spellEnd"/>
      <w:r>
        <w:t xml:space="preserve"> </w:t>
      </w:r>
      <w:proofErr w:type="spellStart"/>
      <w:r>
        <w:t>maleM</w:t>
      </w:r>
      <w:proofErr w:type="spellEnd"/>
      <w:r>
        <w:t xml:space="preserve"> "0 1"</w:t>
      </w: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maleM Predicted      s.e.    ci Low   ci High  Now-prev Now-begin Now/begin</w:t>
      </w:r>
    </w:p>
    <w:p w:rsidR="008C438C" w:rsidRDefault="008C438C" w:rsidP="008C438C">
      <w:pPr>
        <w:pStyle w:val="Boxednote"/>
        <w:shd w:val="clear" w:color="auto" w:fill="CCFFFF"/>
      </w:pPr>
      <w:r>
        <w:t xml:space="preserve">         0     .5415    .03422      .474     .6082         0         0         1</w:t>
      </w:r>
    </w:p>
    <w:p w:rsidR="008C438C" w:rsidRDefault="008C438C" w:rsidP="008C438C">
      <w:pPr>
        <w:pStyle w:val="Boxednote"/>
        <w:shd w:val="clear" w:color="auto" w:fill="CCFFFF"/>
      </w:pPr>
      <w:r>
        <w:t xml:space="preserve">         1     .4793    .03398     .4132     .5464   -.06224   </w:t>
      </w:r>
      <w:r>
        <w:rPr>
          <w:highlight w:val="red"/>
        </w:rPr>
        <w:t>-.06</w:t>
      </w:r>
      <w:r>
        <w:t>224     .8851</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pPr>
      <w:proofErr w:type="gramStart"/>
      <w:r>
        <w:t>eval4</w:t>
      </w:r>
      <w:proofErr w:type="gramEnd"/>
      <w:r>
        <w:t xml:space="preserve"> </w:t>
      </w:r>
      <w:proofErr w:type="spellStart"/>
      <w:r>
        <w:t>probit</w:t>
      </w:r>
      <w:proofErr w:type="spellEnd"/>
      <w:r>
        <w:t xml:space="preserve"> </w:t>
      </w:r>
      <w:proofErr w:type="spellStart"/>
      <w:r>
        <w:t>lnChGo</w:t>
      </w:r>
      <w:proofErr w:type="spellEnd"/>
      <w:r>
        <w:t xml:space="preserve"> " </w:t>
      </w:r>
      <w:proofErr w:type="spellStart"/>
      <w:r>
        <w:t>ln</w:t>
      </w:r>
      <w:proofErr w:type="spellEnd"/>
      <w:r>
        <w:t xml:space="preserve">(0.5)  </w:t>
      </w:r>
      <w:proofErr w:type="spellStart"/>
      <w:r>
        <w:t>ln</w:t>
      </w:r>
      <w:proofErr w:type="spellEnd"/>
      <w:r>
        <w:t>(52)"</w:t>
      </w: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lnChGo Predicted      s.e.    ci Low   ci High  Now-prev Now-begin Now/begin</w:t>
      </w:r>
    </w:p>
    <w:p w:rsidR="008C438C" w:rsidRDefault="008C438C" w:rsidP="008C438C">
      <w:pPr>
        <w:pStyle w:val="Boxednote"/>
        <w:shd w:val="clear" w:color="auto" w:fill="CCFFFF"/>
      </w:pPr>
      <w:r>
        <w:t xml:space="preserve">    -.6931     .5828    .03489     .5133     .6501         0         0         1</w:t>
      </w:r>
    </w:p>
    <w:p w:rsidR="008C438C" w:rsidRDefault="008C438C" w:rsidP="008C438C">
      <w:pPr>
        <w:pStyle w:val="Boxednote"/>
        <w:shd w:val="clear" w:color="auto" w:fill="CCFFFF"/>
      </w:pPr>
      <w:r>
        <w:t xml:space="preserve">     3.951     .4038    .03697     .3331      .478     -.179     </w:t>
      </w:r>
      <w:r>
        <w:rPr>
          <w:highlight w:val="yellow"/>
        </w:rPr>
        <w:t>-.17</w:t>
      </w:r>
      <w:r>
        <w:t>9     .6929</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this is a 1</w:t>
      </w:r>
      <w:r>
        <w:rPr>
          <w:vertAlign w:val="superscript"/>
        </w:rPr>
        <w:t>st</w:t>
      </w:r>
      <w:r>
        <w:t xml:space="preserve"> difference</w:t>
      </w:r>
    </w:p>
    <w:p w:rsidR="008C438C" w:rsidRDefault="008C438C" w:rsidP="008C438C">
      <w:pPr>
        <w:pStyle w:val="Stata"/>
      </w:pPr>
    </w:p>
    <w:p w:rsidR="008C438C" w:rsidRDefault="008C438C" w:rsidP="008C438C">
      <w:pPr>
        <w:pStyle w:val="StataComment"/>
      </w:pPr>
      <w:r>
        <w:t>*Or we can graph the whole range</w:t>
      </w:r>
    </w:p>
    <w:p w:rsidR="008C438C" w:rsidRDefault="008C438C" w:rsidP="008C438C">
      <w:pPr>
        <w:pStyle w:val="Stata"/>
      </w:pPr>
      <w:proofErr w:type="gramStart"/>
      <w:r>
        <w:t>eval4</w:t>
      </w:r>
      <w:proofErr w:type="gramEnd"/>
      <w:r>
        <w:t xml:space="preserve"> </w:t>
      </w:r>
      <w:proofErr w:type="spellStart"/>
      <w:r>
        <w:t>probit</w:t>
      </w:r>
      <w:proofErr w:type="spellEnd"/>
      <w:r>
        <w:t xml:space="preserve"> </w:t>
      </w:r>
      <w:proofErr w:type="spellStart"/>
      <w:r>
        <w:t>lnChGo</w:t>
      </w:r>
      <w:proofErr w:type="spellEnd"/>
      <w:r>
        <w:t xml:space="preserve"> " </w:t>
      </w:r>
      <w:proofErr w:type="spellStart"/>
      <w:r>
        <w:t>ln</w:t>
      </w:r>
      <w:proofErr w:type="spellEnd"/>
      <w:r>
        <w:t xml:space="preserve">(0.5) </w:t>
      </w:r>
      <w:proofErr w:type="spellStart"/>
      <w:r>
        <w:t>ln</w:t>
      </w:r>
      <w:proofErr w:type="spellEnd"/>
      <w:r>
        <w:t xml:space="preserve">(2.5) </w:t>
      </w:r>
      <w:proofErr w:type="spellStart"/>
      <w:r>
        <w:t>ln</w:t>
      </w:r>
      <w:proofErr w:type="spellEnd"/>
      <w:r>
        <w:t xml:space="preserve">(12) </w:t>
      </w:r>
      <w:proofErr w:type="spellStart"/>
      <w:r>
        <w:t>ln</w:t>
      </w:r>
      <w:proofErr w:type="spellEnd"/>
      <w:r>
        <w:t xml:space="preserve">(30) </w:t>
      </w:r>
      <w:proofErr w:type="spellStart"/>
      <w:r>
        <w:t>ln</w:t>
      </w:r>
      <w:proofErr w:type="spellEnd"/>
      <w:r>
        <w:t xml:space="preserve">(52)  </w:t>
      </w:r>
      <w:proofErr w:type="spellStart"/>
      <w:r>
        <w:t>ln</w:t>
      </w:r>
      <w:proofErr w:type="spellEnd"/>
      <w:r>
        <w:t>(140)"</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lnChGo Predicted      s.e.    ci Low   ci High  Now-prev Now-begin Now/begin</w:t>
      </w:r>
    </w:p>
    <w:p w:rsidR="008C438C" w:rsidRDefault="008C438C" w:rsidP="008C438C">
      <w:pPr>
        <w:pStyle w:val="Boxednote"/>
        <w:shd w:val="clear" w:color="auto" w:fill="CCFFFF"/>
      </w:pPr>
      <w:r>
        <w:t xml:space="preserve">    -.6931     .5828    .03489     .5133     .6501         0         0         1</w:t>
      </w:r>
    </w:p>
    <w:p w:rsidR="008C438C" w:rsidRDefault="008C438C" w:rsidP="008C438C">
      <w:pPr>
        <w:pStyle w:val="Boxednote"/>
        <w:shd w:val="clear" w:color="auto" w:fill="CCFFFF"/>
      </w:pPr>
      <w:r>
        <w:t xml:space="preserve">     .9163     .5209    .03337     .4553     .5861   -.06196   -.06196     .8937</w:t>
      </w:r>
    </w:p>
    <w:p w:rsidR="008C438C" w:rsidRDefault="008C438C" w:rsidP="008C438C">
      <w:pPr>
        <w:pStyle w:val="Boxednote"/>
        <w:shd w:val="clear" w:color="auto" w:fill="CCFFFF"/>
      </w:pPr>
      <w:r>
        <w:t xml:space="preserve">     2.485       .46     .0343     .3934     .5278    -.0609    -.1229     .7892</w:t>
      </w:r>
    </w:p>
    <w:p w:rsidR="008C438C" w:rsidRDefault="008C438C" w:rsidP="008C438C">
      <w:pPr>
        <w:pStyle w:val="Boxednote"/>
        <w:shd w:val="clear" w:color="auto" w:fill="CCFFFF"/>
      </w:pPr>
      <w:r>
        <w:t xml:space="preserve">     3.401     .4247    .03582     .3558     .4962   -.03523    -.1581     .7288</w:t>
      </w:r>
    </w:p>
    <w:p w:rsidR="008C438C" w:rsidRDefault="008C438C" w:rsidP="008C438C">
      <w:pPr>
        <w:pStyle w:val="Boxednote"/>
        <w:shd w:val="clear" w:color="auto" w:fill="CCFFFF"/>
      </w:pPr>
      <w:r>
        <w:t xml:space="preserve">     3.951     .4038    .03697     .3331      .478   -.02089     -.179     .6929</w:t>
      </w:r>
    </w:p>
    <w:p w:rsidR="008C438C" w:rsidRDefault="008C438C" w:rsidP="008C438C">
      <w:pPr>
        <w:pStyle w:val="Boxednote"/>
        <w:shd w:val="clear" w:color="auto" w:fill="CCFFFF"/>
      </w:pPr>
      <w:r>
        <w:t xml:space="preserve">     4.942     .3669     .0393     .2926     .4467   -.03689    -.2159     .6296</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Comment"/>
      </w:pPr>
      <w:r>
        <w:t>*and OLS for comparison</w:t>
      </w:r>
    </w:p>
    <w:p w:rsidR="008C438C" w:rsidRDefault="008C438C" w:rsidP="008C438C">
      <w:pPr>
        <w:pStyle w:val="Stata"/>
      </w:pPr>
      <w:proofErr w:type="gramStart"/>
      <w:r>
        <w:t>regress</w:t>
      </w:r>
      <w:proofErr w:type="gramEnd"/>
      <w:r>
        <w:t xml:space="preserve"> Obama married </w:t>
      </w:r>
      <w:proofErr w:type="spellStart"/>
      <w:r>
        <w:t>lnChGo</w:t>
      </w:r>
      <w:proofErr w:type="spellEnd"/>
      <w:r>
        <w:t xml:space="preserve"> </w:t>
      </w:r>
      <w:proofErr w:type="spellStart"/>
      <w:r>
        <w:t>fundmQ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status, beta </w:t>
      </w:r>
    </w:p>
    <w:p w:rsidR="008C438C" w:rsidRDefault="008C438C" w:rsidP="008C438C">
      <w:pPr>
        <w:pStyle w:val="Stata"/>
      </w:pPr>
      <w:proofErr w:type="gramStart"/>
      <w:r>
        <w:t>eval4</w:t>
      </w:r>
      <w:proofErr w:type="gramEnd"/>
      <w:r>
        <w:t xml:space="preserve"> </w:t>
      </w:r>
      <w:r>
        <w:rPr>
          <w:highlight w:val="yellow"/>
        </w:rPr>
        <w:t>linear</w:t>
      </w:r>
      <w:r>
        <w:t xml:space="preserve"> </w:t>
      </w:r>
      <w:proofErr w:type="spellStart"/>
      <w:r>
        <w:t>lnChGo</w:t>
      </w:r>
      <w:proofErr w:type="spellEnd"/>
      <w:r>
        <w:t xml:space="preserve"> " </w:t>
      </w:r>
      <w:proofErr w:type="spellStart"/>
      <w:r>
        <w:t>ln</w:t>
      </w:r>
      <w:proofErr w:type="spellEnd"/>
      <w:r>
        <w:t xml:space="preserve">(0.5) </w:t>
      </w:r>
      <w:proofErr w:type="spellStart"/>
      <w:r>
        <w:t>ln</w:t>
      </w:r>
      <w:proofErr w:type="spellEnd"/>
      <w:r>
        <w:t xml:space="preserve">(2.5) </w:t>
      </w:r>
      <w:proofErr w:type="spellStart"/>
      <w:r>
        <w:t>ln</w:t>
      </w:r>
      <w:proofErr w:type="spellEnd"/>
      <w:r>
        <w:t xml:space="preserve">(12) </w:t>
      </w:r>
      <w:proofErr w:type="spellStart"/>
      <w:r>
        <w:t>ln</w:t>
      </w:r>
      <w:proofErr w:type="spellEnd"/>
      <w:r>
        <w:t xml:space="preserve">(30) </w:t>
      </w:r>
      <w:proofErr w:type="spellStart"/>
      <w:r>
        <w:t>ln</w:t>
      </w:r>
      <w:proofErr w:type="spellEnd"/>
      <w:r>
        <w:t xml:space="preserve">(52)  </w:t>
      </w:r>
      <w:proofErr w:type="spellStart"/>
      <w:r>
        <w:t>ln</w:t>
      </w:r>
      <w:proofErr w:type="spellEnd"/>
      <w:r>
        <w:t>(140)"</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lnChGo Predicted      s.e.    ci Low   ci High  Now-prev Now-begin Now/begin</w:t>
      </w:r>
    </w:p>
    <w:p w:rsidR="008C438C" w:rsidRDefault="008C438C" w:rsidP="008C438C">
      <w:pPr>
        <w:pStyle w:val="Boxednote"/>
        <w:shd w:val="clear" w:color="auto" w:fill="CCFFFF"/>
      </w:pPr>
      <w:r>
        <w:t xml:space="preserve">    -.6931     .5828    .03494     .5143     .6512         0         0         1</w:t>
      </w:r>
    </w:p>
    <w:p w:rsidR="008C438C" w:rsidRDefault="008C438C" w:rsidP="008C438C">
      <w:pPr>
        <w:pStyle w:val="Boxednote"/>
        <w:shd w:val="clear" w:color="auto" w:fill="CCFFFF"/>
      </w:pPr>
      <w:r>
        <w:t xml:space="preserve">     .9163     .5207    .03281     .4564      .585   -.06207   -.06207     .8935</w:t>
      </w:r>
    </w:p>
    <w:p w:rsidR="008C438C" w:rsidRDefault="008C438C" w:rsidP="008C438C">
      <w:pPr>
        <w:pStyle w:val="Boxednote"/>
        <w:shd w:val="clear" w:color="auto" w:fill="CCFFFF"/>
      </w:pPr>
      <w:r>
        <w:t xml:space="preserve">     2.485     .4602    .03389     .3938     .5266   -.06049    -.1226     .7897</w:t>
      </w:r>
    </w:p>
    <w:p w:rsidR="008C438C" w:rsidRDefault="008C438C" w:rsidP="008C438C">
      <w:pPr>
        <w:pStyle w:val="Boxednote"/>
        <w:shd w:val="clear" w:color="auto" w:fill="CCFFFF"/>
      </w:pPr>
      <w:r>
        <w:t xml:space="preserve">     3.401     .4249    .03586     .3546     .4951   -.03534    -.1579      .729</w:t>
      </w:r>
    </w:p>
    <w:p w:rsidR="008C438C" w:rsidRDefault="008C438C" w:rsidP="008C438C">
      <w:pPr>
        <w:pStyle w:val="Boxednote"/>
        <w:shd w:val="clear" w:color="auto" w:fill="CCFFFF"/>
      </w:pPr>
      <w:r>
        <w:t xml:space="preserve">     3.951     .4036    .03744     .3302      .477   -.02121    -.1791     .6926</w:t>
      </w:r>
    </w:p>
    <w:p w:rsidR="008C438C" w:rsidRDefault="008C438C" w:rsidP="008C438C">
      <w:pPr>
        <w:pStyle w:val="Boxednote"/>
        <w:shd w:val="clear" w:color="auto" w:fill="CCFFFF"/>
      </w:pPr>
      <w:r>
        <w:t xml:space="preserve">     4.942     .3654    .04093     .2852     .4457    -.0382    -.2173     .6271</w:t>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7CDC7B83" wp14:editId="317B52BE">
            <wp:extent cx="2915920" cy="2576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5920" cy="257619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Heading4"/>
      </w:pPr>
      <w:r>
        <w:t xml:space="preserve">*Now a </w:t>
      </w:r>
      <w:proofErr w:type="spellStart"/>
      <w:r>
        <w:t>logit</w:t>
      </w:r>
      <w:proofErr w:type="spellEnd"/>
    </w:p>
    <w:p w:rsidR="008C438C" w:rsidRDefault="008C438C" w:rsidP="008C438C">
      <w:pPr>
        <w:pStyle w:val="Stata"/>
      </w:pPr>
    </w:p>
    <w:p w:rsidR="008C438C" w:rsidRDefault="008C438C" w:rsidP="008C438C">
      <w:pPr>
        <w:pStyle w:val="Stata"/>
      </w:pPr>
      <w:proofErr w:type="spellStart"/>
      <w:proofErr w:type="gramStart"/>
      <w:r>
        <w:t>logit</w:t>
      </w:r>
      <w:proofErr w:type="spellEnd"/>
      <w:proofErr w:type="gramEnd"/>
      <w:r>
        <w:t xml:space="preserve"> Obama married </w:t>
      </w:r>
      <w:proofErr w:type="spellStart"/>
      <w:r>
        <w:t>lnChGo</w:t>
      </w:r>
      <w:proofErr w:type="spellEnd"/>
      <w:r>
        <w:t xml:space="preserve"> </w:t>
      </w:r>
      <w:proofErr w:type="spellStart"/>
      <w:r>
        <w:t>fundmQ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status</w:t>
      </w:r>
    </w:p>
    <w:p w:rsidR="008C438C" w:rsidRDefault="008C438C" w:rsidP="008C438C">
      <w:pPr>
        <w:pStyle w:val="Stata"/>
      </w:pPr>
      <w:proofErr w:type="gramStart"/>
      <w:r>
        <w:t>eval4</w:t>
      </w:r>
      <w:proofErr w:type="gramEnd"/>
      <w:r>
        <w:t xml:space="preserve"> </w:t>
      </w:r>
      <w:proofErr w:type="spellStart"/>
      <w:r>
        <w:t>logit</w:t>
      </w:r>
      <w:proofErr w:type="spellEnd"/>
      <w:r>
        <w:t xml:space="preserve"> </w:t>
      </w:r>
      <w:proofErr w:type="spellStart"/>
      <w:r>
        <w:t>lnChGo</w:t>
      </w:r>
      <w:proofErr w:type="spellEnd"/>
      <w:r>
        <w:t xml:space="preserve"> " </w:t>
      </w:r>
      <w:proofErr w:type="spellStart"/>
      <w:r>
        <w:t>ln</w:t>
      </w:r>
      <w:proofErr w:type="spellEnd"/>
      <w:r>
        <w:t xml:space="preserve">(0.5) </w:t>
      </w:r>
      <w:proofErr w:type="spellStart"/>
      <w:r>
        <w:t>ln</w:t>
      </w:r>
      <w:proofErr w:type="spellEnd"/>
      <w:r>
        <w:t xml:space="preserve">(2.5) </w:t>
      </w:r>
      <w:proofErr w:type="spellStart"/>
      <w:r>
        <w:t>ln</w:t>
      </w:r>
      <w:proofErr w:type="spellEnd"/>
      <w:r>
        <w:t xml:space="preserve">(12) </w:t>
      </w:r>
      <w:proofErr w:type="spellStart"/>
      <w:r>
        <w:t>ln</w:t>
      </w:r>
      <w:proofErr w:type="spellEnd"/>
      <w:r>
        <w:t xml:space="preserve">(30) </w:t>
      </w:r>
      <w:proofErr w:type="spellStart"/>
      <w:r>
        <w:t>ln</w:t>
      </w:r>
      <w:proofErr w:type="spellEnd"/>
      <w:r>
        <w:t xml:space="preserve">(52)  </w:t>
      </w:r>
      <w:proofErr w:type="spellStart"/>
      <w:r>
        <w:t>ln</w:t>
      </w:r>
      <w:proofErr w:type="spellEnd"/>
      <w:r>
        <w:t>(140)"</w:t>
      </w:r>
    </w:p>
    <w:p w:rsidR="008C438C" w:rsidRDefault="008C438C" w:rsidP="008C438C">
      <w:pPr>
        <w:pStyle w:val="Boxednote"/>
        <w:shd w:val="clear" w:color="auto" w:fill="CCFFFF"/>
      </w:pPr>
      <w:r>
        <w:t>Logistic regression                               Number of obs   =       1761</w:t>
      </w:r>
    </w:p>
    <w:p w:rsidR="008C438C" w:rsidRDefault="008C438C" w:rsidP="008C438C">
      <w:pPr>
        <w:pStyle w:val="Boxednote"/>
        <w:shd w:val="clear" w:color="auto" w:fill="CCFFFF"/>
      </w:pPr>
      <w:r>
        <w:t xml:space="preserve">                                                  LR chi2(8)      =     104.00</w:t>
      </w:r>
    </w:p>
    <w:p w:rsidR="008C438C" w:rsidRDefault="008C438C" w:rsidP="008C438C">
      <w:pPr>
        <w:pStyle w:val="Boxednote"/>
        <w:shd w:val="clear" w:color="auto" w:fill="CCFFFF"/>
      </w:pPr>
      <w:r>
        <w:t xml:space="preserve">                                                  Prob &gt; chi2     =     0.0000</w:t>
      </w:r>
    </w:p>
    <w:p w:rsidR="008C438C" w:rsidRDefault="008C438C" w:rsidP="008C438C">
      <w:pPr>
        <w:pStyle w:val="Boxednote"/>
        <w:shd w:val="clear" w:color="auto" w:fill="CCFFFF"/>
      </w:pPr>
      <w:r>
        <w:t>Log likelihood = -1168.3221                       Pseudo R2       =     0.0426</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Obama |      Coef.   Std. Err.      z    P&gt;|z|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-.1418587   .1017754    -1.39   0.163    -.3413348    .0576175</w:t>
      </w:r>
    </w:p>
    <w:p w:rsidR="008C438C" w:rsidRDefault="008C438C" w:rsidP="008C438C">
      <w:pPr>
        <w:pStyle w:val="Boxednote"/>
        <w:shd w:val="clear" w:color="auto" w:fill="CCFFFF"/>
      </w:pPr>
      <w:r>
        <w:t xml:space="preserve">      lnChGo |  -.1603161   .0275064    -5.83   0.000    -.2142276   -.1064046</w:t>
      </w:r>
    </w:p>
    <w:p w:rsidR="008C438C" w:rsidRDefault="008C438C" w:rsidP="008C438C">
      <w:pPr>
        <w:pStyle w:val="Boxednote"/>
        <w:shd w:val="clear" w:color="auto" w:fill="CCFFFF"/>
      </w:pPr>
      <w:r>
        <w:t xml:space="preserve">      fundmQ |  -.3951919   .1138619    -3.47   0.001    -.6183571   -.1720266</w:t>
      </w:r>
    </w:p>
    <w:p w:rsidR="008C438C" w:rsidRDefault="008C438C" w:rsidP="008C438C">
      <w:pPr>
        <w:pStyle w:val="Boxednote"/>
        <w:shd w:val="clear" w:color="auto" w:fill="CCFFFF"/>
      </w:pPr>
      <w:r>
        <w:t xml:space="preserve">       maleM |  -.2674947   .0989968    -2.70   0.007    -.4615248   -.0734646</w:t>
      </w:r>
    </w:p>
    <w:p w:rsidR="008C438C" w:rsidRDefault="008C438C" w:rsidP="008C438C">
      <w:pPr>
        <w:pStyle w:val="Boxednote"/>
        <w:shd w:val="clear" w:color="auto" w:fill="CCFFFF"/>
      </w:pPr>
      <w:r>
        <w:t xml:space="preserve">        ageM |  -.0059722   .0032728    -1.82   0.068    -.0123868    .0004424</w:t>
      </w:r>
    </w:p>
    <w:p w:rsidR="008C438C" w:rsidRDefault="008C438C" w:rsidP="008C438C">
      <w:pPr>
        <w:pStyle w:val="Boxednote"/>
        <w:shd w:val="clear" w:color="auto" w:fill="CCFFFF"/>
      </w:pPr>
      <w:r>
        <w:t xml:space="preserve">      edNowQ |   .0210661    .025743     0.82   0.413    -.0293892    .0715215</w:t>
      </w:r>
    </w:p>
    <w:p w:rsidR="008C438C" w:rsidRDefault="008C438C" w:rsidP="008C438C">
      <w:pPr>
        <w:pStyle w:val="Boxednote"/>
        <w:shd w:val="clear" w:color="auto" w:fill="CCFFFF"/>
      </w:pPr>
      <w:r>
        <w:t xml:space="preserve">       rural |   -.397007   .1031344    -3.85   0.000    -.5991467   -.1948673</w:t>
      </w:r>
    </w:p>
    <w:p w:rsidR="008C438C" w:rsidRDefault="008C438C" w:rsidP="008C438C">
      <w:pPr>
        <w:pStyle w:val="Boxednote"/>
        <w:shd w:val="clear" w:color="auto" w:fill="CCFFFF"/>
      </w:pPr>
      <w:r>
        <w:t xml:space="preserve">      status |  -.0023311   .0024365    -0.96   0.339    -.0071066    .0024444</w:t>
      </w:r>
    </w:p>
    <w:p w:rsidR="008C438C" w:rsidRDefault="008C438C" w:rsidP="008C438C">
      <w:pPr>
        <w:pStyle w:val="Boxednote"/>
        <w:shd w:val="clear" w:color="auto" w:fill="CCFFFF"/>
      </w:pPr>
      <w:r>
        <w:t xml:space="preserve">       _cons |   .7956253   .3549391     2.24   0.025     .0999574    1.491293</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WHOLE POPULATION STANDARDIZATION. Version Jan 2009. For help: eval4 help</w:t>
      </w:r>
    </w:p>
    <w:p w:rsidR="008C438C" w:rsidRDefault="008C438C" w:rsidP="008C438C">
      <w:pPr>
        <w:pStyle w:val="Boxednote"/>
        <w:shd w:val="clear" w:color="auto" w:fill="CCFFFF"/>
      </w:pPr>
      <w:r>
        <w:t xml:space="preserve">    lnChGo Predicted      s.e.    ci Low   ci High  Now-prev Now-begin Now/begin</w:t>
      </w:r>
    </w:p>
    <w:p w:rsidR="008C438C" w:rsidRDefault="008C438C" w:rsidP="008C438C">
      <w:pPr>
        <w:pStyle w:val="Boxednote"/>
        <w:shd w:val="clear" w:color="auto" w:fill="CCFFFF"/>
      </w:pPr>
      <w:r>
        <w:t xml:space="preserve">    -.6931     .5827    .03488     .5129     .6497         0         0         1</w:t>
      </w:r>
    </w:p>
    <w:p w:rsidR="008C438C" w:rsidRDefault="008C438C" w:rsidP="008C438C">
      <w:pPr>
        <w:pStyle w:val="Boxednote"/>
        <w:shd w:val="clear" w:color="auto" w:fill="CCFFFF"/>
      </w:pPr>
      <w:r>
        <w:t xml:space="preserve">     .9163     .5206    .03353     .4547     .5862   -.06204   -.06204     .8935</w:t>
      </w:r>
    </w:p>
    <w:p w:rsidR="008C438C" w:rsidRDefault="008C438C" w:rsidP="008C438C">
      <w:pPr>
        <w:pStyle w:val="Boxednote"/>
        <w:shd w:val="clear" w:color="auto" w:fill="CCFFFF"/>
      </w:pPr>
      <w:r>
        <w:t xml:space="preserve">     2.485     .4595    .03443     .3929     .5278   -.06111    -.1232     .7886</w:t>
      </w:r>
    </w:p>
    <w:p w:rsidR="008C438C" w:rsidRDefault="008C438C" w:rsidP="008C438C">
      <w:pPr>
        <w:pStyle w:val="Boxednote"/>
        <w:shd w:val="clear" w:color="auto" w:fill="CCFFFF"/>
      </w:pPr>
      <w:r>
        <w:t xml:space="preserve">     3.401     .4242    .03585     .3556     .4961   -.03527    -.1584     .7281</w:t>
      </w:r>
    </w:p>
    <w:p w:rsidR="008C438C" w:rsidRDefault="008C438C" w:rsidP="008C438C">
      <w:pPr>
        <w:pStyle w:val="Boxednote"/>
        <w:shd w:val="clear" w:color="auto" w:fill="CCFFFF"/>
      </w:pPr>
      <w:r>
        <w:t xml:space="preserve">     3.951     .4034     .0369     .3332     .4778   -.02084    -.1793     .6923</w:t>
      </w:r>
    </w:p>
    <w:p w:rsidR="008C438C" w:rsidRDefault="008C438C" w:rsidP="008C438C">
      <w:pPr>
        <w:pStyle w:val="Boxednote"/>
        <w:shd w:val="clear" w:color="auto" w:fill="CCFFFF"/>
      </w:pPr>
      <w:r>
        <w:t xml:space="preserve">     4.942     .3668    .03897     .2937     .4464   -.03665    -.2159     .6294</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63220A21" wp14:editId="2BEB7C4A">
            <wp:extent cx="2414270" cy="1143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4270" cy="114300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jc w:val="center"/>
      </w:pPr>
      <w:r>
        <w:rPr>
          <w:b w:val="0"/>
          <w:noProof/>
        </w:rPr>
        <w:drawing>
          <wp:inline distT="0" distB="0" distL="0" distR="0" wp14:anchorId="040BF6BB" wp14:editId="5A052139">
            <wp:extent cx="2988310" cy="27374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8310" cy="273748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Heading4"/>
      </w:pPr>
      <w:r>
        <w:t>*"logistic" version rather than "</w:t>
      </w:r>
      <w:proofErr w:type="spellStart"/>
      <w:r>
        <w:t>logit</w:t>
      </w:r>
      <w:proofErr w:type="spellEnd"/>
      <w:r>
        <w:t>"</w:t>
      </w:r>
    </w:p>
    <w:p w:rsidR="008C438C" w:rsidRDefault="008C438C" w:rsidP="008C438C">
      <w:pPr>
        <w:pStyle w:val="Stata"/>
      </w:pPr>
    </w:p>
    <w:p w:rsidR="008C438C" w:rsidRDefault="008C438C" w:rsidP="008C438C">
      <w:pPr>
        <w:pStyle w:val="Stata"/>
      </w:pPr>
      <w:proofErr w:type="spellStart"/>
      <w:proofErr w:type="gramStart"/>
      <w:r>
        <w:t>logit</w:t>
      </w:r>
      <w:proofErr w:type="spellEnd"/>
      <w:proofErr w:type="gramEnd"/>
      <w:r>
        <w:t xml:space="preserve"> Obama married </w:t>
      </w:r>
      <w:proofErr w:type="spellStart"/>
      <w:r>
        <w:t>lnChGo</w:t>
      </w:r>
      <w:proofErr w:type="spellEnd"/>
      <w:r>
        <w:t xml:space="preserve"> </w:t>
      </w:r>
      <w:proofErr w:type="spellStart"/>
      <w:r>
        <w:t>fundmQ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status</w:t>
      </w:r>
    </w:p>
    <w:p w:rsidR="008C438C" w:rsidRDefault="008C438C" w:rsidP="008C438C">
      <w:pPr>
        <w:pStyle w:val="Stata"/>
      </w:pPr>
      <w:proofErr w:type="gramStart"/>
      <w:r>
        <w:t>logistic</w:t>
      </w:r>
      <w:proofErr w:type="gramEnd"/>
      <w:r>
        <w:t xml:space="preserve"> Obama married </w:t>
      </w:r>
      <w:proofErr w:type="spellStart"/>
      <w:r>
        <w:t>lnChGo</w:t>
      </w:r>
      <w:proofErr w:type="spellEnd"/>
      <w:r>
        <w:t xml:space="preserve"> </w:t>
      </w:r>
      <w:proofErr w:type="spellStart"/>
      <w:r>
        <w:t>fundmQ</w:t>
      </w:r>
      <w:proofErr w:type="spellEnd"/>
      <w:r>
        <w:t xml:space="preserve"> </w:t>
      </w:r>
      <w:proofErr w:type="spellStart"/>
      <w:r>
        <w:t>maleM</w:t>
      </w:r>
      <w:proofErr w:type="spellEnd"/>
      <w:r>
        <w:t xml:space="preserve"> </w:t>
      </w:r>
      <w:proofErr w:type="spellStart"/>
      <w:r>
        <w:t>ageM</w:t>
      </w:r>
      <w:proofErr w:type="spellEnd"/>
      <w:r>
        <w:t xml:space="preserve"> </w:t>
      </w:r>
      <w:proofErr w:type="spellStart"/>
      <w:r>
        <w:t>edNowQ</w:t>
      </w:r>
      <w:proofErr w:type="spellEnd"/>
      <w:r>
        <w:t xml:space="preserve"> rural status</w:t>
      </w:r>
    </w:p>
    <w:p w:rsidR="008C438C" w:rsidRDefault="008C438C" w:rsidP="008C438C">
      <w:pPr>
        <w:pStyle w:val="Boxednote"/>
        <w:shd w:val="clear" w:color="auto" w:fill="CCFFFF"/>
      </w:pPr>
      <w:r>
        <w:t>Logistic regression                               Number of obs   =       1761</w:t>
      </w:r>
    </w:p>
    <w:p w:rsidR="008C438C" w:rsidRDefault="008C438C" w:rsidP="008C438C">
      <w:pPr>
        <w:pStyle w:val="Boxednote"/>
        <w:shd w:val="clear" w:color="auto" w:fill="CCFFFF"/>
      </w:pPr>
      <w:r>
        <w:t xml:space="preserve">                                                  LR chi2(8)      =     104.00</w:t>
      </w:r>
    </w:p>
    <w:p w:rsidR="008C438C" w:rsidRDefault="008C438C" w:rsidP="008C438C">
      <w:pPr>
        <w:pStyle w:val="Boxednote"/>
        <w:shd w:val="clear" w:color="auto" w:fill="CCFFFF"/>
      </w:pPr>
      <w:r>
        <w:t xml:space="preserve">                                                  Prob &gt; chi2     =     0.0000</w:t>
      </w:r>
    </w:p>
    <w:p w:rsidR="008C438C" w:rsidRDefault="008C438C" w:rsidP="008C438C">
      <w:pPr>
        <w:pStyle w:val="Boxednote"/>
        <w:shd w:val="clear" w:color="auto" w:fill="CCFFFF"/>
      </w:pPr>
      <w:r>
        <w:t>Log likelihood = -1168.3221                       Pseudo R2       =     0.0426</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Obama |      Coef.   Std. Err.      z    P&gt;|z|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w:t>
      </w:r>
      <w:r>
        <w:rPr>
          <w:highlight w:val="cyan"/>
        </w:rPr>
        <w:t>.141</w:t>
      </w:r>
      <w:r>
        <w:t xml:space="preserve">8587   .1017754    </w:t>
      </w:r>
      <w:r>
        <w:rPr>
          <w:highlight w:val="green"/>
        </w:rPr>
        <w:t>-1.3</w:t>
      </w:r>
      <w:r>
        <w:t>9   0.163    -.3413348    .0576175</w:t>
      </w:r>
    </w:p>
    <w:p w:rsidR="008C438C" w:rsidRDefault="008C438C" w:rsidP="008C438C">
      <w:pPr>
        <w:pStyle w:val="Boxednote"/>
        <w:shd w:val="clear" w:color="auto" w:fill="CCFFFF"/>
      </w:pPr>
      <w:r>
        <w:t xml:space="preserve">      lnChGo |  -</w:t>
      </w:r>
      <w:r>
        <w:rPr>
          <w:highlight w:val="cyan"/>
        </w:rPr>
        <w:t>.160</w:t>
      </w:r>
      <w:r>
        <w:t xml:space="preserve">3161   .0275064    </w:t>
      </w:r>
      <w:r>
        <w:rPr>
          <w:highlight w:val="green"/>
        </w:rPr>
        <w:t>-5.8</w:t>
      </w:r>
      <w:r>
        <w:t>3   0.000    -.2142276   -.1064046</w:t>
      </w:r>
    </w:p>
    <w:p w:rsidR="008C438C" w:rsidRDefault="008C438C" w:rsidP="008C438C">
      <w:pPr>
        <w:pStyle w:val="Boxednote"/>
        <w:shd w:val="clear" w:color="auto" w:fill="CCFFFF"/>
      </w:pPr>
      <w:r>
        <w:t xml:space="preserve">      fundmQ |  -</w:t>
      </w:r>
      <w:r>
        <w:rPr>
          <w:highlight w:val="cyan"/>
        </w:rPr>
        <w:t>.39</w:t>
      </w:r>
      <w:r>
        <w:t>51919   .1138619    -</w:t>
      </w:r>
      <w:r>
        <w:rPr>
          <w:highlight w:val="green"/>
        </w:rPr>
        <w:t>3.4</w:t>
      </w:r>
      <w:r>
        <w:t>7   0.001    -.6183571   -.1720266</w:t>
      </w:r>
    </w:p>
    <w:p w:rsidR="008C438C" w:rsidRDefault="008C438C" w:rsidP="008C438C">
      <w:pPr>
        <w:pStyle w:val="Boxednote"/>
        <w:shd w:val="clear" w:color="auto" w:fill="CCFFFF"/>
      </w:pPr>
      <w:r>
        <w:t xml:space="preserve">       maleM |  -</w:t>
      </w:r>
      <w:r>
        <w:rPr>
          <w:highlight w:val="cyan"/>
        </w:rPr>
        <w:t>.2674</w:t>
      </w:r>
      <w:r>
        <w:t>947   .0989968    -</w:t>
      </w:r>
      <w:r>
        <w:rPr>
          <w:highlight w:val="green"/>
        </w:rPr>
        <w:t>2.70</w:t>
      </w:r>
      <w:r>
        <w:t xml:space="preserve">   0.007    -.4615248   -.0734646</w:t>
      </w:r>
    </w:p>
    <w:p w:rsidR="008C438C" w:rsidRDefault="008C438C" w:rsidP="008C438C">
      <w:pPr>
        <w:pStyle w:val="Boxednote"/>
        <w:shd w:val="clear" w:color="auto" w:fill="CCFFFF"/>
      </w:pPr>
      <w:r>
        <w:t xml:space="preserve">        ageM |  -.0059722   .0032728    -1.82   0.068    -.0123868    .0004424</w:t>
      </w:r>
    </w:p>
    <w:p w:rsidR="008C438C" w:rsidRDefault="008C438C" w:rsidP="008C438C">
      <w:pPr>
        <w:pStyle w:val="Boxednote"/>
        <w:shd w:val="clear" w:color="auto" w:fill="CCFFFF"/>
      </w:pPr>
      <w:r>
        <w:t xml:space="preserve">      edNowQ |   .0210661    .025743     0.82   0.413    -.0293892    .0715215</w:t>
      </w:r>
    </w:p>
    <w:p w:rsidR="008C438C" w:rsidRDefault="008C438C" w:rsidP="008C438C">
      <w:pPr>
        <w:pStyle w:val="Boxednote"/>
        <w:shd w:val="clear" w:color="auto" w:fill="CCFFFF"/>
      </w:pPr>
      <w:r>
        <w:t xml:space="preserve">       rural |   -.397007   .1031344    -3.85   0.000    -.5991467   -.1948673</w:t>
      </w:r>
    </w:p>
    <w:p w:rsidR="008C438C" w:rsidRDefault="008C438C" w:rsidP="008C438C">
      <w:pPr>
        <w:pStyle w:val="Boxednote"/>
        <w:shd w:val="clear" w:color="auto" w:fill="CCFFFF"/>
      </w:pPr>
      <w:r>
        <w:t xml:space="preserve">      status |  -.0023311   .0024365    -0.96   0.339    -.0071066    .0024444</w:t>
      </w:r>
    </w:p>
    <w:p w:rsidR="008C438C" w:rsidRDefault="008C438C" w:rsidP="008C438C">
      <w:pPr>
        <w:pStyle w:val="Boxednote"/>
        <w:shd w:val="clear" w:color="auto" w:fill="CCFFFF"/>
      </w:pPr>
      <w:r>
        <w:t xml:space="preserve">       _cons |   .7956253   .3549391     2.24   0.025     .0999574    1.491293</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CCFFFF"/>
      </w:pPr>
      <w:r>
        <w:t xml:space="preserve">. </w:t>
      </w:r>
    </w:p>
    <w:p w:rsidR="008C438C" w:rsidRDefault="008C438C" w:rsidP="008C438C">
      <w:pPr>
        <w:pStyle w:val="Boxednote"/>
        <w:shd w:val="clear" w:color="auto" w:fill="CCFFFF"/>
      </w:pPr>
      <w:r>
        <w:t>. logistic Obama married lnChGo fundmQ maleM ageM edNowQ rural status</w:t>
      </w:r>
    </w:p>
    <w:p w:rsidR="008C438C" w:rsidRDefault="008C438C" w:rsidP="008C438C">
      <w:pPr>
        <w:pStyle w:val="Boxednote"/>
        <w:shd w:val="clear" w:color="auto" w:fill="CCFFFF"/>
      </w:pPr>
    </w:p>
    <w:p w:rsidR="008C438C" w:rsidRDefault="008C438C" w:rsidP="008C438C">
      <w:pPr>
        <w:pStyle w:val="Boxednote"/>
        <w:shd w:val="clear" w:color="auto" w:fill="CCFFFF"/>
      </w:pPr>
      <w:r>
        <w:t>Logistic regression                               Number of obs   =       1761</w:t>
      </w:r>
    </w:p>
    <w:p w:rsidR="008C438C" w:rsidRDefault="008C438C" w:rsidP="008C438C">
      <w:pPr>
        <w:pStyle w:val="Boxednote"/>
        <w:shd w:val="clear" w:color="auto" w:fill="CCFFFF"/>
      </w:pPr>
      <w:r>
        <w:t xml:space="preserve">                                                  LR chi2(8)      =     104.00</w:t>
      </w:r>
    </w:p>
    <w:p w:rsidR="008C438C" w:rsidRDefault="008C438C" w:rsidP="008C438C">
      <w:pPr>
        <w:pStyle w:val="Boxednote"/>
        <w:shd w:val="clear" w:color="auto" w:fill="CCFFFF"/>
      </w:pPr>
      <w:r>
        <w:t xml:space="preserve">                                                  Prob &gt; chi2     =     0.0000</w:t>
      </w:r>
    </w:p>
    <w:p w:rsidR="008C438C" w:rsidRDefault="008C438C" w:rsidP="008C438C">
      <w:pPr>
        <w:pStyle w:val="Boxednote"/>
        <w:shd w:val="clear" w:color="auto" w:fill="CCFFFF"/>
      </w:pPr>
      <w:r>
        <w:t>Log likelihood = -1168.3221                       Pseudo R2       =     0.0426</w:t>
      </w:r>
    </w:p>
    <w:p w:rsidR="008C438C" w:rsidRDefault="008C438C" w:rsidP="008C438C">
      <w:pPr>
        <w:pStyle w:val="Boxednote"/>
        <w:shd w:val="clear" w:color="auto" w:fill="CCFFFF"/>
      </w:pP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Obama | Odds Ratio   Std. Err.      z    P&gt;|z|     [95% Conf. Interval]</w:t>
      </w:r>
    </w:p>
    <w:p w:rsidR="008C438C" w:rsidRDefault="008C438C" w:rsidP="008C438C">
      <w:pPr>
        <w:pStyle w:val="Boxednote"/>
        <w:shd w:val="clear" w:color="auto" w:fill="CCFFFF"/>
      </w:pPr>
      <w:r>
        <w:t>-------------+----------------------------------------------------------------</w:t>
      </w:r>
    </w:p>
    <w:p w:rsidR="008C438C" w:rsidRDefault="008C438C" w:rsidP="008C438C">
      <w:pPr>
        <w:pStyle w:val="Boxednote"/>
        <w:shd w:val="clear" w:color="auto" w:fill="CCFFFF"/>
      </w:pPr>
      <w:r>
        <w:t xml:space="preserve">     married |   </w:t>
      </w:r>
      <w:r>
        <w:rPr>
          <w:highlight w:val="cyan"/>
        </w:rPr>
        <w:t>.867</w:t>
      </w:r>
      <w:r>
        <w:t xml:space="preserve">7439    .088315    </w:t>
      </w:r>
      <w:r>
        <w:rPr>
          <w:highlight w:val="green"/>
        </w:rPr>
        <w:t>-1.39</w:t>
      </w:r>
      <w:r>
        <w:t xml:space="preserve">   0.163     .7108209     1.05931</w:t>
      </w:r>
    </w:p>
    <w:p w:rsidR="008C438C" w:rsidRDefault="008C438C" w:rsidP="008C438C">
      <w:pPr>
        <w:pStyle w:val="Boxednote"/>
        <w:shd w:val="clear" w:color="auto" w:fill="CCFFFF"/>
      </w:pPr>
      <w:r>
        <w:t xml:space="preserve">      lnChGo |   </w:t>
      </w:r>
      <w:r>
        <w:rPr>
          <w:highlight w:val="cyan"/>
        </w:rPr>
        <w:t>.851</w:t>
      </w:r>
      <w:r>
        <w:t xml:space="preserve">8745    .023432    </w:t>
      </w:r>
      <w:r>
        <w:rPr>
          <w:highlight w:val="green"/>
        </w:rPr>
        <w:t>-5.83</w:t>
      </w:r>
      <w:r>
        <w:t xml:space="preserve">   0.000     .8071647    .8990608</w:t>
      </w:r>
    </w:p>
    <w:p w:rsidR="008C438C" w:rsidRDefault="008C438C" w:rsidP="008C438C">
      <w:pPr>
        <w:pStyle w:val="Boxednote"/>
        <w:shd w:val="clear" w:color="auto" w:fill="CCFFFF"/>
      </w:pPr>
      <w:r>
        <w:t xml:space="preserve">      fundmQ |   </w:t>
      </w:r>
      <w:r>
        <w:rPr>
          <w:highlight w:val="magenta"/>
        </w:rPr>
        <w:t>.673</w:t>
      </w:r>
      <w:r>
        <w:rPr>
          <w:highlight w:val="cyan"/>
        </w:rPr>
        <w:t>5</w:t>
      </w:r>
      <w:r>
        <w:t>508   .0766918    -</w:t>
      </w:r>
      <w:r>
        <w:rPr>
          <w:highlight w:val="green"/>
        </w:rPr>
        <w:t>3.47</w:t>
      </w:r>
      <w:r>
        <w:t xml:space="preserve">   0.001      .538829    .8419567</w:t>
      </w:r>
    </w:p>
    <w:p w:rsidR="008C438C" w:rsidRDefault="008C438C" w:rsidP="008C438C">
      <w:pPr>
        <w:pStyle w:val="Boxednote"/>
        <w:shd w:val="clear" w:color="auto" w:fill="CCFFFF"/>
      </w:pPr>
      <w:r>
        <w:t xml:space="preserve">       maleM |   </w:t>
      </w:r>
      <w:r>
        <w:rPr>
          <w:highlight w:val="cyan"/>
        </w:rPr>
        <w:t>.7652</w:t>
      </w:r>
      <w:r>
        <w:t xml:space="preserve">944   .0757617    </w:t>
      </w:r>
      <w:r>
        <w:rPr>
          <w:highlight w:val="green"/>
        </w:rPr>
        <w:t>-2.70</w:t>
      </w:r>
      <w:r>
        <w:t xml:space="preserve">   0.007     .6303218    .9291691</w:t>
      </w:r>
    </w:p>
    <w:p w:rsidR="008C438C" w:rsidRDefault="008C438C" w:rsidP="008C438C">
      <w:pPr>
        <w:pStyle w:val="Boxednote"/>
        <w:shd w:val="clear" w:color="auto" w:fill="CCFFFF"/>
      </w:pPr>
      <w:r>
        <w:t xml:space="preserve">        ageM |   .9940456   .0032533    -1.82   0.068     .9876896    1.000442</w:t>
      </w:r>
    </w:p>
    <w:p w:rsidR="008C438C" w:rsidRDefault="008C438C" w:rsidP="008C438C">
      <w:pPr>
        <w:pStyle w:val="Boxednote"/>
        <w:shd w:val="clear" w:color="auto" w:fill="CCFFFF"/>
      </w:pPr>
      <w:r>
        <w:t xml:space="preserve">      edNowQ |    1.02129   .0262911     0.82   0.413     .9710384    1.074141</w:t>
      </w:r>
    </w:p>
    <w:p w:rsidR="008C438C" w:rsidRDefault="008C438C" w:rsidP="008C438C">
      <w:pPr>
        <w:pStyle w:val="Boxednote"/>
        <w:shd w:val="clear" w:color="auto" w:fill="CCFFFF"/>
      </w:pPr>
      <w:r>
        <w:t xml:space="preserve">       rural |   .6723293   .0693403    -3.85   0.000     .5492801    .8229438</w:t>
      </w:r>
    </w:p>
    <w:p w:rsidR="008C438C" w:rsidRDefault="008C438C" w:rsidP="008C438C">
      <w:pPr>
        <w:pStyle w:val="Boxednote"/>
        <w:shd w:val="clear" w:color="auto" w:fill="CCFFFF"/>
      </w:pPr>
      <w:r>
        <w:t xml:space="preserve">      status |   .9976716   .0024309    -0.96   0.339     .9929186    1.002447</w:t>
      </w:r>
    </w:p>
    <w:p w:rsidR="008C438C" w:rsidRDefault="008C438C" w:rsidP="008C438C">
      <w:pPr>
        <w:pStyle w:val="Boxednote"/>
        <w:shd w:val="clear" w:color="auto" w:fill="CCFFFF"/>
      </w:pPr>
      <w:r>
        <w:t xml:space="preserve">       _cons |   2.215826   .7864833     2.24   0.025     1.105124    4.442837</w:t>
      </w:r>
    </w:p>
    <w:p w:rsidR="008C438C" w:rsidRDefault="008C438C" w:rsidP="008C438C">
      <w:pPr>
        <w:pStyle w:val="Boxednote"/>
        <w:shd w:val="clear" w:color="auto" w:fill="CCFFFF"/>
      </w:pPr>
      <w:r>
        <w:t>------------------------------------------------------------------------------</w:t>
      </w:r>
    </w:p>
    <w:p w:rsidR="008C438C" w:rsidRDefault="008C438C" w:rsidP="008C438C">
      <w:pPr>
        <w:pStyle w:val="Stata"/>
      </w:pPr>
    </w:p>
    <w:p w:rsidR="008C438C" w:rsidRDefault="008C438C" w:rsidP="008C438C">
      <w:pPr>
        <w:pStyle w:val="Boxednote"/>
        <w:shd w:val="clear" w:color="auto" w:fill="99CCFF"/>
      </w:pPr>
      <w:r>
        <w:t>To get the odds ratios, start with the predicted values:</w:t>
      </w:r>
    </w:p>
    <w:p w:rsidR="008C438C" w:rsidRDefault="008C438C" w:rsidP="008C438C">
      <w:pPr>
        <w:pStyle w:val="Boxednote"/>
        <w:shd w:val="clear" w:color="auto" w:fill="CCFFFF"/>
      </w:pPr>
      <w:r>
        <w:t xml:space="preserve">    fundmQ Predicted      s.e.    ci Low   ci High  Now-prev Now-begin Now/begin</w:t>
      </w:r>
    </w:p>
    <w:p w:rsidR="008C438C" w:rsidRDefault="008C438C" w:rsidP="008C438C">
      <w:pPr>
        <w:pStyle w:val="Boxednote"/>
        <w:shd w:val="clear" w:color="auto" w:fill="CCFFFF"/>
      </w:pPr>
      <w:r>
        <w:t xml:space="preserve">         0     .5369    .03365     .4706     .6025         0         0         1</w:t>
      </w:r>
    </w:p>
    <w:p w:rsidR="008C438C" w:rsidRDefault="008C438C" w:rsidP="008C438C">
      <w:pPr>
        <w:pStyle w:val="Boxednote"/>
        <w:shd w:val="clear" w:color="auto" w:fill="CCFFFF"/>
      </w:pPr>
      <w:r>
        <w:t xml:space="preserve">         1     .4427    .03758     .3703     .5176   -.09425   -.09425     .8245</w:t>
      </w:r>
    </w:p>
    <w:p w:rsidR="008C438C" w:rsidRDefault="008C438C" w:rsidP="008C438C">
      <w:pPr>
        <w:pStyle w:val="Boxednote"/>
        <w:shd w:val="clear" w:color="auto" w:fill="CCFFFF"/>
      </w:pPr>
      <w:r>
        <w:t>*---------------------------------------------------------------------------------*</w:t>
      </w:r>
    </w:p>
    <w:p w:rsidR="008C438C" w:rsidRDefault="008C438C" w:rsidP="008C438C">
      <w:pPr>
        <w:pStyle w:val="Boxednote"/>
        <w:shd w:val="clear" w:color="auto" w:fill="CCFFFF"/>
      </w:pPr>
    </w:p>
    <w:p w:rsidR="008C438C" w:rsidRDefault="008C438C" w:rsidP="008C438C">
      <w:pPr>
        <w:pStyle w:val="Boxednote"/>
        <w:shd w:val="clear" w:color="auto" w:fill="99CCFF"/>
      </w:pPr>
      <w:r>
        <w:t>*Now divide each predicted value by its compliment. this is the "odds"</w:t>
      </w:r>
    </w:p>
    <w:p w:rsidR="008C438C" w:rsidRDefault="008C438C" w:rsidP="008C438C">
      <w:pPr>
        <w:pStyle w:val="Boxednote"/>
        <w:shd w:val="clear" w:color="auto" w:fill="CCFFFF"/>
      </w:pPr>
      <w:r>
        <w:t>. display .5369/(1 - .5369)</w:t>
      </w:r>
    </w:p>
    <w:p w:rsidR="008C438C" w:rsidRDefault="008C438C" w:rsidP="008C438C">
      <w:pPr>
        <w:pStyle w:val="Boxednote"/>
        <w:shd w:val="clear" w:color="auto" w:fill="CCFFFF"/>
      </w:pPr>
      <w:r>
        <w:t>1.1593608</w:t>
      </w:r>
    </w:p>
    <w:p w:rsidR="008C438C" w:rsidRDefault="008C438C" w:rsidP="008C438C">
      <w:pPr>
        <w:pStyle w:val="Boxednote"/>
        <w:shd w:val="clear" w:color="auto" w:fill="CCFFFF"/>
      </w:pPr>
    </w:p>
    <w:p w:rsidR="008C438C" w:rsidRDefault="008C438C" w:rsidP="008C438C">
      <w:pPr>
        <w:pStyle w:val="Boxednote"/>
        <w:shd w:val="clear" w:color="auto" w:fill="CCFFFF"/>
      </w:pPr>
      <w:r>
        <w:t>. display .4427/ (1 - .4427)</w:t>
      </w:r>
    </w:p>
    <w:p w:rsidR="008C438C" w:rsidRDefault="008C438C" w:rsidP="008C438C">
      <w:pPr>
        <w:pStyle w:val="Boxednote"/>
        <w:shd w:val="clear" w:color="auto" w:fill="CCFFFF"/>
      </w:pPr>
      <w:r>
        <w:t>.79436569</w:t>
      </w:r>
    </w:p>
    <w:p w:rsidR="008C438C" w:rsidRDefault="008C438C" w:rsidP="008C438C">
      <w:pPr>
        <w:pStyle w:val="Boxednote"/>
        <w:shd w:val="clear" w:color="auto" w:fill="CCFFFF"/>
      </w:pPr>
    </w:p>
    <w:p w:rsidR="008C438C" w:rsidRDefault="008C438C" w:rsidP="008C438C">
      <w:pPr>
        <w:pStyle w:val="Boxednote"/>
        <w:shd w:val="clear" w:color="auto" w:fill="99CCFF"/>
      </w:pPr>
      <w:r>
        <w:t>. *odds ratio is the ratio of one to the other</w:t>
      </w:r>
    </w:p>
    <w:p w:rsidR="008C438C" w:rsidRDefault="008C438C" w:rsidP="008C438C">
      <w:pPr>
        <w:pStyle w:val="Boxednote"/>
        <w:shd w:val="clear" w:color="auto" w:fill="CCFFFF"/>
      </w:pPr>
      <w:r>
        <w:t>. display .79436 / 1.1593</w:t>
      </w:r>
    </w:p>
    <w:p w:rsidR="008C438C" w:rsidRDefault="008C438C" w:rsidP="008C438C">
      <w:pPr>
        <w:pStyle w:val="Boxednote"/>
        <w:shd w:val="clear" w:color="auto" w:fill="CCFFFF"/>
      </w:pPr>
      <w:r>
        <w:rPr>
          <w:highlight w:val="magenta"/>
        </w:rPr>
        <w:t>.685</w:t>
      </w:r>
      <w:r>
        <w:t>20659</w:t>
      </w:r>
    </w:p>
    <w:p w:rsidR="008C438C" w:rsidRDefault="008C438C" w:rsidP="008C438C">
      <w:pPr>
        <w:pStyle w:val="Boxednote"/>
        <w:shd w:val="clear" w:color="auto" w:fill="CCFFFF"/>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2"/>
      </w:pPr>
      <w:r>
        <w:t>*Week 10: Multi-level analysis</w:t>
      </w:r>
    </w:p>
    <w:p w:rsidR="008C438C" w:rsidRDefault="008C438C" w:rsidP="008C438C">
      <w:pPr>
        <w:pStyle w:val="Stata"/>
      </w:pPr>
    </w:p>
    <w:p w:rsidR="008C438C" w:rsidRDefault="008C438C" w:rsidP="008C438C">
      <w:pPr>
        <w:pStyle w:val="Stata"/>
      </w:pPr>
    </w:p>
    <w:p w:rsidR="008C438C" w:rsidRDefault="008C438C" w:rsidP="008C438C">
      <w:pPr>
        <w:pStyle w:val="Heading3"/>
      </w:pPr>
      <w:r>
        <w:t>*Data for this: Use a special file from the World Inequality Study</w:t>
      </w:r>
    </w:p>
    <w:p w:rsidR="008C438C" w:rsidRDefault="008C438C" w:rsidP="008C438C">
      <w:pPr>
        <w:pStyle w:val="Stata"/>
      </w:pPr>
    </w:p>
    <w:p w:rsidR="008C438C" w:rsidRDefault="008C438C" w:rsidP="008C438C">
      <w:pPr>
        <w:pStyle w:val="StataComment"/>
      </w:pPr>
      <w:r>
        <w:t>**this is where the file is on Kelley's computer; yours will differ</w:t>
      </w:r>
    </w:p>
    <w:p w:rsidR="008C438C" w:rsidRDefault="008C438C" w:rsidP="008C438C">
      <w:pPr>
        <w:pStyle w:val="Stata"/>
      </w:pPr>
      <w:r>
        <w:t>**cd "C:\_ACTIVE\28_Teaching\2012_APST_470670\</w:t>
      </w:r>
      <w:proofErr w:type="gramStart"/>
      <w:r>
        <w:t>)Stata</w:t>
      </w:r>
      <w:proofErr w:type="gramEnd"/>
      <w:r>
        <w:t>_PQ\Data\WIS_extract_XTREG"</w:t>
      </w:r>
    </w:p>
    <w:p w:rsidR="008C438C" w:rsidRDefault="008C438C" w:rsidP="008C438C">
      <w:pPr>
        <w:pStyle w:val="Stata"/>
      </w:pPr>
    </w:p>
    <w:p w:rsidR="008C438C" w:rsidRDefault="008C438C" w:rsidP="008C438C">
      <w:pPr>
        <w:pStyle w:val="Stata"/>
      </w:pPr>
      <w:proofErr w:type="gramStart"/>
      <w:r>
        <w:t>use</w:t>
      </w:r>
      <w:proofErr w:type="gramEnd"/>
      <w:r>
        <w:t xml:space="preserve"> WIS_extract1.dta</w:t>
      </w:r>
    </w:p>
    <w:p w:rsidR="008C438C" w:rsidRDefault="008C438C" w:rsidP="008C438C">
      <w:pPr>
        <w:pStyle w:val="Stata"/>
      </w:pPr>
    </w:p>
    <w:p w:rsidR="008C438C" w:rsidRPr="00092271" w:rsidRDefault="008C438C" w:rsidP="008C438C">
      <w:pPr>
        <w:pStyle w:val="Boxednote"/>
        <w:rPr>
          <w:sz w:val="12"/>
          <w:szCs w:val="12"/>
        </w:rPr>
      </w:pPr>
      <w:r>
        <w:t>Data are from WIS, extracted at "</w:t>
      </w:r>
      <w:r w:rsidRPr="00570A6A">
        <w:t>*Data for ME's regression class ^^2012_03_28</w:t>
      </w:r>
      <w:r>
        <w:t xml:space="preserve">" in file </w:t>
      </w:r>
      <w:r w:rsidRPr="00092271">
        <w:rPr>
          <w:sz w:val="12"/>
          <w:szCs w:val="12"/>
        </w:rPr>
        <w:t>"C:\_ACTIVE\00_Projects_Major\2006_WelfState_WLFP_Semyonov\SPSS\Semyonov_SPSS_21b_Ozy.doc"</w:t>
      </w:r>
    </w:p>
    <w:p w:rsidR="008C438C" w:rsidRDefault="008C438C" w:rsidP="008C438C">
      <w:pPr>
        <w:pStyle w:val="Boxednote"/>
      </w:pPr>
      <w:r>
        <w:t xml:space="preserve">at location </w:t>
      </w:r>
      <w:r w:rsidRPr="00570A6A">
        <w:t>^^2012_03_28</w:t>
      </w:r>
      <w:r>
        <w:t xml:space="preserve"> .    </w:t>
      </w:r>
    </w:p>
    <w:p w:rsidR="008C438C" w:rsidRDefault="008C438C" w:rsidP="008C438C">
      <w:pPr>
        <w:pStyle w:val="Stata"/>
      </w:pPr>
    </w:p>
    <w:p w:rsidR="008C438C" w:rsidRDefault="008C438C" w:rsidP="008C438C">
      <w:pPr>
        <w:pStyle w:val="Heading4"/>
      </w:pPr>
      <w:r>
        <w:t>*Description of the data</w:t>
      </w:r>
    </w:p>
    <w:p w:rsidR="008C438C" w:rsidRDefault="008C438C" w:rsidP="008C438C">
      <w:pPr>
        <w:pStyle w:val="StataComment"/>
      </w:pPr>
    </w:p>
    <w:p w:rsidR="008C438C" w:rsidRDefault="008C438C" w:rsidP="008C438C">
      <w:pPr>
        <w:pStyle w:val="Boxednote"/>
        <w:shd w:val="clear" w:color="auto" w:fill="ABF06C"/>
      </w:pPr>
      <w:r>
        <w:t>VARIABLES:</w:t>
      </w:r>
    </w:p>
    <w:p w:rsidR="008C438C" w:rsidRDefault="008C438C" w:rsidP="008C438C">
      <w:pPr>
        <w:pStyle w:val="Boxednote"/>
        <w:shd w:val="clear" w:color="auto" w:fill="ABF06C"/>
      </w:pPr>
      <w:r>
        <w:t>&gt;&gt; ed is education in years</w:t>
      </w:r>
    </w:p>
    <w:p w:rsidR="008C438C" w:rsidRDefault="008C438C" w:rsidP="008C438C">
      <w:pPr>
        <w:pStyle w:val="Boxednote"/>
        <w:shd w:val="clear" w:color="auto" w:fill="ABF06C"/>
      </w:pPr>
    </w:p>
    <w:p w:rsidR="008C438C" w:rsidRDefault="008C438C" w:rsidP="008C438C">
      <w:pPr>
        <w:pStyle w:val="Boxednote"/>
        <w:shd w:val="clear" w:color="auto" w:fill="ABF06C"/>
      </w:pPr>
      <w:r>
        <w:t>&gt;&gt; faocc4t is father’s occupational status, in Kelley’s worldwide scores which range from a low of zero (farm laborers) to a high of 100 (higher professionals)</w:t>
      </w:r>
    </w:p>
    <w:p w:rsidR="008C438C" w:rsidRDefault="008C438C" w:rsidP="008C438C">
      <w:pPr>
        <w:pStyle w:val="Boxednote"/>
        <w:shd w:val="clear" w:color="auto" w:fill="ABF06C"/>
      </w:pPr>
    </w:p>
    <w:p w:rsidR="008C438C" w:rsidRDefault="008C438C" w:rsidP="008C438C">
      <w:pPr>
        <w:pStyle w:val="Boxednote"/>
        <w:shd w:val="clear" w:color="auto" w:fill="ABF06C"/>
      </w:pPr>
      <w:r>
        <w:t xml:space="preserve">&gt;&gt; </w:t>
      </w:r>
      <w:r w:rsidRPr="007F5754">
        <w:rPr>
          <w:highlight w:val="cyan"/>
        </w:rPr>
        <w:t>gdp_ppUSA</w:t>
      </w:r>
      <w:r>
        <w:t xml:space="preserve"> is gross domestic product per capita (GDP)at parity purchasing power, as of 1995. It is scored so that the USA has a score of 1.0 and other nations are scored as a proportion of the US figure. For example, Australian GDP is about 77% of US GDP.   </w:t>
      </w:r>
    </w:p>
    <w:p w:rsidR="008C438C" w:rsidRDefault="008C438C" w:rsidP="008C438C">
      <w:pPr>
        <w:pStyle w:val="Boxednote"/>
        <w:shd w:val="clear" w:color="auto" w:fill="ABF06C"/>
      </w:pPr>
    </w:p>
    <w:p w:rsidR="008C438C" w:rsidRDefault="008C438C" w:rsidP="008C438C">
      <w:pPr>
        <w:pStyle w:val="Boxednote"/>
        <w:shd w:val="clear" w:color="auto" w:fill="ABF06C"/>
      </w:pPr>
      <w:r>
        <w:t xml:space="preserve">&gt;&gt; </w:t>
      </w:r>
      <w:r w:rsidRPr="007F5754">
        <w:rPr>
          <w:highlight w:val="cyan"/>
        </w:rPr>
        <w:t>exRedq</w:t>
      </w:r>
      <w:r>
        <w:t xml:space="preserve"> is a dummy variable, scored 1 for formerly Communist nations and zero for other countries.</w:t>
      </w:r>
    </w:p>
    <w:p w:rsidR="008C438C" w:rsidRDefault="008C438C" w:rsidP="008C438C">
      <w:pPr>
        <w:pStyle w:val="StataComment"/>
      </w:pP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*This is what the data look like case-by-case (showing only the first 3 cases in each nation). Note how the </w:t>
      </w:r>
      <w:r w:rsidRPr="009B57F8">
        <w:rPr>
          <w:highlight w:val="cyan"/>
        </w:rPr>
        <w:t>country characteristics</w:t>
      </w:r>
      <w:r>
        <w:t xml:space="preserve"> (GDP and </w:t>
      </w:r>
      <w:proofErr w:type="spellStart"/>
      <w:r>
        <w:t>exRed</w:t>
      </w:r>
      <w:proofErr w:type="spellEnd"/>
      <w:r>
        <w:t xml:space="preserve"> [and </w:t>
      </w:r>
      <w:proofErr w:type="spellStart"/>
      <w:r>
        <w:t>edMean</w:t>
      </w:r>
      <w:proofErr w:type="spellEnd"/>
      <w:r>
        <w:t xml:space="preserve">, a special variable we discuss later]) are the same for each person in the country. </w:t>
      </w:r>
    </w:p>
    <w:p w:rsidR="008C438C" w:rsidRPr="009B57F8" w:rsidRDefault="008C438C" w:rsidP="008C438C">
      <w:pPr>
        <w:pStyle w:val="Boxednote"/>
        <w:shd w:val="clear" w:color="auto" w:fill="DAEEF3"/>
      </w:pPr>
      <w:r>
        <w:t xml:space="preserve">       </w:t>
      </w:r>
      <w:r w:rsidRPr="009B57F8">
        <w:t>+-----------------------------------------------------------------------+</w:t>
      </w:r>
    </w:p>
    <w:p w:rsidR="008C438C" w:rsidRPr="009B57F8" w:rsidRDefault="008C438C" w:rsidP="008C438C">
      <w:pPr>
        <w:pStyle w:val="Boxednote"/>
        <w:shd w:val="clear" w:color="auto" w:fill="DAEEF3"/>
      </w:pPr>
      <w:r w:rsidRPr="009B57F8">
        <w:t xml:space="preserve">       |   countryx   cID       ed     edMean      faocc4t   </w:t>
      </w:r>
      <w:r w:rsidRPr="009B57F8">
        <w:rPr>
          <w:highlight w:val="cyan"/>
        </w:rPr>
        <w:t>gdp_pp~A</w:t>
      </w:r>
      <w:r w:rsidRPr="009B57F8">
        <w:t xml:space="preserve">   </w:t>
      </w:r>
      <w:r w:rsidRPr="009B57F8">
        <w:rPr>
          <w:highlight w:val="cyan"/>
        </w:rPr>
        <w:t>exRedq</w:t>
      </w:r>
      <w:r w:rsidRPr="009B57F8">
        <w:t xml:space="preserve"> |</w:t>
      </w:r>
    </w:p>
    <w:p w:rsidR="008C438C" w:rsidRPr="009B57F8" w:rsidRDefault="008C438C" w:rsidP="008C438C">
      <w:pPr>
        <w:pStyle w:val="Boxednote"/>
        <w:shd w:val="clear" w:color="auto" w:fill="DAEEF3"/>
      </w:pPr>
      <w:r w:rsidRPr="009B57F8">
        <w:t xml:space="preserve">       |-----------------------------------------------------------------------|</w:t>
      </w:r>
    </w:p>
    <w:p w:rsidR="008C438C" w:rsidRPr="009B57F8" w:rsidRDefault="008C438C" w:rsidP="008C438C">
      <w:pPr>
        <w:pStyle w:val="Boxednote"/>
        <w:shd w:val="clear" w:color="auto" w:fill="DAEEF3"/>
      </w:pPr>
      <w:r w:rsidRPr="009B57F8">
        <w:t xml:space="preserve">    1. | 566. niger     1    6.000   3.045194   32. Routin      0</w:t>
      </w:r>
      <w:r w:rsidRPr="009B57F8">
        <w:rPr>
          <w:highlight w:val="cyan"/>
        </w:rPr>
        <w:t>.030</w:t>
      </w:r>
      <w:r w:rsidRPr="009B57F8">
        <w:t xml:space="preserve">    0.000 |</w:t>
      </w:r>
    </w:p>
    <w:p w:rsidR="008C438C" w:rsidRPr="009B57F8" w:rsidRDefault="008C438C" w:rsidP="008C438C">
      <w:pPr>
        <w:pStyle w:val="Boxednote"/>
        <w:shd w:val="clear" w:color="auto" w:fill="DAEEF3"/>
      </w:pPr>
      <w:r w:rsidRPr="009B57F8">
        <w:t xml:space="preserve">    2. | 566. niger     2    0.000   3.045194   10. Farmer      0</w:t>
      </w:r>
      <w:r w:rsidRPr="009B57F8">
        <w:rPr>
          <w:highlight w:val="cyan"/>
        </w:rPr>
        <w:t>.030</w:t>
      </w:r>
      <w:r w:rsidRPr="009B57F8">
        <w:t xml:space="preserve">    0.000 |</w:t>
      </w:r>
    </w:p>
    <w:p w:rsidR="008C438C" w:rsidRDefault="008C438C" w:rsidP="008C438C">
      <w:pPr>
        <w:pStyle w:val="Boxednote"/>
        <w:shd w:val="clear" w:color="auto" w:fill="DAEEF3"/>
      </w:pPr>
      <w:r w:rsidRPr="009B57F8">
        <w:t xml:space="preserve">    3. | 566. niger     3    6.000   3.045194   10. Farmer      0</w:t>
      </w:r>
      <w:r w:rsidRPr="009B57F8">
        <w:rPr>
          <w:highlight w:val="cyan"/>
        </w:rPr>
        <w:t>.030</w:t>
      </w:r>
      <w:r w:rsidRPr="009B57F8">
        <w:t xml:space="preserve">    0.000 |</w:t>
      </w:r>
    </w:p>
    <w:p w:rsidR="008C438C" w:rsidRPr="009B57F8" w:rsidRDefault="008C438C" w:rsidP="008C438C">
      <w:pPr>
        <w:pStyle w:val="Boxednote"/>
        <w:shd w:val="clear" w:color="auto" w:fill="DAEEF3"/>
      </w:pPr>
    </w:p>
    <w:p w:rsidR="008C438C" w:rsidRPr="009B57F8" w:rsidRDefault="008C438C" w:rsidP="008C438C">
      <w:pPr>
        <w:pStyle w:val="Boxednote"/>
        <w:shd w:val="clear" w:color="auto" w:fill="DAEEF3"/>
      </w:pPr>
      <w:r w:rsidRPr="009B57F8">
        <w:t xml:space="preserve">  501. |  356. ind:     1    0.000   3.054264   51. Higher      0.</w:t>
      </w:r>
      <w:r w:rsidRPr="009B57F8">
        <w:rPr>
          <w:highlight w:val="cyan"/>
        </w:rPr>
        <w:t>070</w:t>
      </w:r>
      <w:r w:rsidRPr="009B57F8">
        <w:t xml:space="preserve">    0.000 |</w:t>
      </w:r>
    </w:p>
    <w:p w:rsidR="008C438C" w:rsidRPr="009B57F8" w:rsidRDefault="008C438C" w:rsidP="008C438C">
      <w:pPr>
        <w:pStyle w:val="Boxednote"/>
        <w:shd w:val="clear" w:color="auto" w:fill="DAEEF3"/>
      </w:pPr>
      <w:r w:rsidRPr="009B57F8">
        <w:t xml:space="preserve">  502. |  356. ind:     2    6.000   3.054264   10. Farmer      0.</w:t>
      </w:r>
      <w:r w:rsidRPr="009B57F8">
        <w:rPr>
          <w:highlight w:val="cyan"/>
        </w:rPr>
        <w:t>070</w:t>
      </w:r>
      <w:r w:rsidRPr="009B57F8">
        <w:t xml:space="preserve">    0.000 |</w:t>
      </w:r>
    </w:p>
    <w:p w:rsidR="008C438C" w:rsidRPr="009B57F8" w:rsidRDefault="008C438C" w:rsidP="008C438C">
      <w:pPr>
        <w:pStyle w:val="Boxednote"/>
        <w:shd w:val="clear" w:color="auto" w:fill="DAEEF3"/>
      </w:pPr>
      <w:r w:rsidRPr="009B57F8">
        <w:t xml:space="preserve">  503. |  356. ind:     3    9.000   3.054264   10. Farmer      0.</w:t>
      </w:r>
      <w:r w:rsidRPr="009B57F8">
        <w:rPr>
          <w:highlight w:val="cyan"/>
        </w:rPr>
        <w:t>070</w:t>
      </w:r>
      <w:r w:rsidRPr="009B57F8">
        <w:t xml:space="preserve">    0.000 |</w:t>
      </w:r>
    </w:p>
    <w:p w:rsidR="008C438C" w:rsidRPr="009B57F8" w:rsidRDefault="008C438C" w:rsidP="008C438C">
      <w:pPr>
        <w:pStyle w:val="Boxednote"/>
        <w:shd w:val="clear" w:color="auto" w:fill="DAEEF3"/>
      </w:pPr>
    </w:p>
    <w:p w:rsidR="008C438C" w:rsidRDefault="008C438C" w:rsidP="008C438C">
      <w:pPr>
        <w:pStyle w:val="Boxednote"/>
        <w:shd w:val="clear" w:color="auto" w:fill="DAEEF3"/>
      </w:pPr>
      <w:r w:rsidRPr="009B57F8">
        <w:t xml:space="preserve"> 1001. |  156. chi:     1    0.000   7.504814   0. Farm wo      0.080    1.000 |</w:t>
      </w:r>
    </w:p>
    <w:p w:rsidR="008C438C" w:rsidRPr="009B57F8" w:rsidRDefault="008C438C" w:rsidP="008C438C">
      <w:pPr>
        <w:pStyle w:val="Boxednote"/>
        <w:shd w:val="clear" w:color="auto" w:fill="DAEEF3"/>
      </w:pPr>
      <w:r w:rsidRPr="009B57F8">
        <w:t xml:space="preserve"> 1002. |  156. chi:     2    9.000   7.504814   70. Techni      0.080    1.000 |</w:t>
      </w:r>
    </w:p>
    <w:p w:rsidR="008C438C" w:rsidRDefault="008C438C" w:rsidP="008C438C">
      <w:pPr>
        <w:pStyle w:val="Boxednote"/>
        <w:shd w:val="clear" w:color="auto" w:fill="DAEEF3"/>
      </w:pPr>
      <w:r w:rsidRPr="009B57F8">
        <w:t xml:space="preserve"> 1003. |  156. chi:     3    6.000   7.504814   0. Farm wo      0.080    1.000 |</w:t>
      </w:r>
    </w:p>
    <w:p w:rsidR="008C438C" w:rsidRDefault="008C438C" w:rsidP="008C438C">
      <w:pPr>
        <w:pStyle w:val="Boxednote"/>
        <w:shd w:val="clear" w:color="auto" w:fill="DAEEF3"/>
      </w:pPr>
    </w:p>
    <w:p w:rsidR="008C438C" w:rsidRPr="009B57F8" w:rsidRDefault="008C438C" w:rsidP="008C438C">
      <w:pPr>
        <w:pStyle w:val="Boxednote"/>
        <w:shd w:val="clear" w:color="auto" w:fill="DAEEF3"/>
      </w:pPr>
      <w:r>
        <w:t>...etc...</w:t>
      </w:r>
    </w:p>
    <w:p w:rsidR="008C438C" w:rsidRPr="009B57F8" w:rsidRDefault="008C438C" w:rsidP="008C438C">
      <w:pPr>
        <w:pStyle w:val="Boxednote"/>
        <w:shd w:val="clear" w:color="auto" w:fill="DAEEF3"/>
      </w:pPr>
      <w:r w:rsidRPr="009B57F8">
        <w:t>17501. |  756. swz:     1    6.000   10.42014   32. Routin      0.920    0.000 |</w:t>
      </w:r>
    </w:p>
    <w:p w:rsidR="008C438C" w:rsidRPr="009B57F8" w:rsidRDefault="008C438C" w:rsidP="008C438C">
      <w:pPr>
        <w:pStyle w:val="Boxednote"/>
        <w:shd w:val="clear" w:color="auto" w:fill="DAEEF3"/>
      </w:pPr>
      <w:r w:rsidRPr="009B57F8">
        <w:t>17502. |  756. swz:     2    9.000   10.42014   10. Farmer      0.920    0.000 |</w:t>
      </w:r>
    </w:p>
    <w:p w:rsidR="008C438C" w:rsidRDefault="008C438C" w:rsidP="008C438C">
      <w:pPr>
        <w:pStyle w:val="Boxednote"/>
        <w:shd w:val="clear" w:color="auto" w:fill="DAEEF3"/>
      </w:pPr>
      <w:r w:rsidRPr="009B57F8">
        <w:t>17503. |  756. swz:     3    9.000   10.42014   14. Unskil      0.920    0.000 |</w:t>
      </w:r>
    </w:p>
    <w:p w:rsidR="008C438C" w:rsidRPr="009B57F8" w:rsidRDefault="008C438C" w:rsidP="008C438C">
      <w:pPr>
        <w:pStyle w:val="Boxednote"/>
        <w:shd w:val="clear" w:color="auto" w:fill="DAEEF3"/>
      </w:pPr>
    </w:p>
    <w:p w:rsidR="008C438C" w:rsidRPr="009B57F8" w:rsidRDefault="008C438C" w:rsidP="008C438C">
      <w:pPr>
        <w:pStyle w:val="Boxednote"/>
        <w:shd w:val="clear" w:color="auto" w:fill="DAEEF3"/>
      </w:pPr>
      <w:r w:rsidRPr="009B57F8">
        <w:t>18001. |  840. usa:     1   12.000   13.12176   24. Semi-s      1.000    0.000 |</w:t>
      </w:r>
    </w:p>
    <w:p w:rsidR="008C438C" w:rsidRPr="009B57F8" w:rsidRDefault="008C438C" w:rsidP="008C438C">
      <w:pPr>
        <w:pStyle w:val="Boxednote"/>
        <w:shd w:val="clear" w:color="auto" w:fill="DAEEF3"/>
      </w:pPr>
      <w:r w:rsidRPr="009B57F8">
        <w:t>18002. |  840. usa:     2   17.000   13.12176   75. Admini      1.000    0.000 |</w:t>
      </w:r>
    </w:p>
    <w:p w:rsidR="008C438C" w:rsidRPr="009B57F8" w:rsidRDefault="008C438C" w:rsidP="008C438C">
      <w:pPr>
        <w:pStyle w:val="Boxednote"/>
        <w:shd w:val="clear" w:color="auto" w:fill="DAEEF3"/>
      </w:pPr>
      <w:r w:rsidRPr="009B57F8">
        <w:t>18003. |  840. usa:     3   14.000   13.12176   100. Profe      1.000    0.000 |</w:t>
      </w:r>
    </w:p>
    <w:p w:rsidR="008C438C" w:rsidRDefault="008C438C" w:rsidP="008C438C">
      <w:pPr>
        <w:pStyle w:val="Boxednote"/>
        <w:shd w:val="clear" w:color="auto" w:fill="DAEEF3"/>
      </w:pPr>
      <w:r w:rsidRPr="009B57F8">
        <w:t xml:space="preserve">       +-----------------------------------------------------------------------+</w:t>
      </w:r>
      <w:r>
        <w:t xml:space="preserve">  </w:t>
      </w:r>
    </w:p>
    <w:p w:rsidR="008C438C" w:rsidRDefault="008C438C" w:rsidP="008C438C">
      <w:pPr>
        <w:pStyle w:val="Stata"/>
      </w:pPr>
    </w:p>
    <w:p w:rsidR="008C438C" w:rsidRDefault="008C438C" w:rsidP="008C438C">
      <w:pPr>
        <w:pStyle w:val="Stata"/>
      </w:pPr>
    </w:p>
    <w:p w:rsidR="008C438C" w:rsidRDefault="008C438C" w:rsidP="008C438C">
      <w:pPr>
        <w:pStyle w:val="Debug"/>
      </w:pPr>
      <w:r>
        <w:t>sum</w:t>
      </w:r>
    </w:p>
    <w:p w:rsidR="008C438C" w:rsidRPr="00B77DCB" w:rsidRDefault="008C438C" w:rsidP="008C438C">
      <w:pPr>
        <w:pStyle w:val="Boxednote"/>
        <w:shd w:val="clear" w:color="auto" w:fill="DAEEF3"/>
      </w:pPr>
      <w:r w:rsidRPr="00B77DCB">
        <w:t xml:space="preserve">    Variable |       Obs        Mean    Std. Dev.       Min        Max</w:t>
      </w:r>
    </w:p>
    <w:p w:rsidR="008C438C" w:rsidRPr="00B77DCB" w:rsidRDefault="008C438C" w:rsidP="008C438C">
      <w:pPr>
        <w:pStyle w:val="Boxednote"/>
        <w:shd w:val="clear" w:color="auto" w:fill="DAEEF3"/>
      </w:pPr>
      <w:r w:rsidRPr="00B77DCB">
        <w:t>-------------+--------------------------------------------------------</w:t>
      </w:r>
    </w:p>
    <w:p w:rsidR="008C438C" w:rsidRPr="00B77DCB" w:rsidRDefault="008C438C" w:rsidP="008C438C">
      <w:pPr>
        <w:pStyle w:val="Boxednote"/>
        <w:shd w:val="clear" w:color="auto" w:fill="DAEEF3"/>
      </w:pPr>
      <w:r w:rsidRPr="00B77DCB">
        <w:t xml:space="preserve">    countryx |     18500    416.4865    247.7072         36        840</w:t>
      </w:r>
    </w:p>
    <w:p w:rsidR="008C438C" w:rsidRPr="00B77DCB" w:rsidRDefault="008C438C" w:rsidP="008C438C">
      <w:pPr>
        <w:pStyle w:val="Boxednote"/>
        <w:shd w:val="clear" w:color="auto" w:fill="DAEEF3"/>
      </w:pPr>
      <w:r w:rsidRPr="00B77DCB">
        <w:t xml:space="preserve">          ed |     18500    9.777405    4.247361          0         20</w:t>
      </w:r>
    </w:p>
    <w:p w:rsidR="008C438C" w:rsidRPr="00B77DCB" w:rsidRDefault="008C438C" w:rsidP="008C438C">
      <w:pPr>
        <w:pStyle w:val="Boxednote"/>
        <w:shd w:val="clear" w:color="auto" w:fill="DAEEF3"/>
      </w:pPr>
      <w:r w:rsidRPr="00B77DCB">
        <w:t xml:space="preserve">   gdp_ppUSA |     18500    .5558973    .2786955        .03          1</w:t>
      </w:r>
    </w:p>
    <w:p w:rsidR="008C438C" w:rsidRPr="00B77DCB" w:rsidRDefault="008C438C" w:rsidP="008C438C">
      <w:pPr>
        <w:pStyle w:val="Boxednote"/>
        <w:shd w:val="clear" w:color="auto" w:fill="DAEEF3"/>
      </w:pPr>
      <w:r w:rsidRPr="00B77DCB">
        <w:t xml:space="preserve">      exRedq |     18500    .2702703    .4441114          0          1</w:t>
      </w:r>
    </w:p>
    <w:p w:rsidR="008C438C" w:rsidRPr="00B77DCB" w:rsidRDefault="008C438C" w:rsidP="008C438C">
      <w:pPr>
        <w:pStyle w:val="Boxednote"/>
        <w:shd w:val="clear" w:color="auto" w:fill="DAEEF3"/>
      </w:pPr>
      <w:r w:rsidRPr="00B77DCB">
        <w:t xml:space="preserve">     faocc4t |     18500    31.27708    24.77927          0        100</w:t>
      </w:r>
    </w:p>
    <w:p w:rsidR="008C438C" w:rsidRPr="00B77DCB" w:rsidRDefault="008C438C" w:rsidP="008C438C">
      <w:pPr>
        <w:pStyle w:val="Boxednote"/>
        <w:shd w:val="clear" w:color="auto" w:fill="DAEEF3"/>
      </w:pPr>
      <w:r w:rsidRPr="00B77DCB">
        <w:t xml:space="preserve">      edMean |     18500     10.2035     2.45343   3.045194   13.12176</w:t>
      </w:r>
    </w:p>
    <w:p w:rsidR="008C438C" w:rsidRPr="009B57F8" w:rsidRDefault="008C438C" w:rsidP="008C438C">
      <w:pPr>
        <w:pStyle w:val="Boxednote"/>
        <w:shd w:val="clear" w:color="auto" w:fill="DAEEF3"/>
        <w:rPr>
          <w:color w:val="auto"/>
        </w:rPr>
      </w:pPr>
      <w:r w:rsidRPr="009B57F8">
        <w:rPr>
          <w:color w:val="auto"/>
        </w:rPr>
        <w:t xml:space="preserve">         cID |     18500       250.5    144.3412          1        500</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3"/>
      </w:pPr>
      <w:r>
        <w:t xml:space="preserve">*A problem that multi-level analysis </w:t>
      </w:r>
      <w:proofErr w:type="spellStart"/>
      <w:r>
        <w:t>trys</w:t>
      </w:r>
      <w:proofErr w:type="spellEnd"/>
      <w:r>
        <w:t xml:space="preserve"> to </w:t>
      </w:r>
      <w:proofErr w:type="spellStart"/>
      <w:r>
        <w:t>sovle</w:t>
      </w:r>
      <w:proofErr w:type="spellEnd"/>
    </w:p>
    <w:p w:rsidR="008C438C" w:rsidRDefault="008C438C" w:rsidP="008C438C">
      <w:pPr>
        <w:pStyle w:val="Stata"/>
      </w:pPr>
    </w:p>
    <w:p w:rsidR="008C438C" w:rsidRDefault="008C438C" w:rsidP="008C438C">
      <w:pPr>
        <w:pStyle w:val="StataComment"/>
      </w:pPr>
    </w:p>
    <w:p w:rsidR="008C438C" w:rsidRDefault="008C438C" w:rsidP="008C438C">
      <w:pPr>
        <w:pStyle w:val="StataComment"/>
      </w:pPr>
      <w:r>
        <w:t xml:space="preserve">*Suppose we have interviewed just one person in each of our 39 nations </w:t>
      </w:r>
    </w:p>
    <w:p w:rsidR="008C438C" w:rsidRDefault="008C438C" w:rsidP="008C438C">
      <w:pPr>
        <w:pStyle w:val="Stata"/>
      </w:pPr>
    </w:p>
    <w:p w:rsidR="008C438C" w:rsidRDefault="008C438C" w:rsidP="008C438C">
      <w:pPr>
        <w:pStyle w:val="StataComment"/>
      </w:pPr>
      <w:r>
        <w:t>*The same logic would be one rabbit in each of our 39 study sites</w:t>
      </w:r>
    </w:p>
    <w:p w:rsidR="008C438C" w:rsidRDefault="008C438C" w:rsidP="008C438C">
      <w:pPr>
        <w:pStyle w:val="StataComment"/>
      </w:pPr>
      <w:r>
        <w:t>*or one butterfly in each of 39 back yards</w:t>
      </w:r>
    </w:p>
    <w:p w:rsidR="008C438C" w:rsidRDefault="008C438C" w:rsidP="008C438C">
      <w:pPr>
        <w:pStyle w:val="StataComment"/>
      </w:pPr>
      <w:r>
        <w:t>*or one grad student in each of 39 universities</w:t>
      </w:r>
    </w:p>
    <w:p w:rsidR="008C438C" w:rsidRDefault="008C438C" w:rsidP="008C438C">
      <w:pPr>
        <w:pStyle w:val="StataComment"/>
      </w:pPr>
    </w:p>
    <w:p w:rsidR="008C438C" w:rsidRDefault="008C438C" w:rsidP="008C438C">
      <w:pPr>
        <w:pStyle w:val="StataComment"/>
      </w:pPr>
      <w:r>
        <w:t xml:space="preserve">*Suppose also that we want to study not only individual level variables (like father's occupation) but characteristics of the CONTEXT as well. Here we look at the country's GNP and whether it was formerly </w:t>
      </w:r>
      <w:proofErr w:type="spellStart"/>
      <w:r>
        <w:t>Communiste</w:t>
      </w:r>
      <w:proofErr w:type="spellEnd"/>
    </w:p>
    <w:p w:rsidR="008C438C" w:rsidRDefault="008C438C" w:rsidP="008C438C">
      <w:pPr>
        <w:pStyle w:val="StataComment"/>
      </w:pPr>
    </w:p>
    <w:p w:rsidR="008C438C" w:rsidRDefault="008C438C" w:rsidP="008C438C">
      <w:pPr>
        <w:pStyle w:val="StataComment"/>
      </w:pPr>
      <w:r>
        <w:t xml:space="preserve">*The same logic would apply if you were studying rabbits in each of 39 study sites, and wanted to know if the density of </w:t>
      </w:r>
      <w:proofErr w:type="spellStart"/>
      <w:r>
        <w:t>vegitation</w:t>
      </w:r>
      <w:proofErr w:type="spellEnd"/>
      <w:r>
        <w:t xml:space="preserve"> at the study site mattered (or how exposed to </w:t>
      </w:r>
      <w:proofErr w:type="spellStart"/>
      <w:r>
        <w:t>preditors</w:t>
      </w:r>
      <w:proofErr w:type="spellEnd"/>
      <w:r>
        <w:t xml:space="preserve"> the site was; or the site's elevation, or the site's mean annual rainfall, </w:t>
      </w:r>
      <w:proofErr w:type="spellStart"/>
      <w:r>
        <w:t>etc</w:t>
      </w:r>
      <w:proofErr w:type="spellEnd"/>
      <w:r>
        <w:t>)</w:t>
      </w:r>
    </w:p>
    <w:p w:rsidR="008C438C" w:rsidRDefault="008C438C" w:rsidP="008C438C">
      <w:pPr>
        <w:pStyle w:val="StataComment"/>
      </w:pPr>
      <w:r>
        <w:t xml:space="preserve">*The same logic applies to a study of </w:t>
      </w:r>
      <w:proofErr w:type="spellStart"/>
      <w:r>
        <w:t>butterflis</w:t>
      </w:r>
      <w:proofErr w:type="spellEnd"/>
      <w:r>
        <w:t xml:space="preserve"> in each of 39 back yards.</w:t>
      </w:r>
    </w:p>
    <w:p w:rsidR="008C438C" w:rsidRDefault="008C438C" w:rsidP="008C438C">
      <w:pPr>
        <w:pStyle w:val="StataComment"/>
      </w:pPr>
      <w:proofErr w:type="gramStart"/>
      <w:r>
        <w:t xml:space="preserve">*Or to grad students in each of 39 universities, where you might want to know the effect of university </w:t>
      </w:r>
      <w:proofErr w:type="spellStart"/>
      <w:r>
        <w:t>tuitiion</w:t>
      </w:r>
      <w:proofErr w:type="spellEnd"/>
      <w:r>
        <w:t xml:space="preserve"> levels, or faculty quality, or nearness of ski resorts).</w:t>
      </w:r>
      <w:proofErr w:type="gramEnd"/>
    </w:p>
    <w:p w:rsidR="008C438C" w:rsidRDefault="008C438C" w:rsidP="008C438C">
      <w:pPr>
        <w:pStyle w:val="StataComment"/>
      </w:pPr>
    </w:p>
    <w:p w:rsidR="008C438C" w:rsidRDefault="008C438C" w:rsidP="008C438C">
      <w:pPr>
        <w:pStyle w:val="StataComment"/>
      </w:pPr>
      <w:r>
        <w:t>*In our example we have this (sorted by country GNP, just for clarity):</w:t>
      </w:r>
    </w:p>
    <w:p w:rsidR="008C438C" w:rsidRDefault="008C438C" w:rsidP="008C438C">
      <w:pPr>
        <w:pStyle w:val="Stata"/>
      </w:pPr>
    </w:p>
    <w:p w:rsidR="008C438C" w:rsidRDefault="008C438C" w:rsidP="008C438C">
      <w:pPr>
        <w:pStyle w:val="Stata"/>
      </w:pPr>
      <w:proofErr w:type="gramStart"/>
      <w:r>
        <w:t>list</w:t>
      </w:r>
      <w:proofErr w:type="gramEnd"/>
      <w:r>
        <w:t xml:space="preserve"> </w:t>
      </w:r>
      <w:proofErr w:type="spellStart"/>
      <w:r>
        <w:t>countryx</w:t>
      </w:r>
      <w:proofErr w:type="spellEnd"/>
      <w:r>
        <w:t xml:space="preserve"> </w:t>
      </w:r>
      <w:proofErr w:type="spellStart"/>
      <w:r>
        <w:t>cID</w:t>
      </w:r>
      <w:proofErr w:type="spellEnd"/>
      <w:r>
        <w:t xml:space="preserve"> </w:t>
      </w:r>
      <w:proofErr w:type="spellStart"/>
      <w:r>
        <w:t>ed</w:t>
      </w:r>
      <w:proofErr w:type="spellEnd"/>
      <w:r>
        <w:t xml:space="preserve"> </w:t>
      </w:r>
      <w:r w:rsidRPr="00E55AAD">
        <w:t>faocc4t</w:t>
      </w:r>
      <w:r>
        <w:t xml:space="preserve"> </w:t>
      </w:r>
      <w:proofErr w:type="spellStart"/>
      <w:r>
        <w:t>gdp_ppUSA</w:t>
      </w:r>
      <w:proofErr w:type="spellEnd"/>
      <w:r>
        <w:t xml:space="preserve"> </w:t>
      </w:r>
      <w:proofErr w:type="spellStart"/>
      <w:r>
        <w:t>exRedq</w:t>
      </w:r>
      <w:proofErr w:type="spellEnd"/>
      <w:r>
        <w:t xml:space="preserve"> if </w:t>
      </w:r>
      <w:proofErr w:type="spellStart"/>
      <w:r>
        <w:t>cID</w:t>
      </w:r>
      <w:proofErr w:type="spellEnd"/>
      <w:r>
        <w:t xml:space="preserve">==1, </w:t>
      </w:r>
      <w:proofErr w:type="spellStart"/>
      <w:r>
        <w:t>sep</w:t>
      </w:r>
      <w:proofErr w:type="spellEnd"/>
      <w:r>
        <w:t>(0)</w:t>
      </w:r>
    </w:p>
    <w:p w:rsidR="008C438C" w:rsidRDefault="008C438C" w:rsidP="008C438C">
      <w:pPr>
        <w:pStyle w:val="Boxednote"/>
        <w:shd w:val="clear" w:color="auto" w:fill="DAEEF3"/>
      </w:pPr>
      <w:r>
        <w:t xml:space="preserve"> +------------------------------------------------------+</w:t>
      </w:r>
    </w:p>
    <w:p w:rsidR="008C438C" w:rsidRDefault="008C438C" w:rsidP="008C438C">
      <w:pPr>
        <w:pStyle w:val="Boxednote"/>
        <w:shd w:val="clear" w:color="auto" w:fill="DAEEF3"/>
      </w:pPr>
      <w:r>
        <w:t xml:space="preserve"> |   countryx   cID       ed  </w:t>
      </w:r>
      <w:r w:rsidRPr="00E55AAD">
        <w:t>faocc4t</w:t>
      </w:r>
      <w:r>
        <w:t xml:space="preserve">   </w:t>
      </w:r>
      <w:r w:rsidRPr="007F5754">
        <w:rPr>
          <w:highlight w:val="cyan"/>
        </w:rPr>
        <w:t>gdp_pp~A</w:t>
      </w:r>
      <w:r>
        <w:t xml:space="preserve">   </w:t>
      </w:r>
      <w:r w:rsidRPr="007F5754">
        <w:rPr>
          <w:highlight w:val="cyan"/>
        </w:rPr>
        <w:t>exRedq</w:t>
      </w:r>
      <w:r>
        <w:t xml:space="preserve"> |</w:t>
      </w:r>
    </w:p>
    <w:p w:rsidR="008C438C" w:rsidRDefault="008C438C" w:rsidP="008C438C">
      <w:pPr>
        <w:pStyle w:val="Boxednote"/>
        <w:shd w:val="clear" w:color="auto" w:fill="DAEEF3"/>
      </w:pPr>
      <w:r>
        <w:t xml:space="preserve"> |------------------------------------------------------|</w:t>
      </w:r>
    </w:p>
    <w:p w:rsidR="008C438C" w:rsidRDefault="008C438C" w:rsidP="008C438C">
      <w:pPr>
        <w:pStyle w:val="Boxednote"/>
        <w:shd w:val="clear" w:color="auto" w:fill="DAEEF3"/>
      </w:pPr>
      <w:r>
        <w:t xml:space="preserve"> | 566. niger     1    6.000     32      0.030    0.000 |</w:t>
      </w:r>
    </w:p>
    <w:p w:rsidR="008C438C" w:rsidRDefault="008C438C" w:rsidP="008C438C">
      <w:pPr>
        <w:pStyle w:val="Boxednote"/>
        <w:shd w:val="clear" w:color="auto" w:fill="DAEEF3"/>
      </w:pPr>
      <w:r>
        <w:t xml:space="preserve"> |  356. ind:     1    0.000     51      0.070    0.000 |</w:t>
      </w:r>
    </w:p>
    <w:p w:rsidR="008C438C" w:rsidRDefault="008C438C" w:rsidP="008C438C">
      <w:pPr>
        <w:pStyle w:val="Boxednote"/>
        <w:shd w:val="clear" w:color="auto" w:fill="DAEEF3"/>
      </w:pPr>
      <w:r>
        <w:t xml:space="preserve"> |  156. chi:     1    0.000      0      0.080    1.000 |</w:t>
      </w:r>
    </w:p>
    <w:p w:rsidR="008C438C" w:rsidRDefault="008C438C" w:rsidP="008C438C">
      <w:pPr>
        <w:pStyle w:val="Boxednote"/>
        <w:shd w:val="clear" w:color="auto" w:fill="DAEEF3"/>
      </w:pPr>
      <w:r>
        <w:t xml:space="preserve"> |  608. phl:     1    5.000     10      0.130    0.000 |</w:t>
      </w:r>
    </w:p>
    <w:p w:rsidR="008C438C" w:rsidRDefault="008C438C" w:rsidP="008C438C">
      <w:pPr>
        <w:pStyle w:val="Boxednote"/>
        <w:shd w:val="clear" w:color="auto" w:fill="DAEEF3"/>
      </w:pPr>
      <w:r>
        <w:t xml:space="preserve"> |  428. lva:     1   20.000     32      0.180    1.000 |</w:t>
      </w:r>
    </w:p>
    <w:p w:rsidR="008C438C" w:rsidRDefault="008C438C" w:rsidP="008C438C">
      <w:pPr>
        <w:pStyle w:val="Boxednote"/>
        <w:shd w:val="clear" w:color="auto" w:fill="DAEEF3"/>
      </w:pPr>
      <w:r>
        <w:t xml:space="preserve"> |  100. blg:     1   11.000     29      0.200    1.000 |</w:t>
      </w:r>
    </w:p>
    <w:p w:rsidR="008C438C" w:rsidRDefault="008C438C" w:rsidP="008C438C">
      <w:pPr>
        <w:pStyle w:val="Boxednote"/>
        <w:shd w:val="clear" w:color="auto" w:fill="DAEEF3"/>
      </w:pPr>
      <w:r>
        <w:t xml:space="preserve"> | 76. bzl: b     1    5.000     15      0.240    0.000 |</w:t>
      </w:r>
    </w:p>
    <w:p w:rsidR="008C438C" w:rsidRDefault="008C438C" w:rsidP="008C438C">
      <w:pPr>
        <w:pStyle w:val="Boxednote"/>
        <w:shd w:val="clear" w:color="auto" w:fill="DAEEF3"/>
      </w:pPr>
      <w:r>
        <w:t xml:space="preserve"> |  616. pol:     1   10.000     26      0.240    1.000 |</w:t>
      </w:r>
    </w:p>
    <w:p w:rsidR="008C438C" w:rsidRDefault="008C438C" w:rsidP="008C438C">
      <w:pPr>
        <w:pStyle w:val="Boxednote"/>
        <w:shd w:val="clear" w:color="auto" w:fill="DAEEF3"/>
      </w:pPr>
      <w:r>
        <w:t xml:space="preserve"> |  643. rus:     1    8.000     21      0.260    1.000 |</w:t>
      </w:r>
    </w:p>
    <w:p w:rsidR="008C438C" w:rsidRDefault="008C438C" w:rsidP="008C438C">
      <w:pPr>
        <w:pStyle w:val="Boxednote"/>
        <w:shd w:val="clear" w:color="auto" w:fill="DAEEF3"/>
      </w:pPr>
      <w:r>
        <w:t xml:space="preserve"> |  152. chl:     1    1.000     32      0.270    0.000 |</w:t>
      </w:r>
    </w:p>
    <w:p w:rsidR="008C438C" w:rsidRDefault="008C438C" w:rsidP="008C438C">
      <w:pPr>
        <w:pStyle w:val="Boxednote"/>
        <w:shd w:val="clear" w:color="auto" w:fill="DAEEF3"/>
      </w:pPr>
      <w:r>
        <w:t xml:space="preserve"> |  703. svk:     1   12.000     37      0.310    1.000 |</w:t>
      </w:r>
    </w:p>
    <w:p w:rsidR="008C438C" w:rsidRDefault="008C438C" w:rsidP="008C438C">
      <w:pPr>
        <w:pStyle w:val="Boxednote"/>
        <w:shd w:val="clear" w:color="auto" w:fill="DAEEF3"/>
      </w:pPr>
      <w:r>
        <w:t xml:space="preserve"> |  348. hun:     1   13.000    100      0.340    1.000 |</w:t>
      </w:r>
    </w:p>
    <w:p w:rsidR="008C438C" w:rsidRDefault="008C438C" w:rsidP="008C438C">
      <w:pPr>
        <w:pStyle w:val="Boxednote"/>
        <w:shd w:val="clear" w:color="auto" w:fill="DAEEF3"/>
      </w:pPr>
      <w:r>
        <w:t xml:space="preserve"> |  203. cze:     1    9.000     24      0.440    1.000 |</w:t>
      </w:r>
    </w:p>
    <w:p w:rsidR="008C438C" w:rsidRDefault="008C438C" w:rsidP="008C438C">
      <w:pPr>
        <w:pStyle w:val="Boxednote"/>
        <w:shd w:val="clear" w:color="auto" w:fill="DAEEF3"/>
      </w:pPr>
      <w:r>
        <w:t xml:space="preserve"> |  705. svn:     1   16.000     43      0.470    1.000 |</w:t>
      </w:r>
    </w:p>
    <w:p w:rsidR="008C438C" w:rsidRDefault="008C438C" w:rsidP="008C438C">
      <w:pPr>
        <w:pStyle w:val="Boxednote"/>
        <w:shd w:val="clear" w:color="auto" w:fill="DAEEF3"/>
      </w:pPr>
      <w:r>
        <w:t xml:space="preserve"> |   620. prt     1    6.000     10      0.490    0.000 |</w:t>
      </w:r>
    </w:p>
    <w:p w:rsidR="008C438C" w:rsidRDefault="008C438C" w:rsidP="008C438C">
      <w:pPr>
        <w:pStyle w:val="Boxednote"/>
        <w:shd w:val="clear" w:color="auto" w:fill="DAEEF3"/>
      </w:pPr>
      <w:r>
        <w:t xml:space="preserve"> |  724. esp:     1    6.000      0      0.550    0.000 |</w:t>
      </w:r>
    </w:p>
    <w:p w:rsidR="008C438C" w:rsidRDefault="008C438C" w:rsidP="008C438C">
      <w:pPr>
        <w:pStyle w:val="Boxednote"/>
        <w:shd w:val="clear" w:color="auto" w:fill="DAEEF3"/>
      </w:pPr>
      <w:r>
        <w:t xml:space="preserve"> |  196. cyp:     1   16.000     51      0.600    0.000 |</w:t>
      </w:r>
    </w:p>
    <w:p w:rsidR="008C438C" w:rsidRDefault="008C438C" w:rsidP="008C438C">
      <w:pPr>
        <w:pStyle w:val="Boxednote"/>
        <w:shd w:val="clear" w:color="auto" w:fill="DAEEF3"/>
      </w:pPr>
      <w:r>
        <w:t xml:space="preserve"> |  376. isr:     1    8.000     51      0.620    0.000 |</w:t>
      </w:r>
    </w:p>
    <w:p w:rsidR="008C438C" w:rsidRDefault="008C438C" w:rsidP="008C438C">
      <w:pPr>
        <w:pStyle w:val="Boxednote"/>
        <w:shd w:val="clear" w:color="auto" w:fill="DAEEF3"/>
      </w:pPr>
      <w:r>
        <w:t xml:space="preserve"> |  554. nzl:     1   13.000    100      0.630    0.000 |</w:t>
      </w:r>
    </w:p>
    <w:p w:rsidR="008C438C" w:rsidRDefault="008C438C" w:rsidP="008C438C">
      <w:pPr>
        <w:pStyle w:val="Boxednote"/>
        <w:shd w:val="clear" w:color="auto" w:fill="DAEEF3"/>
      </w:pPr>
      <w:r>
        <w:t xml:space="preserve"> |  372. irl:     1   16.000     47      0.630    0.000 |</w:t>
      </w:r>
    </w:p>
    <w:p w:rsidR="008C438C" w:rsidRDefault="008C438C" w:rsidP="008C438C">
      <w:pPr>
        <w:pStyle w:val="Boxednote"/>
        <w:shd w:val="clear" w:color="auto" w:fill="DAEEF3"/>
      </w:pPr>
      <w:r>
        <w:t xml:space="preserve"> |  828. nir:     1    9.000     28      0.640    0.000 |</w:t>
      </w:r>
    </w:p>
    <w:p w:rsidR="008C438C" w:rsidRDefault="008C438C" w:rsidP="008C438C">
      <w:pPr>
        <w:pStyle w:val="Boxednote"/>
        <w:shd w:val="clear" w:color="auto" w:fill="DAEEF3"/>
      </w:pPr>
      <w:r>
        <w:t xml:space="preserve"> |  246. fin:     1    6.000     10      0.680    0.000 |</w:t>
      </w:r>
    </w:p>
    <w:p w:rsidR="008C438C" w:rsidRDefault="008C438C" w:rsidP="008C438C">
      <w:pPr>
        <w:pStyle w:val="Boxednote"/>
        <w:shd w:val="clear" w:color="auto" w:fill="DAEEF3"/>
      </w:pPr>
      <w:r>
        <w:t xml:space="preserve"> |  278. g_e:     1    8.000    100      0.700    1.000 |</w:t>
      </w:r>
    </w:p>
    <w:p w:rsidR="008C438C" w:rsidRDefault="008C438C" w:rsidP="008C438C">
      <w:pPr>
        <w:pStyle w:val="Boxednote"/>
        <w:shd w:val="clear" w:color="auto" w:fill="DAEEF3"/>
      </w:pPr>
      <w:r>
        <w:t xml:space="preserve"> |  826. gbr:     1   11.000     56      0.710    0.000 |</w:t>
      </w:r>
    </w:p>
    <w:p w:rsidR="008C438C" w:rsidRDefault="008C438C" w:rsidP="008C438C">
      <w:pPr>
        <w:pStyle w:val="Boxednote"/>
        <w:shd w:val="clear" w:color="auto" w:fill="DAEEF3"/>
      </w:pPr>
      <w:r>
        <w:t xml:space="preserve"> |  752. swe:     1    6.000     37      0.730    0.000 |</w:t>
      </w:r>
    </w:p>
    <w:p w:rsidR="008C438C" w:rsidRDefault="008C438C" w:rsidP="008C438C">
      <w:pPr>
        <w:pStyle w:val="Boxednote"/>
        <w:shd w:val="clear" w:color="auto" w:fill="DAEEF3"/>
      </w:pPr>
      <w:r>
        <w:t xml:space="preserve"> |  380. ita:     1   13.000     14      0.740    0.000 |</w:t>
      </w:r>
    </w:p>
    <w:p w:rsidR="008C438C" w:rsidRDefault="008C438C" w:rsidP="008C438C">
      <w:pPr>
        <w:pStyle w:val="Boxednote"/>
        <w:shd w:val="clear" w:color="auto" w:fill="DAEEF3"/>
      </w:pPr>
      <w:r>
        <w:t xml:space="preserve"> |  250. fra:     1   12.000     32      0.750    0.000 |</w:t>
      </w:r>
    </w:p>
    <w:p w:rsidR="008C438C" w:rsidRDefault="008C438C" w:rsidP="008C438C">
      <w:pPr>
        <w:pStyle w:val="Boxednote"/>
        <w:shd w:val="clear" w:color="auto" w:fill="DAEEF3"/>
      </w:pPr>
      <w:r>
        <w:t xml:space="preserve"> |   528. nl:     1    9.000     10      0.750    0.000 |</w:t>
      </w:r>
    </w:p>
    <w:p w:rsidR="008C438C" w:rsidRDefault="008C438C" w:rsidP="008C438C">
      <w:pPr>
        <w:pStyle w:val="Boxednote"/>
        <w:shd w:val="clear" w:color="auto" w:fill="DAEEF3"/>
      </w:pPr>
      <w:r>
        <w:t xml:space="preserve"> | 36. oz:  a     1    9.000     10      0.770    0.000 |</w:t>
      </w:r>
    </w:p>
    <w:p w:rsidR="008C438C" w:rsidRDefault="008C438C" w:rsidP="008C438C">
      <w:pPr>
        <w:pStyle w:val="Boxednote"/>
        <w:shd w:val="clear" w:color="auto" w:fill="DAEEF3"/>
      </w:pPr>
      <w:r>
        <w:t xml:space="preserve"> | 40. aut: a     1   10.000     24      0.800    0.000 |</w:t>
      </w:r>
    </w:p>
    <w:p w:rsidR="008C438C" w:rsidRDefault="008C438C" w:rsidP="008C438C">
      <w:pPr>
        <w:pStyle w:val="Boxednote"/>
        <w:shd w:val="clear" w:color="auto" w:fill="DAEEF3"/>
      </w:pPr>
      <w:r>
        <w:t xml:space="preserve"> | 56. bel: b     1    6.000     24      0.810    0.000 |</w:t>
      </w:r>
    </w:p>
    <w:p w:rsidR="008C438C" w:rsidRDefault="008C438C" w:rsidP="008C438C">
      <w:pPr>
        <w:pStyle w:val="Boxednote"/>
        <w:shd w:val="clear" w:color="auto" w:fill="DAEEF3"/>
      </w:pPr>
      <w:r>
        <w:t xml:space="preserve"> |   710. sa:     1   10.000     37      0.810    0.000 |</w:t>
      </w:r>
    </w:p>
    <w:p w:rsidR="008C438C" w:rsidRDefault="008C438C" w:rsidP="008C438C">
      <w:pPr>
        <w:pStyle w:val="Boxednote"/>
        <w:shd w:val="clear" w:color="auto" w:fill="DAEEF3"/>
      </w:pPr>
      <w:r>
        <w:t xml:space="preserve"> |  280. g_w:     1    8.000     24      0.820    0.000 |</w:t>
      </w:r>
    </w:p>
    <w:p w:rsidR="008C438C" w:rsidRDefault="008C438C" w:rsidP="008C438C">
      <w:pPr>
        <w:pStyle w:val="Boxednote"/>
        <w:shd w:val="clear" w:color="auto" w:fill="DAEEF3"/>
      </w:pPr>
      <w:r>
        <w:t xml:space="preserve"> |  124. can:     1    9.000     24      0.830    0.000 |</w:t>
      </w:r>
    </w:p>
    <w:p w:rsidR="008C438C" w:rsidRDefault="008C438C" w:rsidP="008C438C">
      <w:pPr>
        <w:pStyle w:val="Boxednote"/>
        <w:shd w:val="clear" w:color="auto" w:fill="DAEEF3"/>
      </w:pPr>
      <w:r>
        <w:t xml:space="preserve"> |  208. den:     1    6.000     14      0.840    0.000 |</w:t>
      </w:r>
    </w:p>
    <w:p w:rsidR="008C438C" w:rsidRDefault="008C438C" w:rsidP="008C438C">
      <w:pPr>
        <w:pStyle w:val="Boxednote"/>
        <w:shd w:val="clear" w:color="auto" w:fill="DAEEF3"/>
      </w:pPr>
      <w:r>
        <w:t xml:space="preserve"> |  392. jpn:     1    6.000      0      0.840    0.000 |</w:t>
      </w:r>
    </w:p>
    <w:p w:rsidR="008C438C" w:rsidRDefault="008C438C" w:rsidP="008C438C">
      <w:pPr>
        <w:pStyle w:val="Boxednote"/>
        <w:shd w:val="clear" w:color="auto" w:fill="DAEEF3"/>
      </w:pPr>
      <w:r>
        <w:t xml:space="preserve"> |  578. nor:     1    6.000     10      0.900    0.000 |</w:t>
      </w:r>
    </w:p>
    <w:p w:rsidR="008C438C" w:rsidRDefault="008C438C" w:rsidP="008C438C">
      <w:pPr>
        <w:pStyle w:val="Boxednote"/>
        <w:shd w:val="clear" w:color="auto" w:fill="DAEEF3"/>
      </w:pPr>
      <w:r>
        <w:t xml:space="preserve"> |  756. swz:     1    6.000     32      0.920    0.000 |</w:t>
      </w:r>
    </w:p>
    <w:p w:rsidR="008C438C" w:rsidRDefault="008C438C" w:rsidP="008C438C">
      <w:pPr>
        <w:pStyle w:val="Boxednote"/>
        <w:shd w:val="clear" w:color="auto" w:fill="DAEEF3"/>
      </w:pPr>
      <w:r w:rsidRPr="007F5754">
        <w:rPr>
          <w:highlight w:val="yellow"/>
        </w:rPr>
        <w:t xml:space="preserve"> |  840. usa:     1   12.000     24</w:t>
      </w:r>
      <w:r w:rsidRPr="007F5754">
        <w:t xml:space="preserve">      1.000    0.000 |</w:t>
      </w:r>
    </w:p>
    <w:p w:rsidR="008C438C" w:rsidRDefault="008C438C" w:rsidP="008C438C">
      <w:pPr>
        <w:pStyle w:val="Boxednote"/>
        <w:shd w:val="clear" w:color="auto" w:fill="DAEEF3"/>
      </w:pPr>
      <w:r>
        <w:t xml:space="preserve"> +------------------------------------------------------+ …etc…</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4"/>
      </w:pPr>
      <w:r>
        <w:t>*Regression analysis with 1 case per country (</w:t>
      </w:r>
      <w:proofErr w:type="spellStart"/>
      <w:r>
        <w:t>ie</w:t>
      </w:r>
      <w:proofErr w:type="spellEnd"/>
      <w:r>
        <w:t xml:space="preserve"> one case per context)</w:t>
      </w:r>
    </w:p>
    <w:p w:rsidR="008C438C" w:rsidRDefault="008C438C" w:rsidP="008C438C">
      <w:pPr>
        <w:pStyle w:val="Stata"/>
      </w:pPr>
    </w:p>
    <w:p w:rsidR="008C438C" w:rsidRDefault="008C438C" w:rsidP="008C438C">
      <w:pPr>
        <w:pStyle w:val="StataComment"/>
      </w:pPr>
      <w:r>
        <w:t xml:space="preserve">*In these next few analyses we use </w:t>
      </w:r>
      <w:proofErr w:type="spellStart"/>
      <w:r>
        <w:t>edMean</w:t>
      </w:r>
      <w:proofErr w:type="spellEnd"/>
      <w:r>
        <w:t xml:space="preserve"> (the mean education of the country) instead of individual </w:t>
      </w:r>
      <w:proofErr w:type="spellStart"/>
      <w:proofErr w:type="gramStart"/>
      <w:r>
        <w:t>ed</w:t>
      </w:r>
      <w:proofErr w:type="spellEnd"/>
      <w:proofErr w:type="gramEnd"/>
      <w:r>
        <w:t xml:space="preserve"> (which is what we logically should use). We do it only to avoid unnecessary complications (to do with which 37 people are chosen) and will revert to proper individual education data in a moment.</w:t>
      </w:r>
    </w:p>
    <w:p w:rsidR="008C438C" w:rsidRDefault="008C438C" w:rsidP="008C438C">
      <w:pPr>
        <w:pStyle w:val="StataComment"/>
      </w:pPr>
    </w:p>
    <w:p w:rsidR="008C438C" w:rsidRDefault="008C438C" w:rsidP="008C438C">
      <w:pPr>
        <w:pStyle w:val="Stata"/>
      </w:pPr>
      <w:proofErr w:type="gramStart"/>
      <w:r>
        <w:t>regress</w:t>
      </w:r>
      <w:proofErr w:type="gramEnd"/>
      <w:r>
        <w:t xml:space="preserve"> </w:t>
      </w:r>
      <w:proofErr w:type="spellStart"/>
      <w:r>
        <w:t>edMean</w:t>
      </w:r>
      <w:proofErr w:type="spellEnd"/>
      <w:r>
        <w:t xml:space="preserve"> faocc4t </w:t>
      </w:r>
      <w:proofErr w:type="spellStart"/>
      <w:r>
        <w:t>gdp_ppUSA</w:t>
      </w:r>
      <w:proofErr w:type="spellEnd"/>
      <w:r>
        <w:t xml:space="preserve"> </w:t>
      </w:r>
      <w:proofErr w:type="spellStart"/>
      <w:r>
        <w:t>exRedq</w:t>
      </w:r>
      <w:proofErr w:type="spellEnd"/>
      <w:r>
        <w:t xml:space="preserve"> if </w:t>
      </w:r>
      <w:proofErr w:type="spellStart"/>
      <w:r>
        <w:t>cID</w:t>
      </w:r>
      <w:proofErr w:type="spellEnd"/>
      <w:r>
        <w:t>==1, beta</w:t>
      </w:r>
    </w:p>
    <w:p w:rsidR="008C438C" w:rsidRPr="00644953" w:rsidRDefault="008C438C" w:rsidP="008C438C">
      <w:pPr>
        <w:pStyle w:val="Boxednote"/>
        <w:shd w:val="clear" w:color="auto" w:fill="DAEEF3"/>
      </w:pPr>
    </w:p>
    <w:p w:rsidR="008C438C" w:rsidRPr="00644953" w:rsidRDefault="008C438C" w:rsidP="008C438C">
      <w:pPr>
        <w:pStyle w:val="Boxednote"/>
        <w:shd w:val="clear" w:color="auto" w:fill="DAEEF3"/>
      </w:pPr>
      <w:r w:rsidRPr="00644953">
        <w:t xml:space="preserve">      Source |       SS       df       MS              Number of obs =      37</w:t>
      </w:r>
    </w:p>
    <w:p w:rsidR="008C438C" w:rsidRPr="00644953" w:rsidRDefault="008C438C" w:rsidP="008C438C">
      <w:pPr>
        <w:pStyle w:val="Boxednote"/>
        <w:shd w:val="clear" w:color="auto" w:fill="DAEEF3"/>
      </w:pPr>
      <w:r w:rsidRPr="00644953">
        <w:t>-------------+------------------------------           F(  3,    33) =   11.31</w:t>
      </w:r>
    </w:p>
    <w:p w:rsidR="008C438C" w:rsidRPr="00644953" w:rsidRDefault="008C438C" w:rsidP="008C438C">
      <w:pPr>
        <w:pStyle w:val="Boxednote"/>
        <w:shd w:val="clear" w:color="auto" w:fill="DAEEF3"/>
      </w:pPr>
      <w:r w:rsidRPr="00644953">
        <w:t xml:space="preserve">       Model |  112.882222     3  37.6274074           Prob &gt; F      =  0.0000</w:t>
      </w:r>
    </w:p>
    <w:p w:rsidR="008C438C" w:rsidRPr="00644953" w:rsidRDefault="008C438C" w:rsidP="008C438C">
      <w:pPr>
        <w:pStyle w:val="Boxednote"/>
        <w:shd w:val="clear" w:color="auto" w:fill="DAEEF3"/>
      </w:pPr>
      <w:r w:rsidRPr="00644953">
        <w:t xml:space="preserve">    Residual |  109.820557    33  3.32789566           R-squared     =  0.5069</w:t>
      </w:r>
    </w:p>
    <w:p w:rsidR="008C438C" w:rsidRPr="00644953" w:rsidRDefault="008C438C" w:rsidP="008C438C">
      <w:pPr>
        <w:pStyle w:val="Boxednote"/>
        <w:shd w:val="clear" w:color="auto" w:fill="DAEEF3"/>
      </w:pPr>
      <w:r w:rsidRPr="00644953">
        <w:t>-------------+------------------------------           Adj R-squared =  0.4620</w:t>
      </w:r>
    </w:p>
    <w:p w:rsidR="008C438C" w:rsidRPr="00644953" w:rsidRDefault="008C438C" w:rsidP="008C438C">
      <w:pPr>
        <w:pStyle w:val="Boxednote"/>
        <w:shd w:val="clear" w:color="auto" w:fill="DAEEF3"/>
      </w:pPr>
      <w:r w:rsidRPr="00644953">
        <w:t xml:space="preserve">       Total |  222.702779    36  6.18618831           Root MSE      =  1.8243</w:t>
      </w:r>
    </w:p>
    <w:p w:rsidR="008C438C" w:rsidRPr="00644953" w:rsidRDefault="008C438C" w:rsidP="008C438C">
      <w:pPr>
        <w:pStyle w:val="Boxednote"/>
        <w:shd w:val="clear" w:color="auto" w:fill="DAEEF3"/>
      </w:pPr>
    </w:p>
    <w:p w:rsidR="008C438C" w:rsidRPr="00644953" w:rsidRDefault="008C438C" w:rsidP="008C438C">
      <w:pPr>
        <w:pStyle w:val="Boxednote"/>
        <w:shd w:val="clear" w:color="auto" w:fill="DAEEF3"/>
      </w:pPr>
      <w:r w:rsidRPr="00644953">
        <w:t>------------------------------------------------------------------------------</w:t>
      </w:r>
    </w:p>
    <w:p w:rsidR="008C438C" w:rsidRPr="00644953" w:rsidRDefault="008C438C" w:rsidP="008C438C">
      <w:pPr>
        <w:pStyle w:val="Boxednote"/>
        <w:shd w:val="clear" w:color="auto" w:fill="DAEEF3"/>
      </w:pPr>
      <w:r w:rsidRPr="00644953">
        <w:t xml:space="preserve">      edMean |      Coef.   Std. Err.      t    P&gt;|t|                     Beta</w:t>
      </w:r>
    </w:p>
    <w:p w:rsidR="008C438C" w:rsidRPr="00644953" w:rsidRDefault="008C438C" w:rsidP="008C438C">
      <w:pPr>
        <w:pStyle w:val="Boxednote"/>
        <w:shd w:val="clear" w:color="auto" w:fill="DAEEF3"/>
      </w:pPr>
      <w:r w:rsidRPr="00644953">
        <w:t>-------------+----------------------------------------------------------------</w:t>
      </w:r>
    </w:p>
    <w:p w:rsidR="008C438C" w:rsidRPr="00644953" w:rsidRDefault="008C438C" w:rsidP="008C438C">
      <w:pPr>
        <w:pStyle w:val="Boxednote"/>
        <w:shd w:val="clear" w:color="auto" w:fill="DAEEF3"/>
      </w:pPr>
      <w:r w:rsidRPr="00644953">
        <w:t xml:space="preserve">     faocc4t |   .0028785    .012148     0.24   0.814                 .0295374</w:t>
      </w:r>
    </w:p>
    <w:p w:rsidR="008C438C" w:rsidRPr="00644953" w:rsidRDefault="008C438C" w:rsidP="008C438C">
      <w:pPr>
        <w:pStyle w:val="Boxednote"/>
        <w:shd w:val="clear" w:color="auto" w:fill="DAEEF3"/>
      </w:pPr>
      <w:r w:rsidRPr="00644953">
        <w:t xml:space="preserve">   gdp_ppUSA |   6.532758   </w:t>
      </w:r>
      <w:r w:rsidRPr="00097882">
        <w:rPr>
          <w:highlight w:val="green"/>
        </w:rPr>
        <w:t>1.248056     5.23</w:t>
      </w:r>
      <w:r w:rsidRPr="00644953">
        <w:t xml:space="preserve">   0.000                 .7441518</w:t>
      </w:r>
    </w:p>
    <w:p w:rsidR="008C438C" w:rsidRPr="00644953" w:rsidRDefault="008C438C" w:rsidP="008C438C">
      <w:pPr>
        <w:pStyle w:val="Boxednote"/>
        <w:shd w:val="clear" w:color="auto" w:fill="DAEEF3"/>
      </w:pPr>
      <w:r w:rsidRPr="00644953">
        <w:t xml:space="preserve">      exRedq |   3.745894   </w:t>
      </w:r>
      <w:r w:rsidRPr="00097882">
        <w:rPr>
          <w:highlight w:val="green"/>
        </w:rPr>
        <w:t>.7986921     4.69</w:t>
      </w:r>
      <w:r w:rsidRPr="00644953">
        <w:t xml:space="preserve">   0.000                 .6780687</w:t>
      </w:r>
    </w:p>
    <w:p w:rsidR="008C438C" w:rsidRPr="00644953" w:rsidRDefault="008C438C" w:rsidP="008C438C">
      <w:pPr>
        <w:pStyle w:val="Boxednote"/>
        <w:shd w:val="clear" w:color="auto" w:fill="DAEEF3"/>
      </w:pPr>
      <w:r w:rsidRPr="00644953">
        <w:t xml:space="preserve">       _cons |   5.473454   .9226697     5.93   0.000                        .</w:t>
      </w:r>
    </w:p>
    <w:p w:rsidR="008C438C" w:rsidRPr="00644953" w:rsidRDefault="008C438C" w:rsidP="008C438C">
      <w:pPr>
        <w:pStyle w:val="Boxednote"/>
        <w:shd w:val="clear" w:color="auto" w:fill="DAEEF3"/>
      </w:pPr>
      <w:r w:rsidRPr="00644953">
        <w:t>------------------------------------------------------------------------------</w:t>
      </w:r>
    </w:p>
    <w:p w:rsidR="008C438C" w:rsidRDefault="008C438C" w:rsidP="008C438C">
      <w:pPr>
        <w:pStyle w:val="Stata"/>
      </w:pPr>
    </w:p>
    <w:p w:rsidR="008C438C" w:rsidRDefault="008C438C" w:rsidP="008C438C">
      <w:pPr>
        <w:pStyle w:val="StataComment"/>
      </w:pPr>
      <w:r>
        <w:t>*Look at the standard errors and t-tests, particularly for the country level variables GNP and formerly Communist.</w:t>
      </w:r>
    </w:p>
    <w:p w:rsidR="008C438C" w:rsidRDefault="008C438C" w:rsidP="008C438C">
      <w:pPr>
        <w:pStyle w:val="Stata"/>
      </w:pPr>
    </w:p>
    <w:p w:rsidR="008C438C" w:rsidRDefault="008C438C" w:rsidP="008C438C">
      <w:pPr>
        <w:pStyle w:val="Heading3"/>
      </w:pPr>
      <w:r>
        <w:t xml:space="preserve">*Regression analyses with 2 cases per country </w:t>
      </w:r>
    </w:p>
    <w:p w:rsidR="008C438C" w:rsidRDefault="008C438C" w:rsidP="008C438C">
      <w:pPr>
        <w:pStyle w:val="Stata"/>
      </w:pPr>
    </w:p>
    <w:p w:rsidR="008C438C" w:rsidRDefault="008C438C" w:rsidP="008C438C">
      <w:pPr>
        <w:pStyle w:val="StataComment"/>
      </w:pPr>
      <w:r>
        <w:t>*The same logic would be 2 rabbits in each of our 39 study sites</w:t>
      </w:r>
    </w:p>
    <w:p w:rsidR="008C438C" w:rsidRDefault="008C438C" w:rsidP="008C438C">
      <w:pPr>
        <w:pStyle w:val="StataComment"/>
      </w:pPr>
      <w:r>
        <w:t xml:space="preserve">*or 2 </w:t>
      </w:r>
      <w:proofErr w:type="spellStart"/>
      <w:r>
        <w:t>butterflys</w:t>
      </w:r>
      <w:proofErr w:type="spellEnd"/>
      <w:r>
        <w:t xml:space="preserve"> in each of 39 back yards</w:t>
      </w:r>
    </w:p>
    <w:p w:rsidR="008C438C" w:rsidRDefault="008C438C" w:rsidP="008C438C">
      <w:pPr>
        <w:pStyle w:val="StataComment"/>
      </w:pPr>
      <w:r>
        <w:t>*or 2 students in each of 39 universities</w:t>
      </w:r>
    </w:p>
    <w:p w:rsidR="008C438C" w:rsidRDefault="008C438C" w:rsidP="008C438C">
      <w:pPr>
        <w:pStyle w:val="StataComment"/>
      </w:pPr>
    </w:p>
    <w:p w:rsidR="008C438C" w:rsidRDefault="008C438C" w:rsidP="008C438C">
      <w:pPr>
        <w:pStyle w:val="StataComment"/>
      </w:pPr>
      <w:r>
        <w:t>This is what the data look like – still the same 39 countries, but two different people in each country:</w:t>
      </w:r>
    </w:p>
    <w:p w:rsidR="008C438C" w:rsidRPr="00644953" w:rsidRDefault="008C438C" w:rsidP="008C438C">
      <w:pPr>
        <w:pStyle w:val="Boxednote"/>
        <w:shd w:val="clear" w:color="auto" w:fill="DAEEF3"/>
      </w:pPr>
      <w:r w:rsidRPr="00644953">
        <w:t>+------------------------------------------------------+</w:t>
      </w:r>
    </w:p>
    <w:p w:rsidR="008C438C" w:rsidRPr="00644953" w:rsidRDefault="008C438C" w:rsidP="008C438C">
      <w:pPr>
        <w:pStyle w:val="Boxednote"/>
        <w:shd w:val="clear" w:color="auto" w:fill="DAEEF3"/>
      </w:pPr>
      <w:r>
        <w:t xml:space="preserve"> |   countryx   cID       ed  </w:t>
      </w:r>
      <w:r w:rsidRPr="00644953">
        <w:t>faocc4t</w:t>
      </w:r>
      <w:r>
        <w:t xml:space="preserve"> </w:t>
      </w:r>
      <w:r w:rsidRPr="00644953">
        <w:t xml:space="preserve"> </w:t>
      </w:r>
      <w:r w:rsidRPr="00644953">
        <w:rPr>
          <w:highlight w:val="green"/>
        </w:rPr>
        <w:t>gdp_pp~A</w:t>
      </w:r>
      <w:r w:rsidRPr="00644953">
        <w:t xml:space="preserve">   </w:t>
      </w:r>
      <w:r w:rsidRPr="00644953">
        <w:rPr>
          <w:highlight w:val="green"/>
        </w:rPr>
        <w:t>exRedq</w:t>
      </w:r>
      <w:r w:rsidRPr="00644953">
        <w:t xml:space="preserve"> |</w:t>
      </w:r>
    </w:p>
    <w:p w:rsidR="008C438C" w:rsidRPr="00644953" w:rsidRDefault="008C438C" w:rsidP="008C438C">
      <w:pPr>
        <w:pStyle w:val="Boxednote"/>
        <w:shd w:val="clear" w:color="auto" w:fill="DAEEF3"/>
      </w:pPr>
      <w:r w:rsidRPr="00644953">
        <w:t xml:space="preserve"> |------------------------------------------------------|</w:t>
      </w:r>
    </w:p>
    <w:p w:rsidR="008C438C" w:rsidRPr="00644953" w:rsidRDefault="008C438C" w:rsidP="008C438C">
      <w:pPr>
        <w:pStyle w:val="Boxednote"/>
        <w:shd w:val="clear" w:color="auto" w:fill="DAEEF3"/>
      </w:pPr>
      <w:r w:rsidRPr="00644953">
        <w:t xml:space="preserve"> | 566. niger     2    0.000     10      0</w:t>
      </w:r>
      <w:r w:rsidRPr="00644953">
        <w:rPr>
          <w:highlight w:val="green"/>
        </w:rPr>
        <w:t>.030</w:t>
      </w:r>
      <w:r w:rsidRPr="00644953">
        <w:t xml:space="preserve">    0</w:t>
      </w:r>
      <w:r w:rsidRPr="00644953">
        <w:rPr>
          <w:highlight w:val="green"/>
        </w:rPr>
        <w:t>.000</w:t>
      </w:r>
      <w:r w:rsidRPr="00644953">
        <w:t xml:space="preserve"> |</w:t>
      </w:r>
    </w:p>
    <w:p w:rsidR="008C438C" w:rsidRPr="00644953" w:rsidRDefault="008C438C" w:rsidP="008C438C">
      <w:pPr>
        <w:pStyle w:val="Boxednote"/>
        <w:shd w:val="clear" w:color="auto" w:fill="DAEEF3"/>
      </w:pPr>
      <w:r w:rsidRPr="00644953">
        <w:t xml:space="preserve"> | 566. niger     1    6.000     32      0</w:t>
      </w:r>
      <w:r w:rsidRPr="00644953">
        <w:rPr>
          <w:highlight w:val="green"/>
        </w:rPr>
        <w:t>.030</w:t>
      </w:r>
      <w:r w:rsidRPr="00644953">
        <w:t xml:space="preserve">    0</w:t>
      </w:r>
      <w:r w:rsidRPr="00644953">
        <w:rPr>
          <w:highlight w:val="green"/>
        </w:rPr>
        <w:t>.000</w:t>
      </w:r>
      <w:r w:rsidRPr="00644953">
        <w:t xml:space="preserve"> | -- same</w:t>
      </w:r>
    </w:p>
    <w:p w:rsidR="008C438C" w:rsidRPr="00644953" w:rsidRDefault="008C438C" w:rsidP="008C438C">
      <w:pPr>
        <w:pStyle w:val="Boxednote"/>
        <w:shd w:val="clear" w:color="auto" w:fill="DAEEF3"/>
      </w:pPr>
      <w:r w:rsidRPr="00644953">
        <w:t xml:space="preserve">                                       For everyone in the country</w:t>
      </w:r>
    </w:p>
    <w:p w:rsidR="008C438C" w:rsidRPr="00644953" w:rsidRDefault="008C438C" w:rsidP="008C438C">
      <w:pPr>
        <w:pStyle w:val="Boxednote"/>
        <w:shd w:val="clear" w:color="auto" w:fill="DAEEF3"/>
      </w:pPr>
    </w:p>
    <w:p w:rsidR="008C438C" w:rsidRPr="00644953" w:rsidRDefault="008C438C" w:rsidP="008C438C">
      <w:pPr>
        <w:pStyle w:val="Boxednote"/>
        <w:shd w:val="clear" w:color="auto" w:fill="DAEEF3"/>
      </w:pPr>
      <w:r w:rsidRPr="00644953">
        <w:t xml:space="preserve"> |  356. ind:     2    6.000     10      0.070    0.000 |</w:t>
      </w:r>
    </w:p>
    <w:p w:rsidR="008C438C" w:rsidRPr="00644953" w:rsidRDefault="008C438C" w:rsidP="008C438C">
      <w:pPr>
        <w:pStyle w:val="Boxednote"/>
        <w:shd w:val="clear" w:color="auto" w:fill="DAEEF3"/>
      </w:pPr>
      <w:r w:rsidRPr="00644953">
        <w:t xml:space="preserve"> |  356. ind:     1    0.000     51      0.070    0.000 |</w:t>
      </w:r>
    </w:p>
    <w:p w:rsidR="008C438C" w:rsidRPr="00644953" w:rsidRDefault="008C438C" w:rsidP="008C438C">
      <w:pPr>
        <w:pStyle w:val="Boxednote"/>
        <w:shd w:val="clear" w:color="auto" w:fill="DAEEF3"/>
      </w:pPr>
    </w:p>
    <w:p w:rsidR="008C438C" w:rsidRPr="00644953" w:rsidRDefault="008C438C" w:rsidP="008C438C">
      <w:pPr>
        <w:pStyle w:val="Boxednote"/>
        <w:shd w:val="clear" w:color="auto" w:fill="DAEEF3"/>
      </w:pPr>
      <w:r w:rsidRPr="00644953">
        <w:t xml:space="preserve"> |  156. chi:     1    0.000      0      0.080    1.000 |</w:t>
      </w:r>
    </w:p>
    <w:p w:rsidR="008C438C" w:rsidRPr="00644953" w:rsidRDefault="008C438C" w:rsidP="008C438C">
      <w:pPr>
        <w:pStyle w:val="Boxednote"/>
        <w:shd w:val="clear" w:color="auto" w:fill="DAEEF3"/>
      </w:pPr>
      <w:r w:rsidRPr="00644953">
        <w:t xml:space="preserve"> |  156. chi:     2    9.000     70      0.080    1.000 |</w:t>
      </w:r>
    </w:p>
    <w:p w:rsidR="008C438C" w:rsidRPr="00644953" w:rsidRDefault="008C438C" w:rsidP="008C438C">
      <w:pPr>
        <w:pStyle w:val="Boxednote"/>
        <w:shd w:val="clear" w:color="auto" w:fill="DAEEF3"/>
      </w:pPr>
    </w:p>
    <w:p w:rsidR="008C438C" w:rsidRDefault="008C438C" w:rsidP="008C438C">
      <w:pPr>
        <w:pStyle w:val="Boxednote"/>
        <w:shd w:val="clear" w:color="auto" w:fill="DAEEF3"/>
      </w:pPr>
      <w:r w:rsidRPr="00644953">
        <w:t>...etc...</w:t>
      </w:r>
    </w:p>
    <w:p w:rsidR="008C438C" w:rsidRPr="00644953" w:rsidRDefault="008C438C" w:rsidP="008C438C">
      <w:pPr>
        <w:pStyle w:val="Boxednote"/>
        <w:shd w:val="clear" w:color="auto" w:fill="DAEEF3"/>
      </w:pPr>
    </w:p>
    <w:p w:rsidR="008C438C" w:rsidRPr="00644953" w:rsidRDefault="008C438C" w:rsidP="008C438C">
      <w:pPr>
        <w:pStyle w:val="Boxednote"/>
        <w:shd w:val="clear" w:color="auto" w:fill="DAEEF3"/>
      </w:pPr>
      <w:r w:rsidRPr="00644953">
        <w:t xml:space="preserve"> |  756. swz:     2    9.000     10      0.920    0.000 |</w:t>
      </w:r>
    </w:p>
    <w:p w:rsidR="008C438C" w:rsidRPr="00644953" w:rsidRDefault="008C438C" w:rsidP="008C438C">
      <w:pPr>
        <w:pStyle w:val="Boxednote"/>
        <w:shd w:val="clear" w:color="auto" w:fill="DAEEF3"/>
      </w:pPr>
      <w:r w:rsidRPr="00644953">
        <w:t xml:space="preserve"> |  756. swz:     1    6.000     32      0.920    0.000 |</w:t>
      </w:r>
    </w:p>
    <w:p w:rsidR="008C438C" w:rsidRPr="00644953" w:rsidRDefault="008C438C" w:rsidP="008C438C">
      <w:pPr>
        <w:pStyle w:val="Boxednote"/>
        <w:shd w:val="clear" w:color="auto" w:fill="DAEEF3"/>
      </w:pPr>
    </w:p>
    <w:p w:rsidR="008C438C" w:rsidRPr="00644953" w:rsidRDefault="008C438C" w:rsidP="008C438C">
      <w:pPr>
        <w:pStyle w:val="Boxednote"/>
        <w:shd w:val="clear" w:color="auto" w:fill="DAEEF3"/>
      </w:pPr>
      <w:r w:rsidRPr="00644953">
        <w:t xml:space="preserve"> |  840. usa:     2   17.000     75      </w:t>
      </w:r>
      <w:r w:rsidRPr="00644953">
        <w:rPr>
          <w:highlight w:val="green"/>
        </w:rPr>
        <w:t>1.000</w:t>
      </w:r>
      <w:r w:rsidRPr="00644953">
        <w:t xml:space="preserve">    0.000 |</w:t>
      </w:r>
    </w:p>
    <w:p w:rsidR="008C438C" w:rsidRPr="00644953" w:rsidRDefault="008C438C" w:rsidP="008C438C">
      <w:pPr>
        <w:pStyle w:val="Boxednote"/>
        <w:shd w:val="clear" w:color="auto" w:fill="DAEEF3"/>
      </w:pPr>
      <w:r w:rsidRPr="00644953">
        <w:t xml:space="preserve"> |  840. usa:     1   12.000     24      </w:t>
      </w:r>
      <w:r w:rsidRPr="00644953">
        <w:rPr>
          <w:highlight w:val="green"/>
        </w:rPr>
        <w:t>1.000</w:t>
      </w:r>
      <w:r w:rsidRPr="00644953">
        <w:t xml:space="preserve">    0.000 |</w:t>
      </w:r>
    </w:p>
    <w:p w:rsidR="008C438C" w:rsidRPr="00644953" w:rsidRDefault="008C438C" w:rsidP="008C438C">
      <w:pPr>
        <w:pStyle w:val="Boxednote"/>
        <w:shd w:val="clear" w:color="auto" w:fill="DAEEF3"/>
      </w:pPr>
      <w:r w:rsidRPr="00644953">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*Note how the standard error for </w:t>
      </w:r>
      <w:proofErr w:type="spellStart"/>
      <w:r>
        <w:t>gdp</w:t>
      </w:r>
      <w:proofErr w:type="spellEnd"/>
      <w:r>
        <w:t xml:space="preserve"> and </w:t>
      </w:r>
      <w:proofErr w:type="spellStart"/>
      <w:r>
        <w:t>exRed</w:t>
      </w:r>
      <w:proofErr w:type="spellEnd"/>
      <w:r>
        <w:t xml:space="preserve"> go down, and the t-tests go up. That is not right: we still have just the same 39 nations, no new ones.</w:t>
      </w:r>
    </w:p>
    <w:p w:rsidR="008C438C" w:rsidRDefault="008C438C" w:rsidP="008C438C">
      <w:pPr>
        <w:pStyle w:val="StataComment"/>
      </w:pPr>
      <w:r>
        <w:t>*We do have twice as many people as before, so twice as much data on father’s occupation. So the standard error on that should go down in theory).</w:t>
      </w:r>
    </w:p>
    <w:p w:rsidR="008C438C" w:rsidRDefault="008C438C" w:rsidP="008C438C">
      <w:pPr>
        <w:pStyle w:val="Stata"/>
      </w:pPr>
    </w:p>
    <w:p w:rsidR="008C438C" w:rsidRDefault="008C438C" w:rsidP="008C438C">
      <w:pPr>
        <w:pStyle w:val="Stata"/>
      </w:pPr>
      <w:proofErr w:type="gramStart"/>
      <w:r w:rsidRPr="00097882">
        <w:t>regress</w:t>
      </w:r>
      <w:proofErr w:type="gramEnd"/>
      <w:r w:rsidRPr="00097882">
        <w:t xml:space="preserve"> </w:t>
      </w:r>
      <w:proofErr w:type="spellStart"/>
      <w:r w:rsidRPr="00097882">
        <w:t>edMean</w:t>
      </w:r>
      <w:proofErr w:type="spellEnd"/>
      <w:r w:rsidRPr="00097882">
        <w:t xml:space="preserve"> faocc4t </w:t>
      </w:r>
      <w:proofErr w:type="spellStart"/>
      <w:r w:rsidRPr="00097882">
        <w:t>gdp_ppUSA</w:t>
      </w:r>
      <w:proofErr w:type="spellEnd"/>
      <w:r w:rsidRPr="00097882">
        <w:t xml:space="preserve"> </w:t>
      </w:r>
      <w:proofErr w:type="spellStart"/>
      <w:r w:rsidRPr="00097882">
        <w:t>exRedq</w:t>
      </w:r>
      <w:proofErr w:type="spellEnd"/>
      <w:r w:rsidRPr="00097882">
        <w:t xml:space="preserve"> if </w:t>
      </w:r>
      <w:proofErr w:type="spellStart"/>
      <w:r w:rsidRPr="00097882">
        <w:t>cID</w:t>
      </w:r>
      <w:proofErr w:type="spellEnd"/>
      <w:r>
        <w:t>&lt;=2</w:t>
      </w:r>
      <w:r w:rsidRPr="00097882">
        <w:t>, beta</w:t>
      </w:r>
    </w:p>
    <w:p w:rsidR="008C438C" w:rsidRPr="00BF3F37" w:rsidRDefault="008C438C" w:rsidP="008C438C">
      <w:pPr>
        <w:pStyle w:val="Boxednote"/>
        <w:shd w:val="clear" w:color="auto" w:fill="DAEEF3"/>
      </w:pPr>
      <w:r w:rsidRPr="00BF3F37">
        <w:t xml:space="preserve">      Source |       SS       df       MS              Number of obs =      74</w:t>
      </w:r>
    </w:p>
    <w:p w:rsidR="008C438C" w:rsidRPr="00BF3F37" w:rsidRDefault="008C438C" w:rsidP="008C438C">
      <w:pPr>
        <w:pStyle w:val="Boxednote"/>
        <w:shd w:val="clear" w:color="auto" w:fill="DAEEF3"/>
      </w:pPr>
      <w:r w:rsidRPr="00BF3F37">
        <w:t>-------------+------------------------------           F(  3,    70) =   25.16</w:t>
      </w:r>
    </w:p>
    <w:p w:rsidR="008C438C" w:rsidRPr="00BF3F37" w:rsidRDefault="008C438C" w:rsidP="008C438C">
      <w:pPr>
        <w:pStyle w:val="Boxednote"/>
        <w:shd w:val="clear" w:color="auto" w:fill="DAEEF3"/>
      </w:pPr>
      <w:r w:rsidRPr="00BF3F37">
        <w:t xml:space="preserve">       Model |   231.09089     3  77.0302967           Prob &gt; F      =  0.0000</w:t>
      </w:r>
    </w:p>
    <w:p w:rsidR="008C438C" w:rsidRPr="00BF3F37" w:rsidRDefault="008C438C" w:rsidP="008C438C">
      <w:pPr>
        <w:pStyle w:val="Boxednote"/>
        <w:shd w:val="clear" w:color="auto" w:fill="DAEEF3"/>
      </w:pPr>
      <w:r w:rsidRPr="00BF3F37">
        <w:t xml:space="preserve">    Residual |  214.314668    70  3.06163812           R-squared     =  0.5188</w:t>
      </w:r>
    </w:p>
    <w:p w:rsidR="008C438C" w:rsidRPr="00BF3F37" w:rsidRDefault="008C438C" w:rsidP="008C438C">
      <w:pPr>
        <w:pStyle w:val="Boxednote"/>
        <w:shd w:val="clear" w:color="auto" w:fill="DAEEF3"/>
      </w:pPr>
      <w:r w:rsidRPr="00BF3F37">
        <w:t>-------------+------------------------------           Adj R-squared =  0.4982</w:t>
      </w:r>
    </w:p>
    <w:p w:rsidR="008C438C" w:rsidRPr="00BF3F37" w:rsidRDefault="008C438C" w:rsidP="008C438C">
      <w:pPr>
        <w:pStyle w:val="Boxednote"/>
        <w:shd w:val="clear" w:color="auto" w:fill="DAEEF3"/>
      </w:pPr>
      <w:r w:rsidRPr="00BF3F37">
        <w:t xml:space="preserve">       Total |  445.405558    73    6.101446           Root MSE      =  1.7498</w:t>
      </w:r>
    </w:p>
    <w:p w:rsidR="008C438C" w:rsidRPr="00BF3F37" w:rsidRDefault="008C438C" w:rsidP="008C438C">
      <w:pPr>
        <w:pStyle w:val="Boxednote"/>
        <w:shd w:val="clear" w:color="auto" w:fill="DAEEF3"/>
      </w:pPr>
    </w:p>
    <w:p w:rsidR="008C438C" w:rsidRPr="00BF3F37" w:rsidRDefault="008C438C" w:rsidP="008C438C">
      <w:pPr>
        <w:pStyle w:val="Boxednote"/>
        <w:shd w:val="clear" w:color="auto" w:fill="DAEEF3"/>
      </w:pPr>
      <w:r w:rsidRPr="00BF3F37">
        <w:t>------------------------------------------------------------------------------</w:t>
      </w:r>
    </w:p>
    <w:p w:rsidR="008C438C" w:rsidRPr="00BF3F37" w:rsidRDefault="008C438C" w:rsidP="008C438C">
      <w:pPr>
        <w:pStyle w:val="Boxednote"/>
        <w:shd w:val="clear" w:color="auto" w:fill="DAEEF3"/>
      </w:pPr>
      <w:r w:rsidRPr="00BF3F37">
        <w:t xml:space="preserve">      edMean |      Coef.   Std. Err.      t    P&gt;|t|                     Beta</w:t>
      </w:r>
    </w:p>
    <w:p w:rsidR="008C438C" w:rsidRPr="00BF3F37" w:rsidRDefault="008C438C" w:rsidP="008C438C">
      <w:pPr>
        <w:pStyle w:val="Boxednote"/>
        <w:shd w:val="clear" w:color="auto" w:fill="DAEEF3"/>
      </w:pPr>
      <w:r w:rsidRPr="00BF3F37">
        <w:t>-------------+----------------------------------------------------------------</w:t>
      </w:r>
    </w:p>
    <w:p w:rsidR="008C438C" w:rsidRPr="00BF3F37" w:rsidRDefault="008C438C" w:rsidP="008C438C">
      <w:pPr>
        <w:pStyle w:val="Boxednote"/>
        <w:shd w:val="clear" w:color="auto" w:fill="DAEEF3"/>
      </w:pPr>
      <w:r w:rsidRPr="00BF3F37">
        <w:t xml:space="preserve">     faocc4t |   .0106121   .0077774     1.36   0.177                 .1165531</w:t>
      </w:r>
    </w:p>
    <w:p w:rsidR="008C438C" w:rsidRPr="00BF3F37" w:rsidRDefault="008C438C" w:rsidP="008C438C">
      <w:pPr>
        <w:pStyle w:val="Boxednote"/>
        <w:shd w:val="clear" w:color="auto" w:fill="DAEEF3"/>
      </w:pPr>
      <w:r w:rsidRPr="00BF3F37">
        <w:t xml:space="preserve">   gdp_ppUSA |   6.438731   .</w:t>
      </w:r>
      <w:r w:rsidRPr="00BF3F37">
        <w:rPr>
          <w:highlight w:val="green"/>
        </w:rPr>
        <w:t>8490233     7.58</w:t>
      </w:r>
      <w:r w:rsidRPr="00BF3F37">
        <w:t xml:space="preserve">   0.000                 .7334411</w:t>
      </w:r>
    </w:p>
    <w:p w:rsidR="008C438C" w:rsidRPr="00BF3F37" w:rsidRDefault="008C438C" w:rsidP="008C438C">
      <w:pPr>
        <w:pStyle w:val="Boxednote"/>
        <w:shd w:val="clear" w:color="auto" w:fill="DAEEF3"/>
      </w:pPr>
      <w:r w:rsidRPr="00BF3F37">
        <w:t xml:space="preserve">      exRedq |   3.603552   .</w:t>
      </w:r>
      <w:r w:rsidRPr="00BF3F37">
        <w:rPr>
          <w:highlight w:val="green"/>
        </w:rPr>
        <w:t>5476544     6.58</w:t>
      </w:r>
      <w:r w:rsidRPr="00BF3F37">
        <w:t xml:space="preserve">   0.000                 .6523024</w:t>
      </w:r>
    </w:p>
    <w:p w:rsidR="008C438C" w:rsidRPr="00BF3F37" w:rsidRDefault="008C438C" w:rsidP="008C438C">
      <w:pPr>
        <w:pStyle w:val="Boxednote"/>
        <w:shd w:val="clear" w:color="auto" w:fill="DAEEF3"/>
      </w:pPr>
      <w:r w:rsidRPr="00BF3F37">
        <w:t xml:space="preserve">       _cons |    5.30197   .6183812     8.57   0.000                        .</w:t>
      </w:r>
    </w:p>
    <w:p w:rsidR="008C438C" w:rsidRPr="00BF3F37" w:rsidRDefault="008C438C" w:rsidP="008C438C">
      <w:pPr>
        <w:pStyle w:val="Boxednote"/>
        <w:shd w:val="clear" w:color="auto" w:fill="DAEEF3"/>
      </w:pPr>
      <w:r w:rsidRPr="00BF3F37">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3"/>
      </w:pPr>
      <w:r>
        <w:t>*Regression analysis with more cases per country</w:t>
      </w:r>
    </w:p>
    <w:p w:rsidR="008C438C" w:rsidRDefault="008C438C" w:rsidP="008C438C">
      <w:pPr>
        <w:pStyle w:val="Stata"/>
      </w:pPr>
    </w:p>
    <w:p w:rsidR="008C438C" w:rsidRDefault="008C438C" w:rsidP="008C438C">
      <w:pPr>
        <w:pStyle w:val="Heading4"/>
      </w:pPr>
      <w:r>
        <w:t>*Regression analysis with 10 cases per country</w:t>
      </w:r>
    </w:p>
    <w:p w:rsidR="008C438C" w:rsidRDefault="008C438C" w:rsidP="008C438C">
      <w:pPr>
        <w:pStyle w:val="Stata"/>
      </w:pPr>
    </w:p>
    <w:p w:rsidR="008C438C" w:rsidRDefault="008C438C" w:rsidP="008C438C">
      <w:pPr>
        <w:pStyle w:val="StataComment"/>
      </w:pPr>
      <w:r>
        <w:t xml:space="preserve">*Note how yet again the standard error for </w:t>
      </w:r>
      <w:proofErr w:type="spellStart"/>
      <w:r>
        <w:t>gdp</w:t>
      </w:r>
      <w:proofErr w:type="spellEnd"/>
      <w:r>
        <w:t xml:space="preserve"> and </w:t>
      </w:r>
      <w:proofErr w:type="spellStart"/>
      <w:r>
        <w:t>exRed</w:t>
      </w:r>
      <w:proofErr w:type="spellEnd"/>
      <w:r>
        <w:t xml:space="preserve"> go down, and the t-tests go up. That is not right: we still have just the same 39 nations, no new ones.</w:t>
      </w:r>
    </w:p>
    <w:p w:rsidR="008C438C" w:rsidRDefault="008C438C" w:rsidP="008C438C">
      <w:pPr>
        <w:pStyle w:val="Stata"/>
      </w:pPr>
    </w:p>
    <w:p w:rsidR="008C438C" w:rsidRDefault="008C438C" w:rsidP="008C438C">
      <w:pPr>
        <w:pStyle w:val="Stata"/>
      </w:pPr>
      <w:proofErr w:type="gramStart"/>
      <w:r>
        <w:t>regress</w:t>
      </w:r>
      <w:proofErr w:type="gramEnd"/>
      <w:r>
        <w:t xml:space="preserve"> </w:t>
      </w:r>
      <w:proofErr w:type="spellStart"/>
      <w:r>
        <w:t>edMean</w:t>
      </w:r>
      <w:proofErr w:type="spellEnd"/>
      <w:r>
        <w:t xml:space="preserve"> faocc4t </w:t>
      </w:r>
      <w:proofErr w:type="spellStart"/>
      <w:r>
        <w:t>gdp_ppUSA</w:t>
      </w:r>
      <w:proofErr w:type="spellEnd"/>
      <w:r>
        <w:t xml:space="preserve"> </w:t>
      </w:r>
      <w:proofErr w:type="spellStart"/>
      <w:r>
        <w:t>exRedq</w:t>
      </w:r>
      <w:proofErr w:type="spellEnd"/>
      <w:r>
        <w:t xml:space="preserve"> if </w:t>
      </w:r>
      <w:proofErr w:type="spellStart"/>
      <w:r>
        <w:t>cID</w:t>
      </w:r>
      <w:proofErr w:type="spellEnd"/>
      <w:r>
        <w:t>&lt;=10, beta</w:t>
      </w:r>
    </w:p>
    <w:p w:rsidR="008C438C" w:rsidRDefault="008C438C" w:rsidP="008C438C">
      <w:pPr>
        <w:pStyle w:val="Stata"/>
      </w:pPr>
    </w:p>
    <w:p w:rsidR="008C438C" w:rsidRDefault="008C438C" w:rsidP="008C438C">
      <w:pPr>
        <w:pStyle w:val="Boxednote"/>
        <w:shd w:val="clear" w:color="auto" w:fill="DAEEF3"/>
      </w:pPr>
      <w:r>
        <w:t xml:space="preserve">      Source |       SS       df       MS              Number of obs =     370</w:t>
      </w:r>
    </w:p>
    <w:p w:rsidR="008C438C" w:rsidRDefault="008C438C" w:rsidP="008C438C">
      <w:pPr>
        <w:pStyle w:val="Boxednote"/>
        <w:shd w:val="clear" w:color="auto" w:fill="DAEEF3"/>
      </w:pPr>
      <w:r>
        <w:t>-------------+------------------------------           F(  3,   366) =  132.22</w:t>
      </w:r>
    </w:p>
    <w:p w:rsidR="008C438C" w:rsidRDefault="008C438C" w:rsidP="008C438C">
      <w:pPr>
        <w:pStyle w:val="Boxednote"/>
        <w:shd w:val="clear" w:color="auto" w:fill="DAEEF3"/>
      </w:pPr>
      <w:r>
        <w:t xml:space="preserve">       Model |  1158.25976     3  386.086586           Prob &gt; F      =  0.0000</w:t>
      </w:r>
    </w:p>
    <w:p w:rsidR="008C438C" w:rsidRDefault="008C438C" w:rsidP="008C438C">
      <w:pPr>
        <w:pStyle w:val="Boxednote"/>
        <w:shd w:val="clear" w:color="auto" w:fill="DAEEF3"/>
      </w:pPr>
      <w:r>
        <w:t xml:space="preserve">    Residual |  1068.76803   366  2.92013124           R-squared     =  0.5201</w:t>
      </w:r>
    </w:p>
    <w:p w:rsidR="008C438C" w:rsidRDefault="008C438C" w:rsidP="008C438C">
      <w:pPr>
        <w:pStyle w:val="Boxednote"/>
        <w:shd w:val="clear" w:color="auto" w:fill="DAEEF3"/>
      </w:pPr>
      <w:r>
        <w:t>-------------+------------------------------           Adj R-squared =  0.5162</w:t>
      </w:r>
    </w:p>
    <w:p w:rsidR="008C438C" w:rsidRDefault="008C438C" w:rsidP="008C438C">
      <w:pPr>
        <w:pStyle w:val="Boxednote"/>
        <w:shd w:val="clear" w:color="auto" w:fill="DAEEF3"/>
      </w:pPr>
      <w:r>
        <w:t xml:space="preserve">       Total |  2227.02779   369  6.03530567           Root MSE      =  1.7088</w:t>
      </w:r>
    </w:p>
    <w:p w:rsidR="008C438C" w:rsidRDefault="008C438C" w:rsidP="008C438C">
      <w:pPr>
        <w:pStyle w:val="Boxednote"/>
        <w:shd w:val="clear" w:color="auto" w:fill="DAEEF3"/>
      </w:pP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edMean |      Coef.   Std. Err.      t    P&gt;|t|                     Beta</w:t>
      </w: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faocc4t |   .0114113   .0034851     3.27   0.001                  .119365</w:t>
      </w:r>
    </w:p>
    <w:p w:rsidR="008C438C" w:rsidRDefault="008C438C" w:rsidP="008C438C">
      <w:pPr>
        <w:pStyle w:val="Boxednote"/>
        <w:shd w:val="clear" w:color="auto" w:fill="DAEEF3"/>
      </w:pPr>
      <w:r>
        <w:t xml:space="preserve">   gdp_ppUSA |   6.426158   .</w:t>
      </w:r>
      <w:r w:rsidRPr="00E936DA">
        <w:rPr>
          <w:highlight w:val="green"/>
        </w:rPr>
        <w:t>3710345    17.32</w:t>
      </w:r>
      <w:r>
        <w:t xml:space="preserve">   0.000                 .7320089</w:t>
      </w:r>
    </w:p>
    <w:p w:rsidR="008C438C" w:rsidRDefault="008C438C" w:rsidP="008C438C">
      <w:pPr>
        <w:pStyle w:val="Boxednote"/>
        <w:shd w:val="clear" w:color="auto" w:fill="DAEEF3"/>
      </w:pPr>
      <w:r>
        <w:t xml:space="preserve">      exRedq |   3.705475   .</w:t>
      </w:r>
      <w:r w:rsidRPr="00E936DA">
        <w:rPr>
          <w:highlight w:val="green"/>
        </w:rPr>
        <w:t>2334521    15.87</w:t>
      </w:r>
      <w:r>
        <w:t xml:space="preserve">   0.000                 .6707521</w:t>
      </w:r>
    </w:p>
    <w:p w:rsidR="008C438C" w:rsidRDefault="008C438C" w:rsidP="008C438C">
      <w:pPr>
        <w:pStyle w:val="Boxednote"/>
        <w:shd w:val="clear" w:color="auto" w:fill="DAEEF3"/>
      </w:pPr>
      <w:r>
        <w:t xml:space="preserve">       _cons |   5.270419   .2718891    19.38   0.000                        .</w:t>
      </w:r>
    </w:p>
    <w:p w:rsidR="008C438C" w:rsidRDefault="008C438C" w:rsidP="008C438C">
      <w:pPr>
        <w:pStyle w:val="Boxednote"/>
        <w:shd w:val="clear" w:color="auto" w:fill="DAEEF3"/>
      </w:pPr>
      <w:r>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4"/>
      </w:pPr>
      <w:r>
        <w:t>*Regression analysis with 50 cases per country</w:t>
      </w:r>
    </w:p>
    <w:p w:rsidR="008C438C" w:rsidRDefault="008C438C" w:rsidP="008C438C">
      <w:pPr>
        <w:pStyle w:val="Stata"/>
      </w:pPr>
    </w:p>
    <w:p w:rsidR="008C438C" w:rsidRDefault="008C438C" w:rsidP="008C438C">
      <w:pPr>
        <w:pStyle w:val="StataComment"/>
      </w:pPr>
      <w:r>
        <w:t xml:space="preserve">*Note how yet again the standard error for </w:t>
      </w:r>
      <w:proofErr w:type="spellStart"/>
      <w:r>
        <w:t>gdp</w:t>
      </w:r>
      <w:proofErr w:type="spellEnd"/>
      <w:r>
        <w:t xml:space="preserve"> and </w:t>
      </w:r>
      <w:proofErr w:type="spellStart"/>
      <w:r>
        <w:t>exRed</w:t>
      </w:r>
      <w:proofErr w:type="spellEnd"/>
      <w:r>
        <w:t xml:space="preserve"> go down, and the t-tests go up. That is not right: we still have just the same 39 nations, no new ones.</w:t>
      </w:r>
    </w:p>
    <w:p w:rsidR="008C438C" w:rsidRDefault="008C438C" w:rsidP="008C438C">
      <w:pPr>
        <w:pStyle w:val="Stata"/>
      </w:pPr>
    </w:p>
    <w:p w:rsidR="008C438C" w:rsidRDefault="008C438C" w:rsidP="008C438C">
      <w:pPr>
        <w:pStyle w:val="Stata"/>
      </w:pPr>
      <w:proofErr w:type="gramStart"/>
      <w:r w:rsidRPr="00E936DA">
        <w:t>regress</w:t>
      </w:r>
      <w:proofErr w:type="gramEnd"/>
      <w:r w:rsidRPr="00E936DA">
        <w:t xml:space="preserve"> </w:t>
      </w:r>
      <w:proofErr w:type="spellStart"/>
      <w:r w:rsidRPr="00E936DA">
        <w:t>edMean</w:t>
      </w:r>
      <w:proofErr w:type="spellEnd"/>
      <w:r w:rsidRPr="00E936DA">
        <w:t xml:space="preserve"> faocc4t </w:t>
      </w:r>
      <w:proofErr w:type="spellStart"/>
      <w:r w:rsidRPr="00E936DA">
        <w:t>gdp_ppUSA</w:t>
      </w:r>
      <w:proofErr w:type="spellEnd"/>
      <w:r w:rsidRPr="00E936DA">
        <w:t xml:space="preserve"> </w:t>
      </w:r>
      <w:proofErr w:type="spellStart"/>
      <w:r w:rsidRPr="00E936DA">
        <w:t>exRedq</w:t>
      </w:r>
      <w:proofErr w:type="spellEnd"/>
      <w:r w:rsidRPr="00E936DA">
        <w:t xml:space="preserve"> if </w:t>
      </w:r>
      <w:proofErr w:type="spellStart"/>
      <w:r w:rsidRPr="00E936DA">
        <w:t>cID</w:t>
      </w:r>
      <w:proofErr w:type="spellEnd"/>
      <w:r w:rsidRPr="00E936DA">
        <w:t>&lt;=</w:t>
      </w:r>
      <w:r>
        <w:t>5</w:t>
      </w:r>
      <w:r w:rsidRPr="00E936DA">
        <w:t>0, beta</w:t>
      </w:r>
    </w:p>
    <w:p w:rsidR="008C438C" w:rsidRPr="00E936DA" w:rsidRDefault="008C438C" w:rsidP="008C438C">
      <w:pPr>
        <w:pStyle w:val="Boxednote"/>
        <w:shd w:val="clear" w:color="auto" w:fill="DAEEF3"/>
      </w:pPr>
      <w:r w:rsidRPr="00E936DA">
        <w:t xml:space="preserve"> regress edMean faocc4t gdp_ppUSA exRedq if cID&lt;=50, beta</w:t>
      </w:r>
    </w:p>
    <w:p w:rsidR="008C438C" w:rsidRPr="00E936DA" w:rsidRDefault="008C438C" w:rsidP="008C438C">
      <w:pPr>
        <w:pStyle w:val="Boxednote"/>
        <w:shd w:val="clear" w:color="auto" w:fill="DAEEF3"/>
      </w:pPr>
    </w:p>
    <w:p w:rsidR="008C438C" w:rsidRPr="00E936DA" w:rsidRDefault="008C438C" w:rsidP="008C438C">
      <w:pPr>
        <w:pStyle w:val="Boxednote"/>
        <w:shd w:val="clear" w:color="auto" w:fill="DAEEF3"/>
      </w:pPr>
      <w:r w:rsidRPr="00E936DA">
        <w:t xml:space="preserve">      Source |       SS       df       MS              Number of obs =    1850</w:t>
      </w:r>
    </w:p>
    <w:p w:rsidR="008C438C" w:rsidRPr="00E936DA" w:rsidRDefault="008C438C" w:rsidP="008C438C">
      <w:pPr>
        <w:pStyle w:val="Boxednote"/>
        <w:shd w:val="clear" w:color="auto" w:fill="DAEEF3"/>
      </w:pPr>
      <w:r w:rsidRPr="00E936DA">
        <w:t>-------------+------------------------------           F(  3,  1846) =  662.45</w:t>
      </w:r>
    </w:p>
    <w:p w:rsidR="008C438C" w:rsidRPr="00E936DA" w:rsidRDefault="008C438C" w:rsidP="008C438C">
      <w:pPr>
        <w:pStyle w:val="Boxednote"/>
        <w:shd w:val="clear" w:color="auto" w:fill="DAEEF3"/>
      </w:pPr>
      <w:r w:rsidRPr="00E936DA">
        <w:t xml:space="preserve">       Model |  5772.87975     3  1924.29325           Prob &gt; F      =  0.0000</w:t>
      </w:r>
    </w:p>
    <w:p w:rsidR="008C438C" w:rsidRPr="00E936DA" w:rsidRDefault="008C438C" w:rsidP="008C438C">
      <w:pPr>
        <w:pStyle w:val="Boxednote"/>
        <w:shd w:val="clear" w:color="auto" w:fill="DAEEF3"/>
      </w:pPr>
      <w:r w:rsidRPr="00E936DA">
        <w:t xml:space="preserve">    Residual |  5362.25921  1846  2.90479914           R-squared     =  0.5184</w:t>
      </w:r>
    </w:p>
    <w:p w:rsidR="008C438C" w:rsidRPr="00E936DA" w:rsidRDefault="008C438C" w:rsidP="008C438C">
      <w:pPr>
        <w:pStyle w:val="Boxednote"/>
        <w:shd w:val="clear" w:color="auto" w:fill="DAEEF3"/>
      </w:pPr>
      <w:r w:rsidRPr="00E936DA">
        <w:t>-------------+------------------------------           Adj R-squared =  0.5177</w:t>
      </w:r>
    </w:p>
    <w:p w:rsidR="008C438C" w:rsidRPr="00E936DA" w:rsidRDefault="008C438C" w:rsidP="008C438C">
      <w:pPr>
        <w:pStyle w:val="Boxednote"/>
        <w:shd w:val="clear" w:color="auto" w:fill="DAEEF3"/>
      </w:pPr>
      <w:r w:rsidRPr="00E936DA">
        <w:t xml:space="preserve">       Total |   11135.139  1849   6.0222493           Root MSE      =  1.7043</w:t>
      </w:r>
    </w:p>
    <w:p w:rsidR="008C438C" w:rsidRPr="00E936DA" w:rsidRDefault="008C438C" w:rsidP="008C438C">
      <w:pPr>
        <w:pStyle w:val="Boxednote"/>
        <w:shd w:val="clear" w:color="auto" w:fill="DAEEF3"/>
      </w:pPr>
    </w:p>
    <w:p w:rsidR="008C438C" w:rsidRPr="00E936DA" w:rsidRDefault="008C438C" w:rsidP="008C438C">
      <w:pPr>
        <w:pStyle w:val="Boxednote"/>
        <w:shd w:val="clear" w:color="auto" w:fill="DAEEF3"/>
      </w:pPr>
      <w:r w:rsidRPr="00E936DA">
        <w:t>------------------------------------------------------------------------------</w:t>
      </w:r>
    </w:p>
    <w:p w:rsidR="008C438C" w:rsidRPr="00E936DA" w:rsidRDefault="008C438C" w:rsidP="008C438C">
      <w:pPr>
        <w:pStyle w:val="Boxednote"/>
        <w:shd w:val="clear" w:color="auto" w:fill="DAEEF3"/>
      </w:pPr>
      <w:r w:rsidRPr="00E936DA">
        <w:t xml:space="preserve">      edMean |      Coef.   Std. Err.      t    P&gt;|t|                     Beta</w:t>
      </w:r>
    </w:p>
    <w:p w:rsidR="008C438C" w:rsidRPr="00E936DA" w:rsidRDefault="008C438C" w:rsidP="008C438C">
      <w:pPr>
        <w:pStyle w:val="Boxednote"/>
        <w:shd w:val="clear" w:color="auto" w:fill="DAEEF3"/>
      </w:pPr>
      <w:r w:rsidRPr="00E936DA">
        <w:t>-------------+----------------------------------------------------------------</w:t>
      </w:r>
    </w:p>
    <w:p w:rsidR="008C438C" w:rsidRPr="00E936DA" w:rsidRDefault="008C438C" w:rsidP="008C438C">
      <w:pPr>
        <w:pStyle w:val="Boxednote"/>
        <w:shd w:val="clear" w:color="auto" w:fill="DAEEF3"/>
      </w:pPr>
      <w:r w:rsidRPr="00E936DA">
        <w:t xml:space="preserve">     faocc4t |   .0111353   .0016013     6.95   0.000                 .1141118</w:t>
      </w:r>
    </w:p>
    <w:p w:rsidR="008C438C" w:rsidRPr="00E936DA" w:rsidRDefault="008C438C" w:rsidP="008C438C">
      <w:pPr>
        <w:pStyle w:val="Boxednote"/>
        <w:shd w:val="clear" w:color="auto" w:fill="DAEEF3"/>
      </w:pPr>
      <w:r w:rsidRPr="00E936DA">
        <w:t xml:space="preserve">   gdp_ppUSA |   6.343231   .</w:t>
      </w:r>
      <w:r w:rsidRPr="00E936DA">
        <w:rPr>
          <w:highlight w:val="green"/>
        </w:rPr>
        <w:t>1672898    37.92</w:t>
      </w:r>
      <w:r w:rsidRPr="00E936DA">
        <w:t xml:space="preserve">   0.000                 .7224084</w:t>
      </w:r>
    </w:p>
    <w:p w:rsidR="008C438C" w:rsidRPr="00E936DA" w:rsidRDefault="008C438C" w:rsidP="008C438C">
      <w:pPr>
        <w:pStyle w:val="Boxednote"/>
        <w:shd w:val="clear" w:color="auto" w:fill="DAEEF3"/>
      </w:pPr>
      <w:r w:rsidRPr="00E936DA">
        <w:t xml:space="preserve">      exRedq |   3.721007   .</w:t>
      </w:r>
      <w:r w:rsidRPr="00E936DA">
        <w:rPr>
          <w:highlight w:val="green"/>
        </w:rPr>
        <w:t>1039541    35.79</w:t>
      </w:r>
      <w:r w:rsidRPr="00E936DA">
        <w:t xml:space="preserve">   0.000                 .6735637</w:t>
      </w:r>
    </w:p>
    <w:p w:rsidR="008C438C" w:rsidRPr="00E936DA" w:rsidRDefault="008C438C" w:rsidP="008C438C">
      <w:pPr>
        <w:pStyle w:val="Boxednote"/>
        <w:shd w:val="clear" w:color="auto" w:fill="DAEEF3"/>
      </w:pPr>
      <w:r w:rsidRPr="00E936DA">
        <w:t xml:space="preserve">       _cons |   5.319962   .1198497    44.39   0.000                        .</w:t>
      </w:r>
    </w:p>
    <w:p w:rsidR="008C438C" w:rsidRPr="00E936DA" w:rsidRDefault="008C438C" w:rsidP="008C438C">
      <w:pPr>
        <w:pStyle w:val="Boxednote"/>
        <w:shd w:val="clear" w:color="auto" w:fill="DAEEF3"/>
      </w:pPr>
      <w:r w:rsidRPr="00E936DA">
        <w:t>------------------------------------------------------------------------------</w:t>
      </w:r>
    </w:p>
    <w:p w:rsidR="008C438C" w:rsidRPr="00613074" w:rsidRDefault="008C438C" w:rsidP="008C438C">
      <w:pPr>
        <w:pStyle w:val="Boxednote"/>
        <w:shd w:val="clear" w:color="auto" w:fill="DAEEF3"/>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4"/>
      </w:pPr>
      <w:r>
        <w:t>*Regression analysis with 500 cases per country</w:t>
      </w:r>
    </w:p>
    <w:p w:rsidR="008C438C" w:rsidRDefault="008C438C" w:rsidP="008C438C">
      <w:pPr>
        <w:pStyle w:val="Stata"/>
      </w:pPr>
    </w:p>
    <w:p w:rsidR="008C438C" w:rsidRDefault="008C438C" w:rsidP="008C438C">
      <w:pPr>
        <w:pStyle w:val="StataComment"/>
      </w:pPr>
      <w:r>
        <w:t xml:space="preserve">*Note how yet again the standard error for </w:t>
      </w:r>
      <w:proofErr w:type="spellStart"/>
      <w:r>
        <w:t>gdp</w:t>
      </w:r>
      <w:proofErr w:type="spellEnd"/>
      <w:r>
        <w:t xml:space="preserve"> and </w:t>
      </w:r>
      <w:proofErr w:type="spellStart"/>
      <w:r>
        <w:t>exRed</w:t>
      </w:r>
      <w:proofErr w:type="spellEnd"/>
      <w:r>
        <w:t xml:space="preserve"> go down, and the t-tests go up. That is not right: we still have just the same 39 nations, no new ones.</w:t>
      </w:r>
    </w:p>
    <w:p w:rsidR="008C438C" w:rsidRDefault="008C438C" w:rsidP="008C438C">
      <w:pPr>
        <w:pStyle w:val="Stata"/>
      </w:pPr>
    </w:p>
    <w:p w:rsidR="008C438C" w:rsidRDefault="008C438C" w:rsidP="008C438C">
      <w:pPr>
        <w:pStyle w:val="Stata"/>
      </w:pPr>
      <w:proofErr w:type="gramStart"/>
      <w:r w:rsidRPr="00E936DA">
        <w:t>regress</w:t>
      </w:r>
      <w:proofErr w:type="gramEnd"/>
      <w:r w:rsidRPr="00E936DA">
        <w:t xml:space="preserve"> </w:t>
      </w:r>
      <w:proofErr w:type="spellStart"/>
      <w:r w:rsidRPr="00E936DA">
        <w:t>edMean</w:t>
      </w:r>
      <w:proofErr w:type="spellEnd"/>
      <w:r w:rsidRPr="00E936DA">
        <w:t xml:space="preserve"> faocc4t </w:t>
      </w:r>
      <w:proofErr w:type="spellStart"/>
      <w:r w:rsidRPr="00E936DA">
        <w:t>gdp_ppUSA</w:t>
      </w:r>
      <w:proofErr w:type="spellEnd"/>
      <w:r w:rsidRPr="00E936DA">
        <w:t xml:space="preserve"> </w:t>
      </w:r>
      <w:proofErr w:type="spellStart"/>
      <w:r w:rsidRPr="00E936DA">
        <w:t>exRedq</w:t>
      </w:r>
      <w:proofErr w:type="spellEnd"/>
      <w:r w:rsidRPr="00E936DA">
        <w:t xml:space="preserve"> if </w:t>
      </w:r>
      <w:proofErr w:type="spellStart"/>
      <w:r w:rsidRPr="00E936DA">
        <w:t>cID</w:t>
      </w:r>
      <w:proofErr w:type="spellEnd"/>
      <w:r w:rsidRPr="00E936DA">
        <w:t>&lt;=</w:t>
      </w:r>
      <w:r>
        <w:t>5</w:t>
      </w:r>
      <w:r w:rsidRPr="00E936DA">
        <w:t>0</w:t>
      </w:r>
      <w:r>
        <w:t>0</w:t>
      </w:r>
      <w:r w:rsidRPr="00E936DA">
        <w:t>, beta</w:t>
      </w:r>
    </w:p>
    <w:p w:rsidR="008C438C" w:rsidRPr="009C64D0" w:rsidRDefault="008C438C" w:rsidP="008C438C">
      <w:pPr>
        <w:pStyle w:val="Boxednote"/>
        <w:shd w:val="clear" w:color="auto" w:fill="DAEEF3"/>
      </w:pPr>
      <w:r w:rsidRPr="009C64D0">
        <w:t xml:space="preserve">      Source |       SS       df       MS              Number of obs =   </w:t>
      </w:r>
      <w:r w:rsidRPr="006602D3">
        <w:rPr>
          <w:highlight w:val="green"/>
        </w:rPr>
        <w:t>18500</w:t>
      </w:r>
    </w:p>
    <w:p w:rsidR="008C438C" w:rsidRPr="009C64D0" w:rsidRDefault="008C438C" w:rsidP="008C438C">
      <w:pPr>
        <w:pStyle w:val="Boxednote"/>
        <w:shd w:val="clear" w:color="auto" w:fill="DAEEF3"/>
      </w:pPr>
      <w:r w:rsidRPr="009C64D0">
        <w:t>-------------+------------------------------           F(  3, 18496) = 6371.81</w:t>
      </w:r>
    </w:p>
    <w:p w:rsidR="008C438C" w:rsidRPr="009C64D0" w:rsidRDefault="008C438C" w:rsidP="008C438C">
      <w:pPr>
        <w:pStyle w:val="Boxednote"/>
        <w:shd w:val="clear" w:color="auto" w:fill="DAEEF3"/>
      </w:pPr>
      <w:r w:rsidRPr="009C64D0">
        <w:t xml:space="preserve">       Model |   56592.622     3  18864.2073           Prob &gt; F      =  0.0000</w:t>
      </w:r>
    </w:p>
    <w:p w:rsidR="008C438C" w:rsidRPr="009C64D0" w:rsidRDefault="008C438C" w:rsidP="008C438C">
      <w:pPr>
        <w:pStyle w:val="Boxednote"/>
        <w:shd w:val="clear" w:color="auto" w:fill="DAEEF3"/>
      </w:pPr>
      <w:r w:rsidRPr="009C64D0">
        <w:t xml:space="preserve">    Residual |  54758.7676 18496  2.96057351           R-squared     =  0.5082</w:t>
      </w:r>
    </w:p>
    <w:p w:rsidR="008C438C" w:rsidRPr="009C64D0" w:rsidRDefault="008C438C" w:rsidP="008C438C">
      <w:pPr>
        <w:pStyle w:val="Boxednote"/>
        <w:shd w:val="clear" w:color="auto" w:fill="DAEEF3"/>
      </w:pPr>
      <w:r w:rsidRPr="009C64D0">
        <w:t>-------------+------------------------------           Adj R-squared =  0.5082</w:t>
      </w:r>
    </w:p>
    <w:p w:rsidR="008C438C" w:rsidRPr="009C64D0" w:rsidRDefault="008C438C" w:rsidP="008C438C">
      <w:pPr>
        <w:pStyle w:val="Boxednote"/>
        <w:shd w:val="clear" w:color="auto" w:fill="DAEEF3"/>
      </w:pPr>
      <w:r w:rsidRPr="009C64D0">
        <w:t xml:space="preserve">       Total |   111351.39 18499   6.0193194           Root MSE      =  1.7206</w:t>
      </w:r>
    </w:p>
    <w:p w:rsidR="008C438C" w:rsidRPr="009C64D0" w:rsidRDefault="008C438C" w:rsidP="008C438C">
      <w:pPr>
        <w:pStyle w:val="Boxednote"/>
        <w:shd w:val="clear" w:color="auto" w:fill="DAEEF3"/>
      </w:pPr>
    </w:p>
    <w:p w:rsidR="008C438C" w:rsidRPr="009C64D0" w:rsidRDefault="008C438C" w:rsidP="008C438C">
      <w:pPr>
        <w:pStyle w:val="Boxednote"/>
        <w:shd w:val="clear" w:color="auto" w:fill="DAEEF3"/>
      </w:pPr>
      <w:r w:rsidRPr="009C64D0">
        <w:t>------------------------------------------------------------------------------</w:t>
      </w:r>
    </w:p>
    <w:p w:rsidR="008C438C" w:rsidRPr="009C64D0" w:rsidRDefault="008C438C" w:rsidP="008C438C">
      <w:pPr>
        <w:pStyle w:val="Boxednote"/>
        <w:shd w:val="clear" w:color="auto" w:fill="DAEEF3"/>
      </w:pPr>
      <w:r w:rsidRPr="009C64D0">
        <w:t xml:space="preserve">      edMean |      Coef.   Std. Err.      t    P&gt;|t|                     Beta</w:t>
      </w:r>
    </w:p>
    <w:p w:rsidR="008C438C" w:rsidRPr="009C64D0" w:rsidRDefault="008C438C" w:rsidP="008C438C">
      <w:pPr>
        <w:pStyle w:val="Boxednote"/>
        <w:shd w:val="clear" w:color="auto" w:fill="DAEEF3"/>
      </w:pPr>
      <w:r w:rsidRPr="009C64D0">
        <w:t>-------------+----------------------------------------------------------------</w:t>
      </w:r>
    </w:p>
    <w:p w:rsidR="008C438C" w:rsidRPr="009C64D0" w:rsidRDefault="008C438C" w:rsidP="008C438C">
      <w:pPr>
        <w:pStyle w:val="Boxednote"/>
        <w:shd w:val="clear" w:color="auto" w:fill="DAEEF3"/>
      </w:pPr>
      <w:r w:rsidRPr="009C64D0">
        <w:t xml:space="preserve">     faocc4t |   .0070636   .0005178    13.64   0.000                 .0713413</w:t>
      </w:r>
    </w:p>
    <w:p w:rsidR="008C438C" w:rsidRPr="009C64D0" w:rsidRDefault="008C438C" w:rsidP="008C438C">
      <w:pPr>
        <w:pStyle w:val="Boxednote"/>
        <w:shd w:val="clear" w:color="auto" w:fill="DAEEF3"/>
      </w:pPr>
      <w:r w:rsidRPr="009C64D0">
        <w:t xml:space="preserve">   gdp_ppUSA |   6.419241    .</w:t>
      </w:r>
      <w:r w:rsidRPr="009C64D0">
        <w:rPr>
          <w:highlight w:val="green"/>
        </w:rPr>
        <w:t>053382   120.25</w:t>
      </w:r>
      <w:r w:rsidRPr="009C64D0">
        <w:t xml:space="preserve">   0.000                 .7291888</w:t>
      </w:r>
    </w:p>
    <w:p w:rsidR="008C438C" w:rsidRPr="009C64D0" w:rsidRDefault="008C438C" w:rsidP="008C438C">
      <w:pPr>
        <w:pStyle w:val="Boxednote"/>
        <w:shd w:val="clear" w:color="auto" w:fill="DAEEF3"/>
      </w:pPr>
      <w:r w:rsidRPr="009C64D0">
        <w:t xml:space="preserve">      exRedq |   3.740117   .</w:t>
      </w:r>
      <w:r w:rsidRPr="009C64D0">
        <w:rPr>
          <w:highlight w:val="green"/>
        </w:rPr>
        <w:t>0331003   112.99</w:t>
      </w:r>
      <w:r w:rsidRPr="009C64D0">
        <w:t xml:space="preserve">   0.000                  .677023</w:t>
      </w:r>
    </w:p>
    <w:p w:rsidR="008C438C" w:rsidRPr="009C64D0" w:rsidRDefault="008C438C" w:rsidP="008C438C">
      <w:pPr>
        <w:pStyle w:val="Boxednote"/>
        <w:shd w:val="clear" w:color="auto" w:fill="DAEEF3"/>
      </w:pPr>
      <w:r w:rsidRPr="009C64D0">
        <w:t xml:space="preserve">       _cons |   5.403289   .0384444   140.55   0.000                        .</w:t>
      </w:r>
    </w:p>
    <w:p w:rsidR="008C438C" w:rsidRPr="009C64D0" w:rsidRDefault="008C438C" w:rsidP="008C438C">
      <w:pPr>
        <w:pStyle w:val="Boxednote"/>
        <w:shd w:val="clear" w:color="auto" w:fill="DAEEF3"/>
      </w:pPr>
      <w:r w:rsidRPr="009C64D0">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3"/>
      </w:pPr>
      <w:r>
        <w:t xml:space="preserve">*Multi-level analysis to fix the problem </w:t>
      </w:r>
    </w:p>
    <w:p w:rsidR="008C438C" w:rsidRDefault="008C438C" w:rsidP="008C438C">
      <w:pPr>
        <w:pStyle w:val="Stata"/>
      </w:pPr>
    </w:p>
    <w:p w:rsidR="008C438C" w:rsidRDefault="008C438C" w:rsidP="008C438C">
      <w:pPr>
        <w:pStyle w:val="StataComment"/>
      </w:pPr>
      <w:r>
        <w:t xml:space="preserve">*The problem comes about because OLS assumes each case is independent </w:t>
      </w:r>
    </w:p>
    <w:p w:rsidR="008C438C" w:rsidRDefault="008C438C" w:rsidP="008C438C">
      <w:pPr>
        <w:pStyle w:val="StataComment"/>
        <w:numPr>
          <w:ilvl w:val="0"/>
          <w:numId w:val="7"/>
        </w:numPr>
      </w:pPr>
      <w:r>
        <w:t xml:space="preserve"> So in our example it assumes that there </w:t>
      </w:r>
      <w:r w:rsidRPr="006602D3">
        <w:rPr>
          <w:highlight w:val="green"/>
        </w:rPr>
        <w:t>18,500</w:t>
      </w:r>
      <w:r>
        <w:t xml:space="preserve"> independent readings on </w:t>
      </w:r>
      <w:proofErr w:type="spellStart"/>
      <w:proofErr w:type="gramStart"/>
      <w:r>
        <w:t>gnp</w:t>
      </w:r>
      <w:proofErr w:type="spellEnd"/>
      <w:proofErr w:type="gramEnd"/>
      <w:r>
        <w:t xml:space="preserve"> and </w:t>
      </w:r>
      <w:proofErr w:type="spellStart"/>
      <w:r>
        <w:t>exRed</w:t>
      </w:r>
      <w:proofErr w:type="spellEnd"/>
      <w:r>
        <w:t xml:space="preserve">. That is a lot of countries! So OLS thinks there is a lot more </w:t>
      </w:r>
      <w:proofErr w:type="gramStart"/>
      <w:r>
        <w:t>precision</w:t>
      </w:r>
      <w:proofErr w:type="gramEnd"/>
      <w:r>
        <w:t xml:space="preserve"> that there really is </w:t>
      </w:r>
      <w:proofErr w:type="spellStart"/>
      <w:r>
        <w:t>with out</w:t>
      </w:r>
      <w:proofErr w:type="spellEnd"/>
      <w:r>
        <w:t xml:space="preserve"> 39 countries. </w:t>
      </w:r>
    </w:p>
    <w:p w:rsidR="008C438C" w:rsidRDefault="008C438C" w:rsidP="008C438C">
      <w:pPr>
        <w:pStyle w:val="StataComment"/>
        <w:numPr>
          <w:ilvl w:val="0"/>
          <w:numId w:val="7"/>
        </w:numPr>
      </w:pPr>
      <w:r>
        <w:t>OLS makes the right assumption about independent readings of education and father's occupation -- we do really have 36,232 separate people, so we narrow down the effects of father's occupation quite well.</w:t>
      </w:r>
    </w:p>
    <w:p w:rsidR="008C438C" w:rsidRDefault="008C438C" w:rsidP="008C438C">
      <w:pPr>
        <w:pStyle w:val="Stata"/>
      </w:pPr>
    </w:p>
    <w:p w:rsidR="008C438C" w:rsidRDefault="008C438C" w:rsidP="008C438C">
      <w:pPr>
        <w:pStyle w:val="StataComment"/>
        <w:ind w:left="576" w:firstLine="0"/>
      </w:pPr>
      <w:r>
        <w:t xml:space="preserve">*What we need is an analysis that takes into account that we have only the 39 nations but, at the same time, that we have many thousands of individual people (or rabbits, or </w:t>
      </w:r>
      <w:proofErr w:type="spellStart"/>
      <w:r>
        <w:t>butterflys</w:t>
      </w:r>
      <w:proofErr w:type="spellEnd"/>
      <w:r>
        <w:t>).</w:t>
      </w:r>
    </w:p>
    <w:p w:rsidR="008C438C" w:rsidRDefault="008C438C" w:rsidP="008C438C">
      <w:pPr>
        <w:pStyle w:val="StataComment"/>
        <w:ind w:left="576" w:firstLine="0"/>
      </w:pPr>
    </w:p>
    <w:p w:rsidR="008C438C" w:rsidRDefault="008C438C" w:rsidP="008C438C">
      <w:pPr>
        <w:pStyle w:val="StataComment"/>
        <w:ind w:left="576" w:firstLine="0"/>
      </w:pPr>
      <w:r>
        <w:t xml:space="preserve">*Multi-level models do that. </w:t>
      </w:r>
    </w:p>
    <w:p w:rsidR="008C438C" w:rsidRDefault="008C438C" w:rsidP="008C438C">
      <w:pPr>
        <w:pStyle w:val="StataComment"/>
        <w:ind w:left="576" w:firstLine="0"/>
      </w:pPr>
    </w:p>
    <w:p w:rsidR="008C438C" w:rsidRDefault="008C438C" w:rsidP="008C438C">
      <w:pPr>
        <w:pStyle w:val="StataComment"/>
        <w:ind w:left="576" w:firstLine="0"/>
      </w:pPr>
      <w:r>
        <w:t xml:space="preserve">*We will use the simplest (and most usual) model, done by the program XTREG in </w:t>
      </w:r>
      <w:proofErr w:type="spellStart"/>
      <w:r>
        <w:t>Stata</w:t>
      </w:r>
      <w:proofErr w:type="spellEnd"/>
      <w:r>
        <w:t xml:space="preserve"> (and done by many other similar programs, and also known by many other names in the literature!). The whole area is new and the </w:t>
      </w:r>
      <w:proofErr w:type="spellStart"/>
      <w:r>
        <w:t>nomemclature</w:t>
      </w:r>
      <w:proofErr w:type="spellEnd"/>
      <w:r>
        <w:t xml:space="preserve"> is quite varied.</w:t>
      </w:r>
    </w:p>
    <w:p w:rsidR="008C438C" w:rsidRDefault="008C438C" w:rsidP="008C438C">
      <w:pPr>
        <w:pStyle w:val="Stata"/>
      </w:pPr>
    </w:p>
    <w:p w:rsidR="008C438C" w:rsidRDefault="008C438C" w:rsidP="008C438C">
      <w:pPr>
        <w:pStyle w:val="Heading4"/>
      </w:pPr>
      <w:r>
        <w:t>*A multi-</w:t>
      </w:r>
      <w:proofErr w:type="gramStart"/>
      <w:r>
        <w:t>level :</w:t>
      </w:r>
      <w:proofErr w:type="gramEnd"/>
      <w:r>
        <w:t xml:space="preserve"> simple example without </w:t>
      </w:r>
      <w:proofErr w:type="spellStart"/>
      <w:r>
        <w:t>explicite</w:t>
      </w:r>
      <w:proofErr w:type="spellEnd"/>
      <w:r>
        <w:t xml:space="preserve"> context variables</w:t>
      </w:r>
    </w:p>
    <w:p w:rsidR="008C438C" w:rsidRDefault="008C438C" w:rsidP="008C438C">
      <w:pPr>
        <w:pStyle w:val="StataComment"/>
        <w:ind w:left="576" w:firstLine="0"/>
      </w:pPr>
    </w:p>
    <w:p w:rsidR="008C438C" w:rsidRDefault="008C438C" w:rsidP="008C438C">
      <w:pPr>
        <w:pStyle w:val="StataComment"/>
        <w:ind w:left="576" w:firstLine="0"/>
      </w:pPr>
      <w:r>
        <w:t xml:space="preserve">*Here is where we tell XTREG that </w:t>
      </w:r>
      <w:r w:rsidRPr="001F7EA1">
        <w:rPr>
          <w:highlight w:val="green"/>
        </w:rPr>
        <w:t>country</w:t>
      </w:r>
      <w:r>
        <w:t xml:space="preserve"> is the "context" variable here (also called the "group" variable)</w:t>
      </w:r>
    </w:p>
    <w:p w:rsidR="008C438C" w:rsidRDefault="008C438C" w:rsidP="008C438C">
      <w:pPr>
        <w:pStyle w:val="StataComment"/>
        <w:ind w:left="576" w:firstLine="0"/>
      </w:pPr>
    </w:p>
    <w:p w:rsidR="008C438C" w:rsidRDefault="008C438C" w:rsidP="008C438C">
      <w:pPr>
        <w:pStyle w:val="StataComment"/>
      </w:pPr>
      <w:r>
        <w:t xml:space="preserve">*Other examples of </w:t>
      </w:r>
      <w:r w:rsidRPr="001F7EA1">
        <w:t>context</w:t>
      </w:r>
      <w:r>
        <w:t xml:space="preserve"> would </w:t>
      </w:r>
      <w:proofErr w:type="gramStart"/>
      <w:r>
        <w:t>be  rabbits</w:t>
      </w:r>
      <w:proofErr w:type="gramEnd"/>
      <w:r>
        <w:t xml:space="preserve"> in each of our 39 </w:t>
      </w:r>
      <w:r w:rsidRPr="001F7EA1">
        <w:rPr>
          <w:highlight w:val="green"/>
        </w:rPr>
        <w:t>study sites</w:t>
      </w:r>
    </w:p>
    <w:p w:rsidR="008C438C" w:rsidRDefault="008C438C" w:rsidP="008C438C">
      <w:pPr>
        <w:pStyle w:val="StataComment"/>
      </w:pPr>
      <w:r>
        <w:t xml:space="preserve">*or 39 </w:t>
      </w:r>
      <w:r w:rsidRPr="001F7EA1">
        <w:rPr>
          <w:highlight w:val="green"/>
        </w:rPr>
        <w:t>back yards</w:t>
      </w:r>
      <w:r>
        <w:t xml:space="preserve"> for our </w:t>
      </w:r>
      <w:proofErr w:type="spellStart"/>
      <w:r>
        <w:t>butterflys</w:t>
      </w:r>
      <w:proofErr w:type="spellEnd"/>
      <w:r>
        <w:t xml:space="preserve"> </w:t>
      </w:r>
    </w:p>
    <w:p w:rsidR="008C438C" w:rsidRDefault="008C438C" w:rsidP="008C438C">
      <w:pPr>
        <w:pStyle w:val="StataComment"/>
      </w:pPr>
      <w:r>
        <w:t xml:space="preserve">*or 39 </w:t>
      </w:r>
      <w:r w:rsidRPr="001F7EA1">
        <w:rPr>
          <w:highlight w:val="green"/>
        </w:rPr>
        <w:t>universities</w:t>
      </w:r>
      <w:r>
        <w:t xml:space="preserve"> for our students </w:t>
      </w:r>
    </w:p>
    <w:p w:rsidR="008C438C" w:rsidRDefault="008C438C" w:rsidP="008C438C">
      <w:pPr>
        <w:pStyle w:val="StataComment"/>
      </w:pPr>
      <w:proofErr w:type="gramStart"/>
      <w:r>
        <w:t xml:space="preserve">*the classic example in the technical literature 39 separate </w:t>
      </w:r>
      <w:r w:rsidRPr="001F7EA1">
        <w:rPr>
          <w:highlight w:val="green"/>
        </w:rPr>
        <w:t>classrooms</w:t>
      </w:r>
      <w:r>
        <w:t xml:space="preserve"> in a school.</w:t>
      </w:r>
      <w:proofErr w:type="gramEnd"/>
    </w:p>
    <w:p w:rsidR="008C438C" w:rsidRDefault="008C438C" w:rsidP="008C438C">
      <w:pPr>
        <w:pStyle w:val="StataComment"/>
        <w:ind w:left="576" w:firstLine="0"/>
      </w:pPr>
      <w:r>
        <w:t xml:space="preserve">*[Minor point: We are back to the proper individual level education </w:t>
      </w:r>
      <w:proofErr w:type="spellStart"/>
      <w:r>
        <w:t>varible</w:t>
      </w:r>
      <w:proofErr w:type="spellEnd"/>
      <w:r>
        <w:t xml:space="preserve"> not.]</w:t>
      </w:r>
    </w:p>
    <w:p w:rsidR="008C438C" w:rsidRDefault="008C438C" w:rsidP="008C438C">
      <w:pPr>
        <w:pStyle w:val="StataComment"/>
        <w:ind w:left="576" w:firstLine="0"/>
      </w:pPr>
    </w:p>
    <w:p w:rsidR="008C438C" w:rsidRDefault="008C438C" w:rsidP="008C438C">
      <w:pPr>
        <w:pStyle w:val="StataComment"/>
        <w:ind w:left="576" w:firstLine="0"/>
      </w:pPr>
      <w:r>
        <w:t xml:space="preserve">*We start with a very simple model where are just interested in individual effects and our 37 contexts are essentially a </w:t>
      </w:r>
      <w:proofErr w:type="spellStart"/>
      <w:r>
        <w:t>nusance</w:t>
      </w:r>
      <w:proofErr w:type="spellEnd"/>
      <w:r>
        <w:t xml:space="preserve"> factor we need to control, not a main focus of interest. </w:t>
      </w:r>
    </w:p>
    <w:p w:rsidR="008C438C" w:rsidRDefault="008C438C" w:rsidP="008C438C">
      <w:pPr>
        <w:pStyle w:val="StataComment"/>
        <w:ind w:left="576" w:firstLine="0"/>
      </w:pPr>
    </w:p>
    <w:p w:rsidR="008C438C" w:rsidRDefault="008C438C" w:rsidP="008C438C">
      <w:pPr>
        <w:pStyle w:val="StataComment"/>
        <w:ind w:left="576" w:firstLine="0"/>
      </w:pPr>
    </w:p>
    <w:p w:rsidR="008C438C" w:rsidRDefault="008C438C" w:rsidP="008C438C">
      <w:pPr>
        <w:pStyle w:val="Stata"/>
      </w:pPr>
      <w:proofErr w:type="spellStart"/>
      <w:proofErr w:type="gramStart"/>
      <w:r w:rsidRPr="00BD0A76">
        <w:t>xtreg</w:t>
      </w:r>
      <w:proofErr w:type="spellEnd"/>
      <w:proofErr w:type="gramEnd"/>
      <w:r w:rsidRPr="00BD0A76">
        <w:t xml:space="preserve"> </w:t>
      </w:r>
      <w:proofErr w:type="spellStart"/>
      <w:r w:rsidRPr="00BD0A76">
        <w:t>ed</w:t>
      </w:r>
      <w:proofErr w:type="spellEnd"/>
      <w:r w:rsidRPr="00BD0A76">
        <w:t xml:space="preserve">  faocc4t , </w:t>
      </w:r>
      <w:proofErr w:type="spellStart"/>
      <w:r w:rsidRPr="00BD0A76">
        <w:t>i</w:t>
      </w:r>
      <w:proofErr w:type="spellEnd"/>
      <w:r w:rsidRPr="00BD0A76">
        <w:t>(</w:t>
      </w:r>
      <w:proofErr w:type="spellStart"/>
      <w:r w:rsidRPr="00BD0A76">
        <w:t>countryx</w:t>
      </w:r>
      <w:proofErr w:type="spellEnd"/>
      <w:r w:rsidRPr="00BD0A76">
        <w:t>)</w:t>
      </w:r>
    </w:p>
    <w:p w:rsidR="008C438C" w:rsidRDefault="008C438C" w:rsidP="008C438C">
      <w:pPr>
        <w:pStyle w:val="Boxednote"/>
        <w:shd w:val="clear" w:color="auto" w:fill="DAEEF3"/>
      </w:pPr>
      <w:r>
        <w:t>Random-effects GLS regression                   Number of obs      =     18500</w:t>
      </w:r>
    </w:p>
    <w:p w:rsidR="008C438C" w:rsidRDefault="008C438C" w:rsidP="008C438C">
      <w:pPr>
        <w:pStyle w:val="Boxednote"/>
        <w:shd w:val="clear" w:color="auto" w:fill="DAEEF3"/>
      </w:pPr>
      <w:r>
        <w:t>Group variable: countryx                        Number of groups   =        37</w:t>
      </w:r>
    </w:p>
    <w:p w:rsidR="008C438C" w:rsidRDefault="008C438C" w:rsidP="008C438C">
      <w:pPr>
        <w:pStyle w:val="Boxednote"/>
        <w:shd w:val="clear" w:color="auto" w:fill="DAEEF3"/>
      </w:pPr>
    </w:p>
    <w:p w:rsidR="008C438C" w:rsidRDefault="008C438C" w:rsidP="008C438C">
      <w:pPr>
        <w:pStyle w:val="Boxednote"/>
        <w:shd w:val="clear" w:color="auto" w:fill="DAEEF3"/>
      </w:pPr>
      <w:r w:rsidRPr="00982DB1">
        <w:rPr>
          <w:highlight w:val="cyan"/>
        </w:rPr>
        <w:t>R-sq</w:t>
      </w:r>
      <w:r>
        <w:t>:  within  = 0.1556                         Obs per group: min =       500</w:t>
      </w:r>
    </w:p>
    <w:p w:rsidR="008C438C" w:rsidRDefault="008C438C" w:rsidP="008C438C">
      <w:pPr>
        <w:pStyle w:val="Boxednote"/>
        <w:shd w:val="clear" w:color="auto" w:fill="DAEEF3"/>
      </w:pPr>
      <w:r>
        <w:t xml:space="preserve">       between = 0.4260                                        avg =     500.0</w:t>
      </w:r>
    </w:p>
    <w:p w:rsidR="008C438C" w:rsidRDefault="008C438C" w:rsidP="008C438C">
      <w:pPr>
        <w:pStyle w:val="Boxednote"/>
        <w:shd w:val="clear" w:color="auto" w:fill="DAEEF3"/>
      </w:pPr>
      <w:r>
        <w:t xml:space="preserve">       overall = </w:t>
      </w:r>
      <w:r w:rsidRPr="00982DB1">
        <w:rPr>
          <w:highlight w:val="cyan"/>
        </w:rPr>
        <w:t>0.178</w:t>
      </w:r>
      <w:r>
        <w:t>2                                        max =       500</w:t>
      </w:r>
    </w:p>
    <w:p w:rsidR="008C438C" w:rsidRDefault="008C438C" w:rsidP="008C438C">
      <w:pPr>
        <w:pStyle w:val="Boxednote"/>
        <w:shd w:val="clear" w:color="auto" w:fill="DAEEF3"/>
      </w:pPr>
    </w:p>
    <w:p w:rsidR="008C438C" w:rsidRDefault="008C438C" w:rsidP="008C438C">
      <w:pPr>
        <w:pStyle w:val="Boxednote"/>
        <w:shd w:val="clear" w:color="auto" w:fill="DAEEF3"/>
      </w:pPr>
      <w:r>
        <w:t xml:space="preserve">                                                Wald chi2(1)       =   3411.70</w:t>
      </w:r>
    </w:p>
    <w:p w:rsidR="008C438C" w:rsidRDefault="008C438C" w:rsidP="008C438C">
      <w:pPr>
        <w:pStyle w:val="Boxednote"/>
        <w:shd w:val="clear" w:color="auto" w:fill="DAEEF3"/>
      </w:pPr>
      <w:r>
        <w:t>corr(u_i, X)   = 0 (assumed)                    Prob &gt; chi2        =    0.0000</w:t>
      </w:r>
    </w:p>
    <w:p w:rsidR="008C438C" w:rsidRDefault="008C438C" w:rsidP="008C438C">
      <w:pPr>
        <w:pStyle w:val="Boxednote"/>
        <w:shd w:val="clear" w:color="auto" w:fill="DAEEF3"/>
      </w:pP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ed |      Coef.   Std. Err.      z    P&gt;|z|     [95% Conf. Interval]</w:t>
      </w: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faocc4t |   </w:t>
      </w:r>
      <w:r w:rsidRPr="00982DB1">
        <w:rPr>
          <w:highlight w:val="yellow"/>
        </w:rPr>
        <w:t>.0561593</w:t>
      </w:r>
      <w:r>
        <w:t xml:space="preserve">   .0009615    58.41   0.000     .0542748    .0580437</w:t>
      </w:r>
    </w:p>
    <w:p w:rsidR="008C438C" w:rsidRDefault="008C438C" w:rsidP="008C438C">
      <w:pPr>
        <w:pStyle w:val="Boxednote"/>
        <w:shd w:val="clear" w:color="auto" w:fill="DAEEF3"/>
      </w:pPr>
      <w:r>
        <w:t xml:space="preserve">       _cons |   </w:t>
      </w:r>
      <w:r w:rsidRPr="00982DB1">
        <w:rPr>
          <w:highlight w:val="green"/>
        </w:rPr>
        <w:t>8.020908</w:t>
      </w:r>
      <w:r>
        <w:t xml:space="preserve">   .3374172    23.77   0.000     7.359582    8.682233</w:t>
      </w: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sigma_u |  2.0389009</w:t>
      </w:r>
    </w:p>
    <w:p w:rsidR="008C438C" w:rsidRDefault="008C438C" w:rsidP="008C438C">
      <w:pPr>
        <w:pStyle w:val="Boxednote"/>
        <w:shd w:val="clear" w:color="auto" w:fill="DAEEF3"/>
      </w:pPr>
      <w:r>
        <w:t xml:space="preserve">     sigma_e |  3.0725403</w:t>
      </w:r>
    </w:p>
    <w:p w:rsidR="008C438C" w:rsidRDefault="008C438C" w:rsidP="008C438C">
      <w:pPr>
        <w:pStyle w:val="Boxednote"/>
        <w:shd w:val="clear" w:color="auto" w:fill="DAEEF3"/>
      </w:pPr>
      <w:r>
        <w:t xml:space="preserve">         rho |  .30572385   (fraction of variance due to u_i)</w:t>
      </w:r>
    </w:p>
    <w:p w:rsidR="008C438C" w:rsidRDefault="008C438C" w:rsidP="008C438C">
      <w:pPr>
        <w:pStyle w:val="Boxednote"/>
        <w:shd w:val="clear" w:color="auto" w:fill="DAEEF3"/>
      </w:pPr>
      <w:r>
        <w:t>------------------------------------------------------------------------------</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*Here is the corresponding </w:t>
      </w:r>
      <w:proofErr w:type="spellStart"/>
      <w:r>
        <w:t>analys</w:t>
      </w:r>
      <w:proofErr w:type="spellEnd"/>
      <w:r>
        <w:t xml:space="preserve"> in OLS</w:t>
      </w:r>
    </w:p>
    <w:p w:rsidR="008C438C" w:rsidRDefault="008C438C" w:rsidP="008C438C">
      <w:pPr>
        <w:pStyle w:val="Stata"/>
      </w:pPr>
      <w:proofErr w:type="gramStart"/>
      <w:r w:rsidRPr="00982DB1">
        <w:t>regress</w:t>
      </w:r>
      <w:proofErr w:type="gramEnd"/>
      <w:r w:rsidRPr="00982DB1">
        <w:t xml:space="preserve"> </w:t>
      </w:r>
      <w:proofErr w:type="spellStart"/>
      <w:r w:rsidRPr="00982DB1">
        <w:t>ed</w:t>
      </w:r>
      <w:proofErr w:type="spellEnd"/>
      <w:r w:rsidRPr="00982DB1">
        <w:t xml:space="preserve">  faocc4t , beta</w:t>
      </w:r>
    </w:p>
    <w:p w:rsidR="008C438C" w:rsidRDefault="008C438C" w:rsidP="008C438C">
      <w:pPr>
        <w:pStyle w:val="Boxednote"/>
        <w:shd w:val="clear" w:color="auto" w:fill="DAEEF3"/>
      </w:pPr>
      <w:r>
        <w:t xml:space="preserve">      Source |       SS       df       MS              Number of obs =   18500</w:t>
      </w:r>
    </w:p>
    <w:p w:rsidR="008C438C" w:rsidRDefault="008C438C" w:rsidP="008C438C">
      <w:pPr>
        <w:pStyle w:val="Boxednote"/>
        <w:shd w:val="clear" w:color="auto" w:fill="DAEEF3"/>
      </w:pPr>
      <w:r>
        <w:t>-------------+------------------------------           F(  1, 18498) = 4011.29</w:t>
      </w:r>
    </w:p>
    <w:p w:rsidR="008C438C" w:rsidRDefault="008C438C" w:rsidP="008C438C">
      <w:pPr>
        <w:pStyle w:val="Boxednote"/>
        <w:shd w:val="clear" w:color="auto" w:fill="DAEEF3"/>
      </w:pPr>
      <w:r>
        <w:t xml:space="preserve">       Model |   59471.457     1   59471.457           Prob &gt; F      =  0.0000</w:t>
      </w:r>
    </w:p>
    <w:p w:rsidR="008C438C" w:rsidRDefault="008C438C" w:rsidP="008C438C">
      <w:pPr>
        <w:pStyle w:val="Boxednote"/>
        <w:shd w:val="clear" w:color="auto" w:fill="DAEEF3"/>
      </w:pPr>
      <w:r>
        <w:t xml:space="preserve">    Residual |  274251.898 18498  14.8260298           R-squared     =  0.1782</w:t>
      </w:r>
    </w:p>
    <w:p w:rsidR="008C438C" w:rsidRDefault="008C438C" w:rsidP="008C438C">
      <w:pPr>
        <w:pStyle w:val="Boxednote"/>
        <w:shd w:val="clear" w:color="auto" w:fill="DAEEF3"/>
      </w:pPr>
      <w:r>
        <w:t xml:space="preserve">-------------+------------------------------           Adj </w:t>
      </w:r>
      <w:r w:rsidRPr="00982DB1">
        <w:rPr>
          <w:highlight w:val="cyan"/>
        </w:rPr>
        <w:t>R-squared =  0.1782</w:t>
      </w:r>
    </w:p>
    <w:p w:rsidR="008C438C" w:rsidRDefault="008C438C" w:rsidP="008C438C">
      <w:pPr>
        <w:pStyle w:val="Boxednote"/>
        <w:shd w:val="clear" w:color="auto" w:fill="DAEEF3"/>
      </w:pPr>
      <w:r>
        <w:t xml:space="preserve">       Total |  333723.355 18499  18.0400754           Root MSE      =  3.8505</w:t>
      </w:r>
    </w:p>
    <w:p w:rsidR="008C438C" w:rsidRDefault="008C438C" w:rsidP="008C438C">
      <w:pPr>
        <w:pStyle w:val="Boxednote"/>
        <w:shd w:val="clear" w:color="auto" w:fill="DAEEF3"/>
      </w:pP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ed |      Coef.   Std. Err.      t    P&gt;|t|                     Beta</w:t>
      </w: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faocc4t |   .</w:t>
      </w:r>
      <w:r w:rsidRPr="00982DB1">
        <w:rPr>
          <w:highlight w:val="yellow"/>
        </w:rPr>
        <w:t>0723589</w:t>
      </w:r>
      <w:r>
        <w:t xml:space="preserve">   .0011425    63.33   0.000                 .4221444</w:t>
      </w:r>
    </w:p>
    <w:p w:rsidR="008C438C" w:rsidRDefault="008C438C" w:rsidP="008C438C">
      <w:pPr>
        <w:pStyle w:val="Boxednote"/>
        <w:shd w:val="clear" w:color="auto" w:fill="DAEEF3"/>
      </w:pPr>
      <w:r>
        <w:t xml:space="preserve">       _cons |   </w:t>
      </w:r>
      <w:r w:rsidRPr="00982DB1">
        <w:rPr>
          <w:highlight w:val="green"/>
        </w:rPr>
        <w:t>7.514232</w:t>
      </w:r>
      <w:r>
        <w:t xml:space="preserve">   .0455883   164.83   0.000                        .</w:t>
      </w:r>
    </w:p>
    <w:p w:rsidR="008C438C" w:rsidRDefault="008C438C" w:rsidP="008C438C">
      <w:pPr>
        <w:pStyle w:val="Boxednote"/>
        <w:shd w:val="clear" w:color="auto" w:fill="DAEEF3"/>
      </w:pPr>
      <w:r>
        <w:t>------------------------------------------------------------------------------</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*The results are very similar, but not quite identical. </w:t>
      </w:r>
    </w:p>
    <w:p w:rsidR="008C438C" w:rsidRDefault="008C438C" w:rsidP="008C438C">
      <w:pPr>
        <w:pStyle w:val="StataComment"/>
      </w:pPr>
      <w:r>
        <w:t>*A main reason for that is that multi-level models like XTREG actually include hidden dummy variables, one for each country. They are what the "</w:t>
      </w:r>
      <w:proofErr w:type="spellStart"/>
      <w:r>
        <w:t>sigma_u</w:t>
      </w:r>
      <w:proofErr w:type="spellEnd"/>
      <w:r>
        <w:t xml:space="preserve">" and "rho" in the XTREG output </w:t>
      </w:r>
      <w:proofErr w:type="gramStart"/>
      <w:r>
        <w:t>are</w:t>
      </w:r>
      <w:proofErr w:type="gramEnd"/>
      <w:r>
        <w:t xml:space="preserve"> talking about -- saying how much the context matters.</w:t>
      </w:r>
    </w:p>
    <w:p w:rsidR="008C438C" w:rsidRDefault="008C438C" w:rsidP="008C438C">
      <w:pPr>
        <w:pStyle w:val="StataComment"/>
      </w:pPr>
    </w:p>
    <w:p w:rsidR="008C438C" w:rsidRDefault="008C438C" w:rsidP="008C438C">
      <w:pPr>
        <w:pStyle w:val="Heading4"/>
      </w:pPr>
      <w:r>
        <w:t>*Multi-level models compared to OLS with dummy context variables</w:t>
      </w:r>
    </w:p>
    <w:p w:rsidR="008C438C" w:rsidRDefault="008C438C" w:rsidP="008C438C">
      <w:pPr>
        <w:pStyle w:val="Stata"/>
      </w:pPr>
    </w:p>
    <w:p w:rsidR="008C438C" w:rsidRDefault="008C438C" w:rsidP="008C438C">
      <w:pPr>
        <w:pStyle w:val="Stata"/>
      </w:pPr>
      <w:r>
        <w:t>*</w:t>
      </w:r>
      <w:proofErr w:type="spellStart"/>
      <w:r>
        <w:t>Lets</w:t>
      </w:r>
      <w:proofErr w:type="spellEnd"/>
      <w:r>
        <w:t xml:space="preserve"> make dummy variables for the contexts: </w:t>
      </w:r>
    </w:p>
    <w:p w:rsidR="008C438C" w:rsidRPr="007B1781" w:rsidRDefault="008C438C" w:rsidP="008C438C">
      <w:pPr>
        <w:pStyle w:val="Stata"/>
      </w:pPr>
      <w:proofErr w:type="gramStart"/>
      <w:r w:rsidRPr="007B1781">
        <w:t>tabulate</w:t>
      </w:r>
      <w:proofErr w:type="gramEnd"/>
      <w:r w:rsidRPr="007B1781">
        <w:t xml:space="preserve"> </w:t>
      </w:r>
      <w:proofErr w:type="spellStart"/>
      <w:r w:rsidRPr="007B1781">
        <w:t>countryx</w:t>
      </w:r>
      <w:proofErr w:type="spellEnd"/>
      <w:r w:rsidRPr="007B1781">
        <w:t>, gen( c )</w:t>
      </w:r>
    </w:p>
    <w:p w:rsidR="008C438C" w:rsidRDefault="008C438C" w:rsidP="008C438C">
      <w:pPr>
        <w:pStyle w:val="Stata"/>
      </w:pPr>
    </w:p>
    <w:p w:rsidR="008C438C" w:rsidRDefault="008C438C" w:rsidP="008C438C">
      <w:pPr>
        <w:pStyle w:val="StataComment"/>
      </w:pPr>
      <w:r>
        <w:t>*Here are the first few....</w:t>
      </w:r>
    </w:p>
    <w:p w:rsidR="008C438C" w:rsidRDefault="008C438C" w:rsidP="008C438C">
      <w:pPr>
        <w:pStyle w:val="Stata"/>
        <w:jc w:val="center"/>
      </w:pPr>
      <w:r>
        <w:rPr>
          <w:noProof/>
        </w:rPr>
        <w:drawing>
          <wp:inline distT="0" distB="0" distL="0" distR="0" wp14:anchorId="11D877E1" wp14:editId="387BA2FE">
            <wp:extent cx="2480945" cy="4142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0945" cy="414274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StataComment"/>
      </w:pPr>
      <w:r>
        <w:t>*Now the OLS using them. As you may recall, we need to leave one dummy out of the regression, to serve as the reference category. The USA is a good choice for that.  So run that, and also get predicted values in the usual way:</w:t>
      </w:r>
    </w:p>
    <w:p w:rsidR="008C438C" w:rsidRPr="007B1781" w:rsidRDefault="008C438C" w:rsidP="008C438C">
      <w:pPr>
        <w:pStyle w:val="Stata"/>
      </w:pPr>
      <w:proofErr w:type="gramStart"/>
      <w:r w:rsidRPr="007B1781">
        <w:t>regress</w:t>
      </w:r>
      <w:proofErr w:type="gramEnd"/>
      <w:r w:rsidRPr="007B1781">
        <w:t xml:space="preserve"> </w:t>
      </w:r>
      <w:proofErr w:type="spellStart"/>
      <w:r w:rsidRPr="007B1781">
        <w:t>ed</w:t>
      </w:r>
      <w:proofErr w:type="spellEnd"/>
      <w:r w:rsidRPr="007B1781">
        <w:t xml:space="preserve">  faocc4t c1 - c36, beta</w:t>
      </w:r>
    </w:p>
    <w:p w:rsidR="008C438C" w:rsidRPr="007B1781" w:rsidRDefault="008C438C" w:rsidP="008C438C">
      <w:pPr>
        <w:pStyle w:val="Stata"/>
      </w:pPr>
      <w:proofErr w:type="gramStart"/>
      <w:r w:rsidRPr="007B1781">
        <w:t>predict</w:t>
      </w:r>
      <w:proofErr w:type="gramEnd"/>
      <w:r w:rsidRPr="007B1781">
        <w:t xml:space="preserve"> </w:t>
      </w:r>
      <w:proofErr w:type="spellStart"/>
      <w:r w:rsidRPr="007B1781">
        <w:t>dumOLS</w:t>
      </w:r>
      <w:proofErr w:type="spellEnd"/>
    </w:p>
    <w:p w:rsidR="008C438C" w:rsidRPr="007B1781" w:rsidRDefault="008C438C" w:rsidP="008C438C">
      <w:pPr>
        <w:pStyle w:val="Stata"/>
      </w:pPr>
      <w:proofErr w:type="spellStart"/>
      <w:proofErr w:type="gramStart"/>
      <w:r w:rsidRPr="007B1781">
        <w:t>corr</w:t>
      </w:r>
      <w:proofErr w:type="spellEnd"/>
      <w:proofErr w:type="gramEnd"/>
      <w:r w:rsidRPr="007B1781">
        <w:t xml:space="preserve"> </w:t>
      </w:r>
      <w:proofErr w:type="spellStart"/>
      <w:r w:rsidRPr="007B1781">
        <w:t>dumOLS</w:t>
      </w:r>
      <w:proofErr w:type="spellEnd"/>
      <w:r w:rsidRPr="007B1781">
        <w:t xml:space="preserve"> faocc4t </w:t>
      </w:r>
      <w:proofErr w:type="spellStart"/>
      <w:r w:rsidRPr="007B1781">
        <w:t>ed</w:t>
      </w:r>
      <w:proofErr w:type="spellEnd"/>
    </w:p>
    <w:p w:rsidR="008C438C" w:rsidRPr="007B1781" w:rsidRDefault="008C438C" w:rsidP="008C438C">
      <w:pPr>
        <w:pStyle w:val="Stata"/>
      </w:pPr>
      <w:proofErr w:type="gramStart"/>
      <w:r w:rsidRPr="007B1781">
        <w:t>display</w:t>
      </w:r>
      <w:proofErr w:type="gramEnd"/>
      <w:r w:rsidRPr="007B1781">
        <w:t xml:space="preserve"> .6787^2</w:t>
      </w:r>
    </w:p>
    <w:p w:rsidR="008C438C" w:rsidRDefault="008C438C" w:rsidP="008C438C">
      <w:pPr>
        <w:pStyle w:val="Stata"/>
      </w:pPr>
    </w:p>
    <w:p w:rsidR="008C438C" w:rsidRPr="007B1781" w:rsidRDefault="008C438C" w:rsidP="008C438C">
      <w:pPr>
        <w:pStyle w:val="Boxednote"/>
        <w:shd w:val="clear" w:color="auto" w:fill="DAEEF3"/>
      </w:pPr>
    </w:p>
    <w:p w:rsidR="008C438C" w:rsidRPr="007B1781" w:rsidRDefault="008C438C" w:rsidP="008C438C">
      <w:pPr>
        <w:pStyle w:val="Boxednote"/>
        <w:shd w:val="clear" w:color="auto" w:fill="DAEEF3"/>
      </w:pPr>
      <w:r w:rsidRPr="007B1781">
        <w:t xml:space="preserve">      Source |       SS       df       MS              Number of obs =   18500</w:t>
      </w:r>
    </w:p>
    <w:p w:rsidR="008C438C" w:rsidRPr="007B1781" w:rsidRDefault="008C438C" w:rsidP="008C438C">
      <w:pPr>
        <w:pStyle w:val="Boxednote"/>
        <w:shd w:val="clear" w:color="auto" w:fill="DAEEF3"/>
      </w:pPr>
      <w:r w:rsidRPr="007B1781">
        <w:t>-------------+------------------------------           F( 37, 18462) =  456.44</w:t>
      </w:r>
    </w:p>
    <w:p w:rsidR="008C438C" w:rsidRPr="007B1781" w:rsidRDefault="008C438C" w:rsidP="008C438C">
      <w:pPr>
        <w:pStyle w:val="Boxednote"/>
        <w:shd w:val="clear" w:color="auto" w:fill="DAEEF3"/>
      </w:pPr>
      <w:r w:rsidRPr="007B1781">
        <w:t xml:space="preserve">       Model |  159432.776    37  4308.99395           Prob &gt; F      =  0.0000</w:t>
      </w:r>
    </w:p>
    <w:p w:rsidR="008C438C" w:rsidRPr="007B1781" w:rsidRDefault="008C438C" w:rsidP="008C438C">
      <w:pPr>
        <w:pStyle w:val="Boxednote"/>
        <w:shd w:val="clear" w:color="auto" w:fill="DAEEF3"/>
      </w:pPr>
      <w:r w:rsidRPr="007B1781">
        <w:t xml:space="preserve">    Residual |  174290.579 18462   9.4405037           </w:t>
      </w:r>
      <w:r w:rsidRPr="005E0B3B">
        <w:rPr>
          <w:highlight w:val="cyan"/>
        </w:rPr>
        <w:t>R-squared     =</w:t>
      </w:r>
      <w:r w:rsidRPr="007B1781">
        <w:t xml:space="preserve">  </w:t>
      </w:r>
      <w:r w:rsidRPr="005E0B3B">
        <w:rPr>
          <w:highlight w:val="cyan"/>
        </w:rPr>
        <w:t>0.4777</w:t>
      </w:r>
    </w:p>
    <w:p w:rsidR="008C438C" w:rsidRPr="007B1781" w:rsidRDefault="008C438C" w:rsidP="008C438C">
      <w:pPr>
        <w:pStyle w:val="Boxednote"/>
        <w:shd w:val="clear" w:color="auto" w:fill="DAEEF3"/>
      </w:pPr>
      <w:r w:rsidRPr="007B1781">
        <w:t>-------------+------------------------------           Adj R-squared =  0.4767</w:t>
      </w:r>
    </w:p>
    <w:p w:rsidR="008C438C" w:rsidRPr="007B1781" w:rsidRDefault="008C438C" w:rsidP="008C438C">
      <w:pPr>
        <w:pStyle w:val="Boxednote"/>
        <w:shd w:val="clear" w:color="auto" w:fill="DAEEF3"/>
      </w:pPr>
      <w:r w:rsidRPr="007B1781">
        <w:t xml:space="preserve">       Total |  333723.355 18499  18.0400754           Root MSE      =  3.0725</w:t>
      </w:r>
    </w:p>
    <w:p w:rsidR="008C438C" w:rsidRPr="007B1781" w:rsidRDefault="008C438C" w:rsidP="008C438C">
      <w:pPr>
        <w:pStyle w:val="Boxednote"/>
        <w:shd w:val="clear" w:color="auto" w:fill="DAEEF3"/>
      </w:pPr>
    </w:p>
    <w:p w:rsidR="008C438C" w:rsidRPr="007B1781" w:rsidRDefault="008C438C" w:rsidP="008C438C">
      <w:pPr>
        <w:pStyle w:val="Boxednote"/>
        <w:shd w:val="clear" w:color="auto" w:fill="DAEEF3"/>
      </w:pPr>
      <w:r w:rsidRPr="007B1781">
        <w:t>------------------------------------------------------------------------------</w:t>
      </w:r>
    </w:p>
    <w:p w:rsidR="008C438C" w:rsidRPr="007B1781" w:rsidRDefault="008C438C" w:rsidP="008C438C">
      <w:pPr>
        <w:pStyle w:val="Boxednote"/>
        <w:shd w:val="clear" w:color="auto" w:fill="DAEEF3"/>
      </w:pPr>
      <w:r w:rsidRPr="007B1781">
        <w:t xml:space="preserve">          ed |      Coef.   Std. Err.      t    P&gt;|t|                     Beta</w:t>
      </w:r>
    </w:p>
    <w:p w:rsidR="008C438C" w:rsidRPr="007B1781" w:rsidRDefault="008C438C" w:rsidP="008C438C">
      <w:pPr>
        <w:pStyle w:val="Boxednote"/>
        <w:shd w:val="clear" w:color="auto" w:fill="DAEEF3"/>
      </w:pPr>
      <w:r w:rsidRPr="007B1781">
        <w:t>-------------+----------------------------------------------------------------</w:t>
      </w:r>
    </w:p>
    <w:p w:rsidR="008C438C" w:rsidRPr="007B1781" w:rsidRDefault="008C438C" w:rsidP="008C438C">
      <w:pPr>
        <w:pStyle w:val="Boxednote"/>
        <w:shd w:val="clear" w:color="auto" w:fill="DAEEF3"/>
      </w:pPr>
      <w:r w:rsidRPr="007B1781">
        <w:t xml:space="preserve">     faocc4t |   .0560774   .0009614    58.33   0.000                 .3271579</w:t>
      </w:r>
    </w:p>
    <w:p w:rsidR="008C438C" w:rsidRPr="007B1781" w:rsidRDefault="008C438C" w:rsidP="008C438C">
      <w:pPr>
        <w:pStyle w:val="Boxednote"/>
        <w:shd w:val="clear" w:color="auto" w:fill="DAEEF3"/>
      </w:pPr>
      <w:r w:rsidRPr="007B1781">
        <w:t xml:space="preserve">          c1 |  -2.638072   .1943276   -13.58   0.000                 -.100723</w:t>
      </w:r>
    </w:p>
    <w:p w:rsidR="008C438C" w:rsidRPr="007B1781" w:rsidRDefault="008C438C" w:rsidP="008C438C">
      <w:pPr>
        <w:pStyle w:val="Boxednote"/>
        <w:shd w:val="clear" w:color="auto" w:fill="DAEEF3"/>
      </w:pPr>
      <w:r w:rsidRPr="007B1781">
        <w:t xml:space="preserve">          c2 |  -3.340939   .1943894   -17.19   0.000                -.1275589</w:t>
      </w:r>
    </w:p>
    <w:p w:rsidR="008C438C" w:rsidRPr="007B1781" w:rsidRDefault="008C438C" w:rsidP="008C438C">
      <w:pPr>
        <w:pStyle w:val="Boxednote"/>
        <w:shd w:val="clear" w:color="auto" w:fill="DAEEF3"/>
      </w:pPr>
      <w:r w:rsidRPr="007B1781">
        <w:t xml:space="preserve">          c3 |  -2.146136   .1949336   -11.01   0.000                -.0819406</w:t>
      </w:r>
    </w:p>
    <w:p w:rsidR="008C438C" w:rsidRPr="007B1781" w:rsidRDefault="008C438C" w:rsidP="008C438C">
      <w:pPr>
        <w:pStyle w:val="Boxednote"/>
        <w:shd w:val="clear" w:color="auto" w:fill="DAEEF3"/>
      </w:pPr>
      <w:r w:rsidRPr="007B1781">
        <w:t xml:space="preserve">          c4 |  -5.094428   .1944732   -26.20   0.000                 -.194508</w:t>
      </w:r>
    </w:p>
    <w:p w:rsidR="008C438C" w:rsidRPr="007B1781" w:rsidRDefault="008C438C" w:rsidP="008C438C">
      <w:pPr>
        <w:pStyle w:val="Boxednote"/>
        <w:shd w:val="clear" w:color="auto" w:fill="DAEEF3"/>
      </w:pPr>
      <w:r w:rsidRPr="007B1781">
        <w:t xml:space="preserve">          c5 |  -.3853276   .1943246    -1.98   0.047                 -.014712</w:t>
      </w:r>
    </w:p>
    <w:p w:rsidR="008C438C" w:rsidRPr="007B1781" w:rsidRDefault="008C438C" w:rsidP="008C438C">
      <w:pPr>
        <w:pStyle w:val="Boxednote"/>
        <w:shd w:val="clear" w:color="auto" w:fill="DAEEF3"/>
      </w:pPr>
      <w:r w:rsidRPr="007B1781">
        <w:t xml:space="preserve">          c6 |  -.1041987   .1943711    -0.54   0.592                -.0039784</w:t>
      </w:r>
    </w:p>
    <w:p w:rsidR="008C438C" w:rsidRPr="007B1781" w:rsidRDefault="008C438C" w:rsidP="008C438C">
      <w:pPr>
        <w:pStyle w:val="Boxednote"/>
        <w:shd w:val="clear" w:color="auto" w:fill="DAEEF3"/>
      </w:pPr>
      <w:r w:rsidRPr="007B1781">
        <w:t xml:space="preserve">          c7 |  -1.464446     .19448    -7.53   0.000                -.0559133</w:t>
      </w:r>
    </w:p>
    <w:p w:rsidR="008C438C" w:rsidRPr="007B1781" w:rsidRDefault="008C438C" w:rsidP="008C438C">
      <w:pPr>
        <w:pStyle w:val="Boxednote"/>
        <w:shd w:val="clear" w:color="auto" w:fill="DAEEF3"/>
      </w:pPr>
      <w:r w:rsidRPr="007B1781">
        <w:t xml:space="preserve">          c8 |  -3.821649   .1952182   -19.58   0.000                -.1459126</w:t>
      </w:r>
    </w:p>
    <w:p w:rsidR="008C438C" w:rsidRPr="007B1781" w:rsidRDefault="008C438C" w:rsidP="008C438C">
      <w:pPr>
        <w:pStyle w:val="Boxednote"/>
        <w:shd w:val="clear" w:color="auto" w:fill="DAEEF3"/>
      </w:pPr>
      <w:r w:rsidRPr="007B1781">
        <w:t xml:space="preserve">          c9 |   .6730601   .1943342     3.46   0.001                 .0256978</w:t>
      </w:r>
    </w:p>
    <w:p w:rsidR="008C438C" w:rsidRPr="007B1781" w:rsidRDefault="008C438C" w:rsidP="008C438C">
      <w:pPr>
        <w:pStyle w:val="Boxednote"/>
        <w:shd w:val="clear" w:color="auto" w:fill="DAEEF3"/>
      </w:pPr>
      <w:r w:rsidRPr="007B1781">
        <w:t xml:space="preserve">         c10 |   1.006243   .1943246     5.18   0.000                 .0384189</w:t>
      </w:r>
    </w:p>
    <w:p w:rsidR="008C438C" w:rsidRPr="007B1781" w:rsidRDefault="008C438C" w:rsidP="008C438C">
      <w:pPr>
        <w:pStyle w:val="Boxednote"/>
        <w:shd w:val="clear" w:color="auto" w:fill="DAEEF3"/>
      </w:pPr>
      <w:r w:rsidRPr="007B1781">
        <w:t xml:space="preserve">         c11 |  -3.971768   .1943459   -20.44   0.000                -.1516442</w:t>
      </w:r>
    </w:p>
    <w:p w:rsidR="008C438C" w:rsidRPr="007B1781" w:rsidRDefault="008C438C" w:rsidP="008C438C">
      <w:pPr>
        <w:pStyle w:val="Boxednote"/>
        <w:shd w:val="clear" w:color="auto" w:fill="DAEEF3"/>
      </w:pPr>
      <w:r w:rsidRPr="007B1781">
        <w:t xml:space="preserve">         c12 |  -4.016245   .1944202   -20.66   0.000                -.1533424</w:t>
      </w:r>
    </w:p>
    <w:p w:rsidR="008C438C" w:rsidRPr="007B1781" w:rsidRDefault="008C438C" w:rsidP="008C438C">
      <w:pPr>
        <w:pStyle w:val="Boxednote"/>
        <w:shd w:val="clear" w:color="auto" w:fill="DAEEF3"/>
      </w:pPr>
      <w:r w:rsidRPr="007B1781">
        <w:t xml:space="preserve">         c13 |   .5062681   .1946454     2.60   0.009                 .0193296</w:t>
      </w:r>
    </w:p>
    <w:p w:rsidR="008C438C" w:rsidRPr="007B1781" w:rsidRDefault="008C438C" w:rsidP="008C438C">
      <w:pPr>
        <w:pStyle w:val="Boxednote"/>
        <w:shd w:val="clear" w:color="auto" w:fill="DAEEF3"/>
      </w:pPr>
      <w:r w:rsidRPr="007B1781">
        <w:t xml:space="preserve">         c14 |  -1.296528   .1943328    -6.67   0.000                -.0495022</w:t>
      </w:r>
    </w:p>
    <w:p w:rsidR="008C438C" w:rsidRPr="007B1781" w:rsidRDefault="008C438C" w:rsidP="008C438C">
      <w:pPr>
        <w:pStyle w:val="Boxednote"/>
        <w:shd w:val="clear" w:color="auto" w:fill="DAEEF3"/>
      </w:pPr>
      <w:r w:rsidRPr="007B1781">
        <w:t xml:space="preserve">         c15 |  -2.561389   .1943342   -13.18   0.000                -.0977952</w:t>
      </w:r>
    </w:p>
    <w:p w:rsidR="008C438C" w:rsidRPr="007B1781" w:rsidRDefault="008C438C" w:rsidP="008C438C">
      <w:pPr>
        <w:pStyle w:val="Boxednote"/>
        <w:shd w:val="clear" w:color="auto" w:fill="DAEEF3"/>
      </w:pPr>
      <w:r w:rsidRPr="007B1781">
        <w:t xml:space="preserve">         c16 |   .2421259   .1943873     1.25   0.213                 .0092445</w:t>
      </w:r>
    </w:p>
    <w:p w:rsidR="008C438C" w:rsidRPr="007B1781" w:rsidRDefault="008C438C" w:rsidP="008C438C">
      <w:pPr>
        <w:pStyle w:val="Boxednote"/>
        <w:shd w:val="clear" w:color="auto" w:fill="DAEEF3"/>
      </w:pPr>
      <w:r w:rsidRPr="007B1781">
        <w:t xml:space="preserve">         c17 |  -6.834983   .1943461   -35.17   0.000                -.2609633</w:t>
      </w:r>
    </w:p>
    <w:p w:rsidR="008C438C" w:rsidRPr="007B1781" w:rsidRDefault="008C438C" w:rsidP="008C438C">
      <w:pPr>
        <w:pStyle w:val="Boxednote"/>
        <w:shd w:val="clear" w:color="auto" w:fill="DAEEF3"/>
      </w:pPr>
      <w:r w:rsidRPr="007B1781">
        <w:t xml:space="preserve">         c18 |  -3.181857   .1945303   -16.36   0.000                 -.121485</w:t>
      </w:r>
    </w:p>
    <w:p w:rsidR="008C438C" w:rsidRPr="007B1781" w:rsidRDefault="008C438C" w:rsidP="008C438C">
      <w:pPr>
        <w:pStyle w:val="Boxednote"/>
        <w:shd w:val="clear" w:color="auto" w:fill="DAEEF3"/>
      </w:pPr>
      <w:r w:rsidRPr="007B1781">
        <w:t xml:space="preserve">         c19 |  -1.522393   .1943248    -7.83   0.000                -.0581258</w:t>
      </w:r>
    </w:p>
    <w:p w:rsidR="008C438C" w:rsidRPr="007B1781" w:rsidRDefault="008C438C" w:rsidP="008C438C">
      <w:pPr>
        <w:pStyle w:val="Boxednote"/>
        <w:shd w:val="clear" w:color="auto" w:fill="DAEEF3"/>
      </w:pPr>
      <w:r w:rsidRPr="007B1781">
        <w:t xml:space="preserve">         c20 |  -1.366054   .1944682    -7.02   0.000                -.0521567</w:t>
      </w:r>
    </w:p>
    <w:p w:rsidR="008C438C" w:rsidRPr="007B1781" w:rsidRDefault="008C438C" w:rsidP="008C438C">
      <w:pPr>
        <w:pStyle w:val="Boxednote"/>
        <w:shd w:val="clear" w:color="auto" w:fill="DAEEF3"/>
      </w:pPr>
      <w:r w:rsidRPr="007B1781">
        <w:t xml:space="preserve">         c21 |    .943495   .1944458     4.85   0.000                 .0360231</w:t>
      </w:r>
    </w:p>
    <w:p w:rsidR="008C438C" w:rsidRPr="007B1781" w:rsidRDefault="008C438C" w:rsidP="008C438C">
      <w:pPr>
        <w:pStyle w:val="Boxednote"/>
        <w:shd w:val="clear" w:color="auto" w:fill="DAEEF3"/>
      </w:pPr>
      <w:r w:rsidRPr="007B1781">
        <w:t xml:space="preserve">         c22 |  -2.024816   .1943783   -10.42   0.000                -.0773086</w:t>
      </w:r>
    </w:p>
    <w:p w:rsidR="008C438C" w:rsidRPr="007B1781" w:rsidRDefault="008C438C" w:rsidP="008C438C">
      <w:pPr>
        <w:pStyle w:val="Boxednote"/>
        <w:shd w:val="clear" w:color="auto" w:fill="DAEEF3"/>
      </w:pPr>
      <w:r w:rsidRPr="007B1781">
        <w:t xml:space="preserve">         c23 |   .1684275   .1944732     0.87   0.386                 .0064307</w:t>
      </w:r>
    </w:p>
    <w:p w:rsidR="008C438C" w:rsidRPr="007B1781" w:rsidRDefault="008C438C" w:rsidP="008C438C">
      <w:pPr>
        <w:pStyle w:val="Boxednote"/>
        <w:shd w:val="clear" w:color="auto" w:fill="DAEEF3"/>
      </w:pPr>
      <w:r w:rsidRPr="007B1781">
        <w:t xml:space="preserve">         c24 |  -9.622365    .195043   -49.33   0.000                -.3673871</w:t>
      </w:r>
    </w:p>
    <w:p w:rsidR="008C438C" w:rsidRPr="007B1781" w:rsidRDefault="008C438C" w:rsidP="008C438C">
      <w:pPr>
        <w:pStyle w:val="Boxednote"/>
        <w:shd w:val="clear" w:color="auto" w:fill="DAEEF3"/>
      </w:pPr>
      <w:r w:rsidRPr="007B1781">
        <w:t xml:space="preserve">         c25 |  -3.559565   .1943331   -18.32   0.000                -.1359061</w:t>
      </w:r>
    </w:p>
    <w:p w:rsidR="008C438C" w:rsidRPr="007B1781" w:rsidRDefault="008C438C" w:rsidP="008C438C">
      <w:pPr>
        <w:pStyle w:val="Boxednote"/>
        <w:shd w:val="clear" w:color="auto" w:fill="DAEEF3"/>
      </w:pPr>
      <w:r w:rsidRPr="007B1781">
        <w:t xml:space="preserve">         c26 |  -4.727303   .1949343   -24.25   0.000                 -.180491</w:t>
      </w:r>
    </w:p>
    <w:p w:rsidR="008C438C" w:rsidRPr="007B1781" w:rsidRDefault="008C438C" w:rsidP="008C438C">
      <w:pPr>
        <w:pStyle w:val="Boxednote"/>
        <w:shd w:val="clear" w:color="auto" w:fill="DAEEF3"/>
      </w:pPr>
      <w:r w:rsidRPr="007B1781">
        <w:t xml:space="preserve">         c27 |  -.6448636   .1943986    -3.32   0.001                -.0246212</w:t>
      </w:r>
    </w:p>
    <w:p w:rsidR="008C438C" w:rsidRPr="007B1781" w:rsidRDefault="008C438C" w:rsidP="008C438C">
      <w:pPr>
        <w:pStyle w:val="Boxednote"/>
        <w:shd w:val="clear" w:color="auto" w:fill="DAEEF3"/>
      </w:pPr>
      <w:r w:rsidRPr="007B1781">
        <w:t xml:space="preserve">         c28 |  -4.208124   .1943424   -21.65   0.000                -.1606684</w:t>
      </w:r>
    </w:p>
    <w:p w:rsidR="008C438C" w:rsidRPr="007B1781" w:rsidRDefault="008C438C" w:rsidP="008C438C">
      <w:pPr>
        <w:pStyle w:val="Boxednote"/>
        <w:shd w:val="clear" w:color="auto" w:fill="DAEEF3"/>
      </w:pPr>
      <w:r w:rsidRPr="007B1781">
        <w:t xml:space="preserve">         c29 |     .99883   .1943656     5.14   0.000                 .0381359</w:t>
      </w:r>
    </w:p>
    <w:p w:rsidR="008C438C" w:rsidRPr="007B1781" w:rsidRDefault="008C438C" w:rsidP="008C438C">
      <w:pPr>
        <w:pStyle w:val="Boxednote"/>
        <w:shd w:val="clear" w:color="auto" w:fill="DAEEF3"/>
      </w:pPr>
      <w:r w:rsidRPr="007B1781">
        <w:t xml:space="preserve">         c30 |   1.170987     .19433     6.03   0.000                 .0447089</w:t>
      </w:r>
    </w:p>
    <w:p w:rsidR="008C438C" w:rsidRPr="007B1781" w:rsidRDefault="008C438C" w:rsidP="008C438C">
      <w:pPr>
        <w:pStyle w:val="Boxednote"/>
        <w:shd w:val="clear" w:color="auto" w:fill="DAEEF3"/>
      </w:pPr>
      <w:r w:rsidRPr="007B1781">
        <w:t xml:space="preserve">         c31 |  -.2045773   .1943261    -1.05   0.292                -.0078109</w:t>
      </w:r>
    </w:p>
    <w:p w:rsidR="008C438C" w:rsidRPr="007B1781" w:rsidRDefault="008C438C" w:rsidP="008C438C">
      <w:pPr>
        <w:pStyle w:val="Boxednote"/>
        <w:shd w:val="clear" w:color="auto" w:fill="DAEEF3"/>
      </w:pPr>
      <w:r w:rsidRPr="007B1781">
        <w:t xml:space="preserve">         c32 |  -.2162671   .1949364    -1.11   0.267                -.0082572</w:t>
      </w:r>
    </w:p>
    <w:p w:rsidR="008C438C" w:rsidRPr="007B1781" w:rsidRDefault="008C438C" w:rsidP="008C438C">
      <w:pPr>
        <w:pStyle w:val="Boxednote"/>
        <w:shd w:val="clear" w:color="auto" w:fill="DAEEF3"/>
      </w:pPr>
      <w:r w:rsidRPr="007B1781">
        <w:t xml:space="preserve">         c33 |  -.4673214   .1943355    -2.40   0.016                -.0178426</w:t>
      </w:r>
    </w:p>
    <w:p w:rsidR="008C438C" w:rsidRPr="007B1781" w:rsidRDefault="008C438C" w:rsidP="008C438C">
      <w:pPr>
        <w:pStyle w:val="Boxednote"/>
        <w:shd w:val="clear" w:color="auto" w:fill="DAEEF3"/>
      </w:pPr>
      <w:r w:rsidRPr="007B1781">
        <w:t xml:space="preserve">         c34 |  -3.490888   .1943521   -17.96   0.000                 -.133284</w:t>
      </w:r>
    </w:p>
    <w:p w:rsidR="008C438C" w:rsidRPr="007B1781" w:rsidRDefault="008C438C" w:rsidP="008C438C">
      <w:pPr>
        <w:pStyle w:val="Boxednote"/>
        <w:shd w:val="clear" w:color="auto" w:fill="DAEEF3"/>
      </w:pPr>
      <w:r w:rsidRPr="007B1781">
        <w:t xml:space="preserve">         c35 |  -2.699639   .1943358   -13.89   0.000                -.1030737</w:t>
      </w:r>
    </w:p>
    <w:p w:rsidR="008C438C" w:rsidRPr="007B1781" w:rsidRDefault="008C438C" w:rsidP="008C438C">
      <w:pPr>
        <w:pStyle w:val="Boxednote"/>
        <w:shd w:val="clear" w:color="auto" w:fill="DAEEF3"/>
      </w:pPr>
      <w:r w:rsidRPr="007B1781">
        <w:t xml:space="preserve">         c36 |  -1.449891   .1944886    -7.45   0.000                -.0553576</w:t>
      </w:r>
    </w:p>
    <w:p w:rsidR="008C438C" w:rsidRPr="007B1781" w:rsidRDefault="008C438C" w:rsidP="008C438C">
      <w:pPr>
        <w:pStyle w:val="Boxednote"/>
        <w:shd w:val="clear" w:color="auto" w:fill="DAEEF3"/>
      </w:pPr>
      <w:r w:rsidRPr="007B1781">
        <w:t xml:space="preserve">       _cons |   9.951916   .1407413    70.71   0.000                        .</w:t>
      </w:r>
    </w:p>
    <w:p w:rsidR="008C438C" w:rsidRPr="007B1781" w:rsidRDefault="008C438C" w:rsidP="008C438C">
      <w:pPr>
        <w:pStyle w:val="Boxednote"/>
        <w:shd w:val="clear" w:color="auto" w:fill="DAEEF3"/>
      </w:pPr>
      <w:r w:rsidRPr="007B1781">
        <w:t>------------------------------------------------------------------------------</w:t>
      </w:r>
    </w:p>
    <w:p w:rsidR="008C438C" w:rsidRPr="007B1781" w:rsidRDefault="008C438C" w:rsidP="008C438C"/>
    <w:p w:rsidR="008C438C" w:rsidRPr="007B1781" w:rsidRDefault="008C438C" w:rsidP="008C438C">
      <w:pPr>
        <w:pStyle w:val="Boxednote"/>
        <w:shd w:val="clear" w:color="auto" w:fill="DAEEF3"/>
      </w:pPr>
      <w:r w:rsidRPr="007B1781">
        <w:t>. corr dumOLS faocc4t ed</w:t>
      </w:r>
    </w:p>
    <w:p w:rsidR="008C438C" w:rsidRPr="007B1781" w:rsidRDefault="008C438C" w:rsidP="008C438C">
      <w:pPr>
        <w:pStyle w:val="Boxednote"/>
        <w:shd w:val="clear" w:color="auto" w:fill="DAEEF3"/>
      </w:pPr>
      <w:r w:rsidRPr="007B1781">
        <w:t>(obs=18500)</w:t>
      </w:r>
    </w:p>
    <w:p w:rsidR="008C438C" w:rsidRPr="007B1781" w:rsidRDefault="008C438C" w:rsidP="008C438C">
      <w:pPr>
        <w:pStyle w:val="Boxednote"/>
        <w:shd w:val="clear" w:color="auto" w:fill="DAEEF3"/>
      </w:pPr>
    </w:p>
    <w:p w:rsidR="008C438C" w:rsidRPr="007B1781" w:rsidRDefault="008C438C" w:rsidP="008C438C">
      <w:pPr>
        <w:pStyle w:val="Boxednote"/>
        <w:shd w:val="clear" w:color="auto" w:fill="DAEEF3"/>
      </w:pPr>
      <w:r w:rsidRPr="007B1781">
        <w:t xml:space="preserve">             |   dumOLS  faocc4t       ed</w:t>
      </w:r>
    </w:p>
    <w:p w:rsidR="008C438C" w:rsidRPr="007B1781" w:rsidRDefault="008C438C" w:rsidP="008C438C">
      <w:pPr>
        <w:pStyle w:val="Boxednote"/>
        <w:shd w:val="clear" w:color="auto" w:fill="DAEEF3"/>
      </w:pPr>
      <w:r w:rsidRPr="007B1781">
        <w:t>-------------+---------------------------</w:t>
      </w:r>
    </w:p>
    <w:p w:rsidR="008C438C" w:rsidRPr="007B1781" w:rsidRDefault="008C438C" w:rsidP="008C438C">
      <w:pPr>
        <w:pStyle w:val="Boxednote"/>
        <w:shd w:val="clear" w:color="auto" w:fill="DAEEF3"/>
      </w:pPr>
      <w:r w:rsidRPr="007B1781">
        <w:t xml:space="preserve">      dumOLS |   1.0000</w:t>
      </w:r>
    </w:p>
    <w:p w:rsidR="008C438C" w:rsidRPr="007B1781" w:rsidRDefault="008C438C" w:rsidP="008C438C">
      <w:pPr>
        <w:pStyle w:val="Boxednote"/>
        <w:shd w:val="clear" w:color="auto" w:fill="DAEEF3"/>
      </w:pPr>
      <w:r w:rsidRPr="007B1781">
        <w:t xml:space="preserve">     faocc4t |   0.6108   1.0000</w:t>
      </w:r>
    </w:p>
    <w:p w:rsidR="008C438C" w:rsidRPr="007B1781" w:rsidRDefault="008C438C" w:rsidP="008C438C">
      <w:pPr>
        <w:pStyle w:val="Boxednote"/>
        <w:shd w:val="clear" w:color="auto" w:fill="DAEEF3"/>
      </w:pPr>
      <w:r w:rsidRPr="007B1781">
        <w:t xml:space="preserve">          ed |   0.</w:t>
      </w:r>
      <w:r w:rsidRPr="005E0B3B">
        <w:rPr>
          <w:highlight w:val="cyan"/>
        </w:rPr>
        <w:t>691</w:t>
      </w:r>
      <w:r w:rsidRPr="007B1781">
        <w:t>2   0.4221   1.0000</w:t>
      </w:r>
    </w:p>
    <w:p w:rsidR="008C438C" w:rsidRPr="007B1781" w:rsidRDefault="008C438C" w:rsidP="008C438C">
      <w:pPr>
        <w:pStyle w:val="Boxednote"/>
        <w:shd w:val="clear" w:color="auto" w:fill="DAEEF3"/>
      </w:pPr>
    </w:p>
    <w:p w:rsidR="008C438C" w:rsidRPr="007B1781" w:rsidRDefault="008C438C" w:rsidP="008C438C">
      <w:pPr>
        <w:pStyle w:val="Boxednote"/>
        <w:shd w:val="clear" w:color="auto" w:fill="DAEEF3"/>
      </w:pPr>
      <w:r w:rsidRPr="007B1781">
        <w:t>. display .</w:t>
      </w:r>
      <w:r w:rsidRPr="005E0B3B">
        <w:rPr>
          <w:highlight w:val="cyan"/>
        </w:rPr>
        <w:t>6912</w:t>
      </w:r>
      <w:r w:rsidRPr="007B1781">
        <w:t>^2</w:t>
      </w:r>
    </w:p>
    <w:p w:rsidR="008C438C" w:rsidRPr="007B1781" w:rsidRDefault="008C438C" w:rsidP="008C438C">
      <w:pPr>
        <w:pStyle w:val="Boxednote"/>
        <w:shd w:val="clear" w:color="auto" w:fill="DAEEF3"/>
      </w:pPr>
      <w:r w:rsidRPr="007B1781">
        <w:t>.</w:t>
      </w:r>
      <w:r w:rsidRPr="005E0B3B">
        <w:rPr>
          <w:highlight w:val="cyan"/>
        </w:rPr>
        <w:t>4777</w:t>
      </w:r>
      <w:r w:rsidRPr="007B1781">
        <w:t>5744</w:t>
      </w:r>
      <w:r>
        <w:t xml:space="preserve">          --compare that to the regression R-square for the OLS.</w:t>
      </w:r>
    </w:p>
    <w:p w:rsidR="008C438C" w:rsidRDefault="008C438C" w:rsidP="008C438C">
      <w:pPr>
        <w:pStyle w:val="Stata"/>
      </w:pPr>
    </w:p>
    <w:p w:rsidR="008C438C" w:rsidRDefault="008C438C" w:rsidP="008C438C">
      <w:pPr>
        <w:pStyle w:val="Stata"/>
      </w:pPr>
    </w:p>
    <w:p w:rsidR="008C438C" w:rsidRDefault="008C438C" w:rsidP="008C438C">
      <w:pPr>
        <w:pStyle w:val="StataComment"/>
      </w:pPr>
      <w:r w:rsidRPr="007B1781">
        <w:t>*</w:t>
      </w:r>
      <w:r>
        <w:t xml:space="preserve">Lets go back to the multi-level XTREG again, and compare it with the OLS with dummy </w:t>
      </w:r>
      <w:proofErr w:type="spellStart"/>
      <w:r>
        <w:t>variab</w:t>
      </w:r>
      <w:proofErr w:type="spellEnd"/>
      <w:r>
        <w:t xml:space="preserve"> les. </w:t>
      </w:r>
    </w:p>
    <w:p w:rsidR="008C438C" w:rsidRPr="007B1781" w:rsidRDefault="008C438C" w:rsidP="008C438C">
      <w:pPr>
        <w:pStyle w:val="StataComment"/>
      </w:pPr>
      <w:r>
        <w:t>*</w:t>
      </w:r>
      <w:r w:rsidRPr="007B1781">
        <w:t>note the lower r-squared: this is just the "</w:t>
      </w:r>
      <w:proofErr w:type="spellStart"/>
      <w:r w:rsidRPr="007B1781">
        <w:t>xb</w:t>
      </w:r>
      <w:proofErr w:type="spellEnd"/>
      <w:r w:rsidRPr="007B1781">
        <w:t xml:space="preserve">" part of the </w:t>
      </w:r>
      <w:proofErr w:type="spellStart"/>
      <w:r w:rsidRPr="007B1781">
        <w:t>prediction</w:t>
      </w:r>
      <w:proofErr w:type="gramStart"/>
      <w:r w:rsidRPr="007B1781">
        <w:t>,like</w:t>
      </w:r>
      <w:proofErr w:type="spellEnd"/>
      <w:proofErr w:type="gramEnd"/>
      <w:r w:rsidRPr="007B1781">
        <w:t xml:space="preserve"> OLS without </w:t>
      </w:r>
      <w:proofErr w:type="spellStart"/>
      <w:r w:rsidRPr="007B1781">
        <w:t>dummys</w:t>
      </w:r>
      <w:proofErr w:type="spellEnd"/>
    </w:p>
    <w:p w:rsidR="008C438C" w:rsidRPr="007B1781" w:rsidRDefault="008C438C" w:rsidP="008C438C">
      <w:pPr>
        <w:pStyle w:val="Stata"/>
      </w:pPr>
      <w:proofErr w:type="spellStart"/>
      <w:proofErr w:type="gramStart"/>
      <w:r w:rsidRPr="007B1781">
        <w:t>xtreg</w:t>
      </w:r>
      <w:proofErr w:type="spellEnd"/>
      <w:proofErr w:type="gramEnd"/>
      <w:r w:rsidRPr="007B1781">
        <w:t xml:space="preserve"> </w:t>
      </w:r>
      <w:proofErr w:type="spellStart"/>
      <w:r w:rsidRPr="007B1781">
        <w:t>ed</w:t>
      </w:r>
      <w:proofErr w:type="spellEnd"/>
      <w:r w:rsidRPr="007B1781">
        <w:t xml:space="preserve">  faocc4t , </w:t>
      </w:r>
      <w:proofErr w:type="spellStart"/>
      <w:r w:rsidRPr="007B1781">
        <w:t>i</w:t>
      </w:r>
      <w:proofErr w:type="spellEnd"/>
      <w:r w:rsidRPr="007B1781">
        <w:t>(</w:t>
      </w:r>
      <w:proofErr w:type="spellStart"/>
      <w:r w:rsidRPr="007B1781">
        <w:t>countryx</w:t>
      </w:r>
      <w:proofErr w:type="spellEnd"/>
      <w:r w:rsidRPr="007B1781">
        <w:t>)</w:t>
      </w:r>
    </w:p>
    <w:p w:rsidR="008C438C" w:rsidRDefault="008C438C" w:rsidP="008C438C">
      <w:pPr>
        <w:pStyle w:val="Stata"/>
      </w:pPr>
      <w:proofErr w:type="gramStart"/>
      <w:r w:rsidRPr="007B1781">
        <w:t>predict</w:t>
      </w:r>
      <w:proofErr w:type="gramEnd"/>
      <w:r w:rsidRPr="007B1781">
        <w:t xml:space="preserve"> </w:t>
      </w:r>
      <w:proofErr w:type="spellStart"/>
      <w:r w:rsidRPr="007B1781">
        <w:t>dumMLxb</w:t>
      </w:r>
      <w:proofErr w:type="spellEnd"/>
      <w:r w:rsidRPr="007B1781">
        <w:t xml:space="preserve">, </w:t>
      </w:r>
      <w:proofErr w:type="spellStart"/>
      <w:r w:rsidRPr="007B1781">
        <w:t>xb</w:t>
      </w:r>
      <w:proofErr w:type="spellEnd"/>
    </w:p>
    <w:p w:rsidR="008C438C" w:rsidRPr="007B1781" w:rsidRDefault="008C438C" w:rsidP="008C438C">
      <w:pPr>
        <w:pStyle w:val="Stata"/>
      </w:pPr>
      <w:r>
        <w:t xml:space="preserve">*Here is the alternative predicted value which includes the hidden </w:t>
      </w:r>
      <w:proofErr w:type="spellStart"/>
      <w:r>
        <w:t>dummys</w:t>
      </w:r>
      <w:proofErr w:type="spellEnd"/>
      <w:r>
        <w:t>:</w:t>
      </w:r>
    </w:p>
    <w:p w:rsidR="008C438C" w:rsidRPr="007B1781" w:rsidRDefault="008C438C" w:rsidP="008C438C">
      <w:pPr>
        <w:pStyle w:val="Stata"/>
      </w:pPr>
      <w:proofErr w:type="gramStart"/>
      <w:r w:rsidRPr="007B1781">
        <w:t>predict</w:t>
      </w:r>
      <w:proofErr w:type="gramEnd"/>
      <w:r w:rsidRPr="007B1781">
        <w:t xml:space="preserve"> </w:t>
      </w:r>
      <w:proofErr w:type="spellStart"/>
      <w:r w:rsidRPr="007B1781">
        <w:t>dumMLxbu</w:t>
      </w:r>
      <w:proofErr w:type="spellEnd"/>
      <w:r w:rsidRPr="007B1781">
        <w:t xml:space="preserve">, </w:t>
      </w:r>
      <w:proofErr w:type="spellStart"/>
      <w:r w:rsidRPr="007B1781">
        <w:t>xb</w:t>
      </w:r>
      <w:r w:rsidRPr="005E0B3B">
        <w:rPr>
          <w:highlight w:val="yellow"/>
        </w:rPr>
        <w:t>u</w:t>
      </w:r>
      <w:proofErr w:type="spellEnd"/>
    </w:p>
    <w:p w:rsidR="008C438C" w:rsidRPr="00BD6072" w:rsidRDefault="008C438C" w:rsidP="008C438C">
      <w:pPr>
        <w:pStyle w:val="Boxednote"/>
        <w:shd w:val="clear" w:color="auto" w:fill="DAEEF3"/>
      </w:pPr>
      <w:r w:rsidRPr="00BD6072">
        <w:t>Random-effects GLS regression                   Number of obs      =     18500</w:t>
      </w:r>
    </w:p>
    <w:p w:rsidR="008C438C" w:rsidRPr="00BD6072" w:rsidRDefault="008C438C" w:rsidP="008C438C">
      <w:pPr>
        <w:pStyle w:val="Boxednote"/>
        <w:shd w:val="clear" w:color="auto" w:fill="DAEEF3"/>
      </w:pPr>
      <w:r w:rsidRPr="00BD6072">
        <w:t>Group variable: countryx                        Number of groups   =        37</w:t>
      </w:r>
    </w:p>
    <w:p w:rsidR="008C438C" w:rsidRPr="00BD6072" w:rsidRDefault="008C438C" w:rsidP="008C438C">
      <w:pPr>
        <w:pStyle w:val="Boxednote"/>
        <w:shd w:val="clear" w:color="auto" w:fill="DAEEF3"/>
      </w:pPr>
    </w:p>
    <w:p w:rsidR="008C438C" w:rsidRPr="00BD6072" w:rsidRDefault="008C438C" w:rsidP="008C438C">
      <w:pPr>
        <w:pStyle w:val="Boxednote"/>
        <w:shd w:val="clear" w:color="auto" w:fill="DAEEF3"/>
      </w:pPr>
      <w:r w:rsidRPr="00BD6072">
        <w:t>R-sq:  within  = 0.1556                         Obs per group: min =       500</w:t>
      </w:r>
    </w:p>
    <w:p w:rsidR="008C438C" w:rsidRPr="00BD6072" w:rsidRDefault="008C438C" w:rsidP="008C438C">
      <w:pPr>
        <w:pStyle w:val="Boxednote"/>
        <w:shd w:val="clear" w:color="auto" w:fill="DAEEF3"/>
      </w:pPr>
      <w:r w:rsidRPr="00BD6072">
        <w:t xml:space="preserve">       between = 0.4260                                        avg =     500.0</w:t>
      </w:r>
    </w:p>
    <w:p w:rsidR="008C438C" w:rsidRPr="00BD6072" w:rsidRDefault="008C438C" w:rsidP="008C438C">
      <w:pPr>
        <w:pStyle w:val="Boxednote"/>
        <w:shd w:val="clear" w:color="auto" w:fill="DAEEF3"/>
      </w:pPr>
      <w:r w:rsidRPr="00BD6072">
        <w:t xml:space="preserve">       overall = 0.1782                                        max =       500</w:t>
      </w:r>
    </w:p>
    <w:p w:rsidR="008C438C" w:rsidRPr="00BD6072" w:rsidRDefault="008C438C" w:rsidP="008C438C">
      <w:pPr>
        <w:pStyle w:val="Boxednote"/>
        <w:shd w:val="clear" w:color="auto" w:fill="DAEEF3"/>
      </w:pPr>
    </w:p>
    <w:p w:rsidR="008C438C" w:rsidRPr="00BD6072" w:rsidRDefault="008C438C" w:rsidP="008C438C">
      <w:pPr>
        <w:pStyle w:val="Boxednote"/>
        <w:shd w:val="clear" w:color="auto" w:fill="DAEEF3"/>
      </w:pPr>
      <w:r w:rsidRPr="00BD6072">
        <w:t xml:space="preserve">                                                Wald chi2(1)       =   3411.70</w:t>
      </w:r>
    </w:p>
    <w:p w:rsidR="008C438C" w:rsidRPr="00BD6072" w:rsidRDefault="008C438C" w:rsidP="008C438C">
      <w:pPr>
        <w:pStyle w:val="Boxednote"/>
        <w:shd w:val="clear" w:color="auto" w:fill="DAEEF3"/>
      </w:pPr>
      <w:r w:rsidRPr="00BD6072">
        <w:t>corr(u_i, X)   = 0 (assumed)                    Prob &gt; chi2        =    0.0000</w:t>
      </w:r>
    </w:p>
    <w:p w:rsidR="008C438C" w:rsidRPr="00BD6072" w:rsidRDefault="008C438C" w:rsidP="008C438C">
      <w:pPr>
        <w:pStyle w:val="Boxednote"/>
        <w:shd w:val="clear" w:color="auto" w:fill="DAEEF3"/>
      </w:pPr>
    </w:p>
    <w:p w:rsidR="008C438C" w:rsidRPr="00BD6072" w:rsidRDefault="008C438C" w:rsidP="008C438C">
      <w:pPr>
        <w:pStyle w:val="Boxednote"/>
        <w:shd w:val="clear" w:color="auto" w:fill="DAEEF3"/>
      </w:pPr>
      <w:r w:rsidRPr="00BD6072">
        <w:t>------------------------------------------------------------------------------</w:t>
      </w:r>
    </w:p>
    <w:p w:rsidR="008C438C" w:rsidRPr="00BD6072" w:rsidRDefault="008C438C" w:rsidP="008C438C">
      <w:pPr>
        <w:pStyle w:val="Boxednote"/>
        <w:shd w:val="clear" w:color="auto" w:fill="DAEEF3"/>
      </w:pPr>
      <w:r w:rsidRPr="00BD6072">
        <w:t xml:space="preserve">          ed |      Coef.   Std. Err.      z    P&gt;|z|     [95% Conf. Interval]</w:t>
      </w:r>
    </w:p>
    <w:p w:rsidR="008C438C" w:rsidRPr="00BD6072" w:rsidRDefault="008C438C" w:rsidP="008C438C">
      <w:pPr>
        <w:pStyle w:val="Boxednote"/>
        <w:shd w:val="clear" w:color="auto" w:fill="DAEEF3"/>
      </w:pPr>
      <w:r w:rsidRPr="00BD6072">
        <w:t>-------------+----------------------------------------------------------------</w:t>
      </w:r>
    </w:p>
    <w:p w:rsidR="008C438C" w:rsidRPr="00BD6072" w:rsidRDefault="008C438C" w:rsidP="008C438C">
      <w:pPr>
        <w:pStyle w:val="Boxednote"/>
        <w:shd w:val="clear" w:color="auto" w:fill="DAEEF3"/>
      </w:pPr>
      <w:r w:rsidRPr="00BD6072">
        <w:t xml:space="preserve">     faocc4t |   .0561593   .0009615    58.41   0.000     .0542748    .0580437</w:t>
      </w:r>
    </w:p>
    <w:p w:rsidR="008C438C" w:rsidRPr="00BD6072" w:rsidRDefault="008C438C" w:rsidP="008C438C">
      <w:pPr>
        <w:pStyle w:val="Boxednote"/>
        <w:shd w:val="clear" w:color="auto" w:fill="DAEEF3"/>
      </w:pPr>
      <w:r w:rsidRPr="00BD6072">
        <w:t xml:space="preserve">       _cons |   8.020908   .3374172    23.77   0.000     7.359582    8.682233</w:t>
      </w:r>
    </w:p>
    <w:p w:rsidR="008C438C" w:rsidRPr="00BD6072" w:rsidRDefault="008C438C" w:rsidP="008C438C">
      <w:pPr>
        <w:pStyle w:val="Boxednote"/>
        <w:shd w:val="clear" w:color="auto" w:fill="DAEEF3"/>
      </w:pPr>
      <w:r w:rsidRPr="00BD6072">
        <w:t>-------------+----------------------------------------------------------------</w:t>
      </w:r>
    </w:p>
    <w:p w:rsidR="008C438C" w:rsidRPr="00BD6072" w:rsidRDefault="008C438C" w:rsidP="008C438C">
      <w:pPr>
        <w:pStyle w:val="Boxednote"/>
        <w:shd w:val="clear" w:color="auto" w:fill="DAEEF3"/>
      </w:pPr>
      <w:r w:rsidRPr="00BD6072">
        <w:t xml:space="preserve">     sigma_u |  2.0389009</w:t>
      </w:r>
    </w:p>
    <w:p w:rsidR="008C438C" w:rsidRPr="00BD6072" w:rsidRDefault="008C438C" w:rsidP="008C438C">
      <w:pPr>
        <w:pStyle w:val="Boxednote"/>
        <w:shd w:val="clear" w:color="auto" w:fill="DAEEF3"/>
      </w:pPr>
      <w:r w:rsidRPr="00BD6072">
        <w:t xml:space="preserve">     sigma_e |  3.0725403</w:t>
      </w:r>
    </w:p>
    <w:p w:rsidR="008C438C" w:rsidRPr="00BD6072" w:rsidRDefault="008C438C" w:rsidP="008C438C">
      <w:pPr>
        <w:pStyle w:val="Boxednote"/>
        <w:shd w:val="clear" w:color="auto" w:fill="DAEEF3"/>
      </w:pPr>
      <w:r w:rsidRPr="00BD6072">
        <w:t xml:space="preserve">         rho |  .30572385   (fraction of variance due to u_i)</w:t>
      </w:r>
    </w:p>
    <w:p w:rsidR="008C438C" w:rsidRPr="00BD6072" w:rsidRDefault="008C438C" w:rsidP="008C438C">
      <w:pPr>
        <w:pStyle w:val="Boxednote"/>
        <w:shd w:val="clear" w:color="auto" w:fill="DAEEF3"/>
      </w:pPr>
      <w:r w:rsidRPr="00BD6072">
        <w:t>------------------------------------------------------------------------------</w:t>
      </w:r>
    </w:p>
    <w:p w:rsidR="008C438C" w:rsidRPr="00BD6072" w:rsidRDefault="008C438C" w:rsidP="008C438C">
      <w:pPr>
        <w:pStyle w:val="Boxednote"/>
        <w:shd w:val="clear" w:color="auto" w:fill="DAEEF3"/>
      </w:pPr>
    </w:p>
    <w:p w:rsidR="008C438C" w:rsidRPr="00BD6072" w:rsidRDefault="008C438C" w:rsidP="008C438C">
      <w:pPr>
        <w:pStyle w:val="Boxednote"/>
        <w:shd w:val="clear" w:color="auto" w:fill="DAEEF3"/>
      </w:pPr>
      <w:r w:rsidRPr="00BD6072">
        <w:t xml:space="preserve">. </w:t>
      </w:r>
    </w:p>
    <w:p w:rsidR="008C438C" w:rsidRPr="00BD6072" w:rsidRDefault="008C438C" w:rsidP="008C438C">
      <w:pPr>
        <w:pStyle w:val="Boxednote"/>
        <w:shd w:val="clear" w:color="auto" w:fill="DAEEF3"/>
      </w:pPr>
      <w:r w:rsidRPr="00BD6072">
        <w:t>. predict dumMLxb, xb</w:t>
      </w:r>
    </w:p>
    <w:p w:rsidR="008C438C" w:rsidRPr="00BD6072" w:rsidRDefault="008C438C" w:rsidP="008C438C">
      <w:pPr>
        <w:pStyle w:val="Boxednote"/>
        <w:shd w:val="clear" w:color="auto" w:fill="DAEEF3"/>
      </w:pPr>
    </w:p>
    <w:p w:rsidR="008C438C" w:rsidRPr="00BD6072" w:rsidRDefault="008C438C" w:rsidP="008C438C">
      <w:pPr>
        <w:pStyle w:val="StataComment"/>
      </w:pPr>
    </w:p>
    <w:p w:rsidR="008C438C" w:rsidRPr="00BD6072" w:rsidRDefault="008C438C" w:rsidP="008C438C">
      <w:pPr>
        <w:pStyle w:val="StataComment"/>
      </w:pPr>
      <w:r w:rsidRPr="00BD6072">
        <w:t xml:space="preserve">*Here is the alternative predicted value which includes the hidden </w:t>
      </w:r>
      <w:proofErr w:type="spellStart"/>
      <w:r w:rsidRPr="00BD6072">
        <w:t>dummys</w:t>
      </w:r>
      <w:proofErr w:type="spellEnd"/>
      <w:r w:rsidRPr="00BD6072">
        <w:t>:</w:t>
      </w:r>
    </w:p>
    <w:p w:rsidR="008C438C" w:rsidRDefault="008C438C" w:rsidP="008C438C">
      <w:pPr>
        <w:pStyle w:val="Stata"/>
      </w:pPr>
      <w:proofErr w:type="gramStart"/>
      <w:r>
        <w:t>predict</w:t>
      </w:r>
      <w:proofErr w:type="gramEnd"/>
      <w:r>
        <w:t xml:space="preserve"> </w:t>
      </w:r>
      <w:proofErr w:type="spellStart"/>
      <w:r>
        <w:t>dumMLxbu</w:t>
      </w:r>
      <w:proofErr w:type="spellEnd"/>
      <w:r>
        <w:t xml:space="preserve">, </w:t>
      </w:r>
      <w:proofErr w:type="spellStart"/>
      <w:r>
        <w:t>xbu</w:t>
      </w:r>
      <w:proofErr w:type="spellEnd"/>
    </w:p>
    <w:p w:rsidR="008C438C" w:rsidRDefault="008C438C" w:rsidP="008C438C">
      <w:pPr>
        <w:pStyle w:val="Stata"/>
      </w:pPr>
    </w:p>
    <w:p w:rsidR="008C438C" w:rsidRPr="007B1781" w:rsidRDefault="008C438C" w:rsidP="008C438C">
      <w:pPr>
        <w:pStyle w:val="StataComment"/>
      </w:pPr>
      <w:r w:rsidRPr="007B1781">
        <w:t>*</w:t>
      </w:r>
      <w:r>
        <w:t xml:space="preserve">Now </w:t>
      </w:r>
      <w:r w:rsidRPr="007B1781">
        <w:t>compare multi-level R2 with OLS model with dummy variables</w:t>
      </w:r>
    </w:p>
    <w:p w:rsidR="008C438C" w:rsidRPr="007B1781" w:rsidRDefault="008C438C" w:rsidP="008C438C">
      <w:pPr>
        <w:pStyle w:val="Stata"/>
      </w:pPr>
      <w:proofErr w:type="spellStart"/>
      <w:proofErr w:type="gramStart"/>
      <w:r w:rsidRPr="007B1781">
        <w:t>corr</w:t>
      </w:r>
      <w:proofErr w:type="spellEnd"/>
      <w:proofErr w:type="gramEnd"/>
      <w:r w:rsidRPr="007B1781">
        <w:t xml:space="preserve"> </w:t>
      </w:r>
      <w:proofErr w:type="spellStart"/>
      <w:r w:rsidRPr="007B1781">
        <w:t>dumOLS</w:t>
      </w:r>
      <w:proofErr w:type="spellEnd"/>
      <w:r w:rsidRPr="007B1781">
        <w:t xml:space="preserve"> </w:t>
      </w:r>
      <w:proofErr w:type="spellStart"/>
      <w:r w:rsidRPr="007B1781">
        <w:t>dumMLxb</w:t>
      </w:r>
      <w:proofErr w:type="spellEnd"/>
      <w:r w:rsidRPr="007B1781">
        <w:t xml:space="preserve"> </w:t>
      </w:r>
      <w:proofErr w:type="spellStart"/>
      <w:r w:rsidRPr="007B1781">
        <w:t>dumMLxbu</w:t>
      </w:r>
      <w:proofErr w:type="spellEnd"/>
      <w:r w:rsidRPr="007B1781">
        <w:t xml:space="preserve"> faocc4t </w:t>
      </w:r>
      <w:proofErr w:type="spellStart"/>
      <w:r w:rsidRPr="007B1781">
        <w:t>ed</w:t>
      </w:r>
      <w:proofErr w:type="spellEnd"/>
      <w:r w:rsidRPr="007B1781">
        <w:t xml:space="preserve"> , m</w:t>
      </w:r>
    </w:p>
    <w:p w:rsidR="008C438C" w:rsidRPr="00BD6072" w:rsidRDefault="008C438C" w:rsidP="008C438C">
      <w:pPr>
        <w:pStyle w:val="Boxednote"/>
        <w:shd w:val="clear" w:color="auto" w:fill="DAEEF3"/>
      </w:pPr>
      <w:r w:rsidRPr="00BD6072">
        <w:t xml:space="preserve">   (obs=18500)</w:t>
      </w:r>
    </w:p>
    <w:p w:rsidR="008C438C" w:rsidRPr="00BD6072" w:rsidRDefault="008C438C" w:rsidP="008C438C">
      <w:pPr>
        <w:pStyle w:val="Boxednote"/>
        <w:shd w:val="clear" w:color="auto" w:fill="DAEEF3"/>
      </w:pPr>
    </w:p>
    <w:p w:rsidR="008C438C" w:rsidRPr="00BD6072" w:rsidRDefault="008C438C" w:rsidP="008C438C">
      <w:pPr>
        <w:pStyle w:val="Boxednote"/>
        <w:shd w:val="clear" w:color="auto" w:fill="DAEEF3"/>
      </w:pPr>
      <w:r w:rsidRPr="00BD6072">
        <w:t xml:space="preserve">    Variable |         Mean    Std. Dev.          Min          Max</w:t>
      </w:r>
    </w:p>
    <w:p w:rsidR="008C438C" w:rsidRPr="00BD6072" w:rsidRDefault="008C438C" w:rsidP="008C438C">
      <w:pPr>
        <w:pStyle w:val="Boxednote"/>
        <w:shd w:val="clear" w:color="auto" w:fill="DAEEF3"/>
      </w:pPr>
      <w:r w:rsidRPr="00BD6072">
        <w:t>-------------+----------------------------------------------------</w:t>
      </w:r>
    </w:p>
    <w:p w:rsidR="008C438C" w:rsidRPr="00BD6072" w:rsidRDefault="008C438C" w:rsidP="008C438C">
      <w:pPr>
        <w:pStyle w:val="Boxednote"/>
        <w:shd w:val="clear" w:color="auto" w:fill="DAEEF3"/>
      </w:pPr>
      <w:r w:rsidRPr="00BD6072">
        <w:t xml:space="preserve">      dumOLS |     9.777405      2.93572     .3295507     16.73065</w:t>
      </w:r>
    </w:p>
    <w:p w:rsidR="008C438C" w:rsidRPr="00BD6072" w:rsidRDefault="008C438C" w:rsidP="008C438C">
      <w:pPr>
        <w:pStyle w:val="Boxednote"/>
        <w:shd w:val="clear" w:color="auto" w:fill="DAEEF3"/>
      </w:pPr>
      <w:r w:rsidRPr="00BD6072">
        <w:t xml:space="preserve">     dumMLxb |     9.777405     1.391585     8.020908     13.63683</w:t>
      </w:r>
    </w:p>
    <w:p w:rsidR="008C438C" w:rsidRPr="00BD6072" w:rsidRDefault="008C438C" w:rsidP="008C438C">
      <w:pPr>
        <w:pStyle w:val="Boxednote"/>
        <w:shd w:val="clear" w:color="auto" w:fill="DAEEF3"/>
      </w:pPr>
      <w:r w:rsidRPr="00BD6072">
        <w:t xml:space="preserve">    dumMLxbu |     9.777405     2.927156     .3631632      16.7221</w:t>
      </w:r>
    </w:p>
    <w:p w:rsidR="008C438C" w:rsidRPr="00BD6072" w:rsidRDefault="008C438C" w:rsidP="008C438C">
      <w:pPr>
        <w:pStyle w:val="Boxednote"/>
        <w:shd w:val="clear" w:color="auto" w:fill="DAEEF3"/>
      </w:pPr>
      <w:r w:rsidRPr="00BD6072">
        <w:t xml:space="preserve">     faocc4t |       31.277       24.779        0.000      100.000</w:t>
      </w:r>
    </w:p>
    <w:p w:rsidR="008C438C" w:rsidRPr="00BD6072" w:rsidRDefault="008C438C" w:rsidP="008C438C">
      <w:pPr>
        <w:pStyle w:val="Boxednote"/>
        <w:shd w:val="clear" w:color="auto" w:fill="DAEEF3"/>
      </w:pPr>
      <w:r w:rsidRPr="00BD6072">
        <w:t xml:space="preserve">          ed |        9.777        4.247        0.000       20.000</w:t>
      </w:r>
    </w:p>
    <w:p w:rsidR="008C438C" w:rsidRPr="00BD6072" w:rsidRDefault="008C438C" w:rsidP="008C438C">
      <w:pPr>
        <w:pStyle w:val="Boxednote"/>
        <w:shd w:val="clear" w:color="auto" w:fill="DAEEF3"/>
      </w:pPr>
    </w:p>
    <w:p w:rsidR="008C438C" w:rsidRPr="00BD6072" w:rsidRDefault="008C438C" w:rsidP="008C438C">
      <w:pPr>
        <w:pStyle w:val="Boxednote"/>
        <w:shd w:val="clear" w:color="auto" w:fill="DAEEF3"/>
      </w:pPr>
    </w:p>
    <w:p w:rsidR="008C438C" w:rsidRPr="00BD6072" w:rsidRDefault="008C438C" w:rsidP="008C438C">
      <w:pPr>
        <w:pStyle w:val="Boxednote"/>
        <w:shd w:val="clear" w:color="auto" w:fill="DAEEF3"/>
      </w:pPr>
      <w:r w:rsidRPr="00BD6072">
        <w:t xml:space="preserve">             |   dumOLS  dumMLxb dumMLxbu  faocc4t       ed</w:t>
      </w:r>
    </w:p>
    <w:p w:rsidR="008C438C" w:rsidRPr="00BD6072" w:rsidRDefault="008C438C" w:rsidP="008C438C">
      <w:pPr>
        <w:pStyle w:val="Boxednote"/>
        <w:shd w:val="clear" w:color="auto" w:fill="DAEEF3"/>
      </w:pPr>
      <w:r w:rsidRPr="00BD6072">
        <w:t>-------------+---------------------------------------------</w:t>
      </w:r>
    </w:p>
    <w:p w:rsidR="008C438C" w:rsidRPr="00BD6072" w:rsidRDefault="008C438C" w:rsidP="008C438C">
      <w:pPr>
        <w:pStyle w:val="Boxednote"/>
        <w:shd w:val="clear" w:color="auto" w:fill="DAEEF3"/>
      </w:pPr>
      <w:r w:rsidRPr="00BD6072">
        <w:t xml:space="preserve">      dumOLS |   1.0000</w:t>
      </w:r>
    </w:p>
    <w:p w:rsidR="008C438C" w:rsidRPr="00BD6072" w:rsidRDefault="008C438C" w:rsidP="008C438C">
      <w:pPr>
        <w:pStyle w:val="Boxednote"/>
        <w:shd w:val="clear" w:color="auto" w:fill="DAEEF3"/>
      </w:pPr>
      <w:r w:rsidRPr="00BD6072">
        <w:t xml:space="preserve">     dumMLxb |   0.6108   1.0000</w:t>
      </w:r>
    </w:p>
    <w:p w:rsidR="008C438C" w:rsidRPr="00BD6072" w:rsidRDefault="008C438C" w:rsidP="008C438C">
      <w:pPr>
        <w:pStyle w:val="Boxednote"/>
        <w:shd w:val="clear" w:color="auto" w:fill="DAEEF3"/>
      </w:pPr>
      <w:r w:rsidRPr="00BD6072">
        <w:t xml:space="preserve">    dumMLxbu |   1.0000   0.6125   1.0000</w:t>
      </w:r>
    </w:p>
    <w:p w:rsidR="008C438C" w:rsidRPr="00BD6072" w:rsidRDefault="008C438C" w:rsidP="008C438C">
      <w:pPr>
        <w:pStyle w:val="Boxednote"/>
        <w:shd w:val="clear" w:color="auto" w:fill="DAEEF3"/>
      </w:pPr>
      <w:r w:rsidRPr="00BD6072">
        <w:t xml:space="preserve">     faocc4t |   0.6108   1.0000   0.6125   1.0000</w:t>
      </w:r>
    </w:p>
    <w:p w:rsidR="008C438C" w:rsidRPr="00BD6072" w:rsidRDefault="008C438C" w:rsidP="008C438C">
      <w:pPr>
        <w:pStyle w:val="Boxednote"/>
        <w:shd w:val="clear" w:color="auto" w:fill="DAEEF3"/>
      </w:pPr>
      <w:r w:rsidRPr="00BD6072">
        <w:t xml:space="preserve">          ed |   0.6912   0.4221   </w:t>
      </w:r>
      <w:r w:rsidRPr="00A013F6">
        <w:rPr>
          <w:highlight w:val="green"/>
        </w:rPr>
        <w:t>0.6912</w:t>
      </w:r>
      <w:r w:rsidRPr="00BD6072">
        <w:t xml:space="preserve">   0.4221   1.0000</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*Now look at the R-squared from XTREG, the version that takes into account the hidden </w:t>
      </w:r>
      <w:proofErr w:type="spellStart"/>
      <w:r>
        <w:t>dummys</w:t>
      </w:r>
      <w:proofErr w:type="spellEnd"/>
      <w:r>
        <w:t xml:space="preserve">.  Compare it to the OLS with </w:t>
      </w:r>
      <w:proofErr w:type="spellStart"/>
      <w:r>
        <w:t>dummys</w:t>
      </w:r>
      <w:proofErr w:type="spellEnd"/>
      <w:r>
        <w:t>.</w:t>
      </w:r>
    </w:p>
    <w:p w:rsidR="008C438C" w:rsidRDefault="008C438C" w:rsidP="008C438C">
      <w:pPr>
        <w:pStyle w:val="Stata"/>
      </w:pPr>
      <w:proofErr w:type="spellStart"/>
      <w:proofErr w:type="gramStart"/>
      <w:r w:rsidRPr="007B1781">
        <w:t>disp</w:t>
      </w:r>
      <w:proofErr w:type="spellEnd"/>
      <w:proofErr w:type="gramEnd"/>
      <w:r w:rsidRPr="007B1781">
        <w:t xml:space="preserve"> .</w:t>
      </w:r>
      <w:r w:rsidRPr="00A013F6">
        <w:rPr>
          <w:highlight w:val="green"/>
        </w:rPr>
        <w:t>6912</w:t>
      </w:r>
      <w:r w:rsidRPr="007B1781">
        <w:t>^2</w:t>
      </w:r>
    </w:p>
    <w:p w:rsidR="008C438C" w:rsidRDefault="008C438C" w:rsidP="008C438C">
      <w:pPr>
        <w:pStyle w:val="Boxednote"/>
        <w:shd w:val="clear" w:color="auto" w:fill="DAEEF3"/>
      </w:pPr>
      <w:r>
        <w:t>.</w:t>
      </w:r>
      <w:r w:rsidRPr="00A013F6">
        <w:rPr>
          <w:highlight w:val="green"/>
        </w:rPr>
        <w:t>4777</w:t>
      </w:r>
      <w:r>
        <w:t>5744</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3"/>
      </w:pPr>
      <w:r>
        <w:t>*Multi-level models including variables describing the context</w:t>
      </w:r>
    </w:p>
    <w:p w:rsidR="008C438C" w:rsidRDefault="008C438C" w:rsidP="008C438C">
      <w:pPr>
        <w:pStyle w:val="Stata"/>
      </w:pPr>
    </w:p>
    <w:p w:rsidR="008C438C" w:rsidRDefault="008C438C" w:rsidP="008C438C">
      <w:pPr>
        <w:pStyle w:val="StataComment"/>
      </w:pPr>
      <w:r>
        <w:t>*Here is the obvious OLS version -- we just treat the context like any other variable.</w:t>
      </w:r>
    </w:p>
    <w:p w:rsidR="008C438C" w:rsidRDefault="008C438C" w:rsidP="008C438C">
      <w:pPr>
        <w:pStyle w:val="StataComment"/>
      </w:pPr>
    </w:p>
    <w:p w:rsidR="008C438C" w:rsidRDefault="008C438C" w:rsidP="008C438C">
      <w:pPr>
        <w:pStyle w:val="StataComment"/>
      </w:pPr>
      <w:r>
        <w:t xml:space="preserve">*As we noted before, the same logic would apply if you were studying rabbits in each of 39 study sites, and wanted to know if the density of </w:t>
      </w:r>
      <w:proofErr w:type="spellStart"/>
      <w:r>
        <w:t>vegitation</w:t>
      </w:r>
      <w:proofErr w:type="spellEnd"/>
      <w:r>
        <w:t xml:space="preserve"> at the study site mattered (or how exposed to </w:t>
      </w:r>
      <w:proofErr w:type="spellStart"/>
      <w:r>
        <w:t>preditors</w:t>
      </w:r>
      <w:proofErr w:type="spellEnd"/>
      <w:r>
        <w:t xml:space="preserve"> the site was; or the site's elevation, or the site's mean annual rainfall, </w:t>
      </w:r>
      <w:proofErr w:type="spellStart"/>
      <w:r>
        <w:t>etc</w:t>
      </w:r>
      <w:proofErr w:type="spellEnd"/>
      <w:r>
        <w:t xml:space="preserve">). You would just make explicit variables for density of </w:t>
      </w:r>
      <w:proofErr w:type="spellStart"/>
      <w:r>
        <w:t>vegitation</w:t>
      </w:r>
      <w:proofErr w:type="spellEnd"/>
      <w:r>
        <w:t xml:space="preserve"> (</w:t>
      </w:r>
      <w:proofErr w:type="spellStart"/>
      <w:r>
        <w:t>etc</w:t>
      </w:r>
      <w:proofErr w:type="spellEnd"/>
      <w:r>
        <w:t>), attach them to the rabbit data (like we attached country GNP to each person in our data), and include them in the analysis along with individual level data.</w:t>
      </w:r>
    </w:p>
    <w:p w:rsidR="008C438C" w:rsidRDefault="008C438C" w:rsidP="008C438C">
      <w:pPr>
        <w:pStyle w:val="StataComment"/>
      </w:pPr>
      <w:r>
        <w:t xml:space="preserve">*The same logic applies to a study of </w:t>
      </w:r>
      <w:proofErr w:type="spellStart"/>
      <w:r>
        <w:t>butterflis</w:t>
      </w:r>
      <w:proofErr w:type="spellEnd"/>
      <w:r>
        <w:t xml:space="preserve"> in each of 39 back yards.</w:t>
      </w:r>
    </w:p>
    <w:p w:rsidR="008C438C" w:rsidRDefault="008C438C" w:rsidP="008C438C">
      <w:pPr>
        <w:pStyle w:val="StataComment"/>
      </w:pPr>
      <w:proofErr w:type="gramStart"/>
      <w:r>
        <w:t xml:space="preserve">*Or to grad students in each of 39 universities, where you might want to know the effect of university </w:t>
      </w:r>
      <w:proofErr w:type="spellStart"/>
      <w:r>
        <w:t>tuitiion</w:t>
      </w:r>
      <w:proofErr w:type="spellEnd"/>
      <w:r>
        <w:t xml:space="preserve"> levels, or faculty quality, or nearness of ski resorts).</w:t>
      </w:r>
      <w:proofErr w:type="gramEnd"/>
    </w:p>
    <w:p w:rsidR="008C438C" w:rsidRDefault="008C438C" w:rsidP="008C438C">
      <w:pPr>
        <w:pStyle w:val="StataComment"/>
      </w:pPr>
    </w:p>
    <w:p w:rsidR="008C438C" w:rsidRDefault="008C438C" w:rsidP="008C438C">
      <w:pPr>
        <w:pStyle w:val="Stata"/>
      </w:pPr>
    </w:p>
    <w:p w:rsidR="008C438C" w:rsidRDefault="008C438C" w:rsidP="008C438C">
      <w:pPr>
        <w:pStyle w:val="Stata"/>
      </w:pPr>
      <w:proofErr w:type="gramStart"/>
      <w:r>
        <w:t>regress</w:t>
      </w:r>
      <w:proofErr w:type="gramEnd"/>
      <w:r>
        <w:t xml:space="preserve"> </w:t>
      </w:r>
      <w:proofErr w:type="spellStart"/>
      <w:r>
        <w:t>ed</w:t>
      </w:r>
      <w:proofErr w:type="spellEnd"/>
      <w:r>
        <w:t xml:space="preserve"> faocc4t </w:t>
      </w:r>
      <w:proofErr w:type="spellStart"/>
      <w:r>
        <w:t>gdp_ppUSA</w:t>
      </w:r>
      <w:proofErr w:type="spellEnd"/>
      <w:r>
        <w:t xml:space="preserve"> </w:t>
      </w:r>
      <w:proofErr w:type="spellStart"/>
      <w:r>
        <w:t>exRedq</w:t>
      </w:r>
      <w:proofErr w:type="spellEnd"/>
      <w:r>
        <w:t>, beta</w:t>
      </w:r>
    </w:p>
    <w:p w:rsidR="008C438C" w:rsidRDefault="008C438C" w:rsidP="008C438C">
      <w:pPr>
        <w:pStyle w:val="Stata"/>
      </w:pPr>
    </w:p>
    <w:p w:rsidR="008C438C" w:rsidRDefault="008C438C" w:rsidP="008C438C">
      <w:pPr>
        <w:pStyle w:val="Boxednote"/>
        <w:shd w:val="clear" w:color="auto" w:fill="DAEEF3"/>
      </w:pPr>
      <w:r>
        <w:t xml:space="preserve">      Source |       SS       df       MS              Number of obs =   18500</w:t>
      </w:r>
    </w:p>
    <w:p w:rsidR="008C438C" w:rsidRDefault="008C438C" w:rsidP="008C438C">
      <w:pPr>
        <w:pStyle w:val="Boxednote"/>
        <w:shd w:val="clear" w:color="auto" w:fill="DAEEF3"/>
      </w:pPr>
      <w:r>
        <w:t>-------------+------------------------------           F(  3, 18496) = 2796.68</w:t>
      </w:r>
    </w:p>
    <w:p w:rsidR="008C438C" w:rsidRDefault="008C438C" w:rsidP="008C438C">
      <w:pPr>
        <w:pStyle w:val="Boxednote"/>
        <w:shd w:val="clear" w:color="auto" w:fill="DAEEF3"/>
      </w:pPr>
      <w:r>
        <w:t xml:space="preserve">       Model |  104141.436     3  34713.8119           Prob &gt; F      =  0.0000</w:t>
      </w:r>
    </w:p>
    <w:p w:rsidR="008C438C" w:rsidRDefault="008C438C" w:rsidP="008C438C">
      <w:pPr>
        <w:pStyle w:val="Boxednote"/>
        <w:shd w:val="clear" w:color="auto" w:fill="DAEEF3"/>
      </w:pPr>
      <w:r>
        <w:t xml:space="preserve">    Residual |   229581.92 18496  12.4125173           R-squared     =  0.3121</w:t>
      </w:r>
    </w:p>
    <w:p w:rsidR="008C438C" w:rsidRDefault="008C438C" w:rsidP="008C438C">
      <w:pPr>
        <w:pStyle w:val="Boxednote"/>
        <w:shd w:val="clear" w:color="auto" w:fill="DAEEF3"/>
      </w:pPr>
      <w:r>
        <w:t xml:space="preserve">-------------+------------------------------           Adj R-squared </w:t>
      </w:r>
      <w:r w:rsidRPr="006F280E">
        <w:t>=  0.3119</w:t>
      </w:r>
    </w:p>
    <w:p w:rsidR="008C438C" w:rsidRDefault="008C438C" w:rsidP="008C438C">
      <w:pPr>
        <w:pStyle w:val="Boxednote"/>
        <w:shd w:val="clear" w:color="auto" w:fill="DAEEF3"/>
      </w:pPr>
      <w:r>
        <w:t xml:space="preserve">       Total |  333723.355 18499  18.0400754           Root MSE      =  3.5231</w:t>
      </w:r>
    </w:p>
    <w:p w:rsidR="008C438C" w:rsidRDefault="008C438C" w:rsidP="008C438C">
      <w:pPr>
        <w:pStyle w:val="Boxednote"/>
        <w:shd w:val="clear" w:color="auto" w:fill="DAEEF3"/>
      </w:pP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ed |      Coef.   Std. Err.      t    P&gt;|t|                     Beta</w:t>
      </w: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faocc4t |   .0660016   .0010602    62.25   0.000                 .</w:t>
      </w:r>
      <w:r w:rsidRPr="006F280E">
        <w:t>38505</w:t>
      </w:r>
      <w:r>
        <w:t>57</w:t>
      </w:r>
    </w:p>
    <w:p w:rsidR="008C438C" w:rsidRDefault="008C438C" w:rsidP="008C438C">
      <w:pPr>
        <w:pStyle w:val="Boxednote"/>
        <w:shd w:val="clear" w:color="auto" w:fill="DAEEF3"/>
      </w:pPr>
      <w:r>
        <w:t xml:space="preserve">   gdp_ppUSA |   4.775986   .</w:t>
      </w:r>
      <w:r w:rsidRPr="006F280E">
        <w:rPr>
          <w:highlight w:val="green"/>
        </w:rPr>
        <w:t>1093042    43.</w:t>
      </w:r>
      <w:r>
        <w:t>69   0.</w:t>
      </w:r>
      <w:r w:rsidRPr="006F280E">
        <w:t>000                 .3133819</w:t>
      </w:r>
    </w:p>
    <w:p w:rsidR="008C438C" w:rsidRDefault="008C438C" w:rsidP="008C438C">
      <w:pPr>
        <w:pStyle w:val="Boxednote"/>
        <w:shd w:val="clear" w:color="auto" w:fill="DAEEF3"/>
      </w:pPr>
      <w:r>
        <w:t xml:space="preserve">      exRedq |   3.904958   .</w:t>
      </w:r>
      <w:r w:rsidRPr="006F280E">
        <w:rPr>
          <w:highlight w:val="green"/>
        </w:rPr>
        <w:t>0677757    57.</w:t>
      </w:r>
      <w:r>
        <w:t>62   0.000                 .</w:t>
      </w:r>
      <w:r w:rsidRPr="006F280E">
        <w:t>408309</w:t>
      </w:r>
      <w:r>
        <w:t>1</w:t>
      </w:r>
    </w:p>
    <w:p w:rsidR="008C438C" w:rsidRDefault="008C438C" w:rsidP="008C438C">
      <w:pPr>
        <w:pStyle w:val="Boxednote"/>
        <w:shd w:val="clear" w:color="auto" w:fill="DAEEF3"/>
      </w:pPr>
      <w:r>
        <w:t xml:space="preserve">       _cons |   4.002717   .0787181    50.85   0.000                        .</w:t>
      </w:r>
    </w:p>
    <w:p w:rsidR="008C438C" w:rsidRDefault="008C438C" w:rsidP="008C438C">
      <w:pPr>
        <w:pStyle w:val="Boxednote"/>
        <w:shd w:val="clear" w:color="auto" w:fill="DAEEF3"/>
      </w:pPr>
      <w:r>
        <w:t>------------------------------------------------------------------------------</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*The main problem with OLS is that the estimates of the standard error (and </w:t>
      </w:r>
      <w:proofErr w:type="spellStart"/>
      <w:r>
        <w:t>therefdore</w:t>
      </w:r>
      <w:proofErr w:type="spellEnd"/>
      <w:r>
        <w:t xml:space="preserve"> the t-tests) for the contextual variables are way off. XTREG is closer to the truth:</w:t>
      </w:r>
    </w:p>
    <w:p w:rsidR="008C438C" w:rsidRDefault="008C438C" w:rsidP="008C438C">
      <w:pPr>
        <w:pStyle w:val="Stata"/>
      </w:pPr>
    </w:p>
    <w:p w:rsidR="008C438C" w:rsidRDefault="008C438C" w:rsidP="008C438C">
      <w:pPr>
        <w:pStyle w:val="Stata"/>
      </w:pPr>
      <w:proofErr w:type="spellStart"/>
      <w:proofErr w:type="gramStart"/>
      <w:r>
        <w:t>xtreg</w:t>
      </w:r>
      <w:proofErr w:type="spellEnd"/>
      <w:proofErr w:type="gramEnd"/>
      <w:r w:rsidRPr="006F280E">
        <w:t xml:space="preserve"> </w:t>
      </w:r>
      <w:proofErr w:type="spellStart"/>
      <w:r w:rsidRPr="006F280E">
        <w:t>ed</w:t>
      </w:r>
      <w:proofErr w:type="spellEnd"/>
      <w:r w:rsidRPr="006F280E">
        <w:t xml:space="preserve"> faocc4t </w:t>
      </w:r>
      <w:proofErr w:type="spellStart"/>
      <w:r w:rsidRPr="006F280E">
        <w:t>gdp_ppUSA</w:t>
      </w:r>
      <w:proofErr w:type="spellEnd"/>
      <w:r w:rsidRPr="006F280E">
        <w:t xml:space="preserve"> </w:t>
      </w:r>
      <w:proofErr w:type="spellStart"/>
      <w:r w:rsidRPr="006F280E">
        <w:t>exRedq</w:t>
      </w:r>
      <w:proofErr w:type="spellEnd"/>
      <w:r w:rsidRPr="006F280E">
        <w:t xml:space="preserve">, </w:t>
      </w:r>
      <w:proofErr w:type="spellStart"/>
      <w:r>
        <w:t>i</w:t>
      </w:r>
      <w:proofErr w:type="spellEnd"/>
      <w:r>
        <w:t>(</w:t>
      </w:r>
      <w:proofErr w:type="spellStart"/>
      <w:r>
        <w:t>countryx</w:t>
      </w:r>
      <w:proofErr w:type="spellEnd"/>
      <w:r>
        <w:t xml:space="preserve">) </w:t>
      </w:r>
    </w:p>
    <w:p w:rsidR="008C438C" w:rsidRDefault="008C438C" w:rsidP="008C438C">
      <w:pPr>
        <w:pStyle w:val="Stata"/>
      </w:pPr>
    </w:p>
    <w:p w:rsidR="008C438C" w:rsidRDefault="008C438C" w:rsidP="008C438C">
      <w:pPr>
        <w:pStyle w:val="Boxednote"/>
        <w:shd w:val="clear" w:color="auto" w:fill="DAEEF3"/>
      </w:pPr>
      <w:r>
        <w:t>Random-effects GLS regression                   Number of obs      =     18500</w:t>
      </w:r>
    </w:p>
    <w:p w:rsidR="008C438C" w:rsidRDefault="008C438C" w:rsidP="008C438C">
      <w:pPr>
        <w:pStyle w:val="Boxednote"/>
        <w:shd w:val="clear" w:color="auto" w:fill="DAEEF3"/>
      </w:pPr>
      <w:r>
        <w:t>Group variable: countryx                        Number of groups   =        37</w:t>
      </w:r>
    </w:p>
    <w:p w:rsidR="008C438C" w:rsidRDefault="008C438C" w:rsidP="008C438C">
      <w:pPr>
        <w:pStyle w:val="Boxednote"/>
        <w:shd w:val="clear" w:color="auto" w:fill="DAEEF3"/>
      </w:pPr>
    </w:p>
    <w:p w:rsidR="008C438C" w:rsidRDefault="008C438C" w:rsidP="008C438C">
      <w:pPr>
        <w:pStyle w:val="Boxednote"/>
        <w:shd w:val="clear" w:color="auto" w:fill="DAEEF3"/>
      </w:pPr>
      <w:r>
        <w:t>R-sq:  within  = 0.1561                         Obs per group: min =       500</w:t>
      </w:r>
    </w:p>
    <w:p w:rsidR="008C438C" w:rsidRDefault="008C438C" w:rsidP="008C438C">
      <w:pPr>
        <w:pStyle w:val="Boxednote"/>
        <w:shd w:val="clear" w:color="auto" w:fill="DAEEF3"/>
      </w:pPr>
      <w:r>
        <w:t xml:space="preserve">       between = 0.5504                                        avg =     500.0</w:t>
      </w:r>
    </w:p>
    <w:p w:rsidR="008C438C" w:rsidRDefault="008C438C" w:rsidP="008C438C">
      <w:pPr>
        <w:pStyle w:val="Boxednote"/>
        <w:shd w:val="clear" w:color="auto" w:fill="DAEEF3"/>
      </w:pPr>
      <w:r>
        <w:t xml:space="preserve">       overall = 0.3065                                        max =       500</w:t>
      </w:r>
    </w:p>
    <w:p w:rsidR="008C438C" w:rsidRDefault="008C438C" w:rsidP="008C438C">
      <w:pPr>
        <w:pStyle w:val="Boxednote"/>
        <w:shd w:val="clear" w:color="auto" w:fill="DAEEF3"/>
      </w:pPr>
    </w:p>
    <w:p w:rsidR="008C438C" w:rsidRDefault="008C438C" w:rsidP="008C438C">
      <w:pPr>
        <w:pStyle w:val="Boxednote"/>
        <w:shd w:val="clear" w:color="auto" w:fill="DAEEF3"/>
      </w:pPr>
      <w:r>
        <w:t xml:space="preserve">                                                Wald chi2(3)       =   3467.48</w:t>
      </w:r>
    </w:p>
    <w:p w:rsidR="008C438C" w:rsidRDefault="008C438C" w:rsidP="008C438C">
      <w:pPr>
        <w:pStyle w:val="Boxednote"/>
        <w:shd w:val="clear" w:color="auto" w:fill="DAEEF3"/>
      </w:pPr>
      <w:r>
        <w:t>corr(u_i, X)   = 0 (assumed)                    Prob &gt; chi2        =    0.0000</w:t>
      </w:r>
    </w:p>
    <w:p w:rsidR="008C438C" w:rsidRDefault="008C438C" w:rsidP="008C438C">
      <w:pPr>
        <w:pStyle w:val="Boxednote"/>
        <w:shd w:val="clear" w:color="auto" w:fill="DAEEF3"/>
      </w:pP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ed |      Coef.   Std. Err.      z    P&gt;|z|     [95% Conf. Interval]</w:t>
      </w: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faocc4t |   .0560413   .0009616    58.28   0.000     .0541567     .057926</w:t>
      </w:r>
    </w:p>
    <w:p w:rsidR="008C438C" w:rsidRDefault="008C438C" w:rsidP="008C438C">
      <w:pPr>
        <w:pStyle w:val="Boxednote"/>
        <w:shd w:val="clear" w:color="auto" w:fill="DAEEF3"/>
      </w:pPr>
      <w:r>
        <w:t xml:space="preserve">   gdp_ppUSA |   5.785671   </w:t>
      </w:r>
      <w:r w:rsidRPr="00F31BAA">
        <w:rPr>
          <w:highlight w:val="green"/>
        </w:rPr>
        <w:t>1.059447     5.46</w:t>
      </w:r>
      <w:r>
        <w:t xml:space="preserve">   0.000     3.709193    7.862148</w:t>
      </w:r>
    </w:p>
    <w:p w:rsidR="008C438C" w:rsidRDefault="008C438C" w:rsidP="008C438C">
      <w:pPr>
        <w:pStyle w:val="Boxednote"/>
        <w:shd w:val="clear" w:color="auto" w:fill="DAEEF3"/>
      </w:pPr>
      <w:r>
        <w:t xml:space="preserve">      exRedq |    4.20978   .</w:t>
      </w:r>
      <w:r w:rsidRPr="00F31BAA">
        <w:rPr>
          <w:highlight w:val="green"/>
        </w:rPr>
        <w:t>6788872     6.20</w:t>
      </w:r>
      <w:r>
        <w:t xml:space="preserve">   0.000     2.879186    5.540375</w:t>
      </w:r>
    </w:p>
    <w:p w:rsidR="008C438C" w:rsidRDefault="008C438C" w:rsidP="008C438C">
      <w:pPr>
        <w:pStyle w:val="Boxednote"/>
        <w:shd w:val="clear" w:color="auto" w:fill="DAEEF3"/>
      </w:pPr>
      <w:r>
        <w:t xml:space="preserve">       _cons |   3.670579   .7455203     4.92   0.000     2.209386    5.131772</w:t>
      </w:r>
    </w:p>
    <w:p w:rsidR="008C438C" w:rsidRDefault="008C438C" w:rsidP="008C438C">
      <w:pPr>
        <w:pStyle w:val="Boxednote"/>
        <w:shd w:val="clear" w:color="auto" w:fill="DAEEF3"/>
      </w:pPr>
      <w:r>
        <w:t>-------------+----------------------------------------------------------------</w:t>
      </w:r>
    </w:p>
    <w:p w:rsidR="008C438C" w:rsidRDefault="008C438C" w:rsidP="008C438C">
      <w:pPr>
        <w:pStyle w:val="Boxednote"/>
        <w:shd w:val="clear" w:color="auto" w:fill="DAEEF3"/>
      </w:pPr>
      <w:r>
        <w:t xml:space="preserve">     sigma_u |  1.5853612</w:t>
      </w:r>
    </w:p>
    <w:p w:rsidR="008C438C" w:rsidRDefault="008C438C" w:rsidP="008C438C">
      <w:pPr>
        <w:pStyle w:val="Boxednote"/>
        <w:shd w:val="clear" w:color="auto" w:fill="DAEEF3"/>
      </w:pPr>
      <w:r>
        <w:t xml:space="preserve">     sigma_e |  3.0709379</w:t>
      </w:r>
    </w:p>
    <w:p w:rsidR="008C438C" w:rsidRDefault="008C438C" w:rsidP="008C438C">
      <w:pPr>
        <w:pStyle w:val="Boxednote"/>
        <w:shd w:val="clear" w:color="auto" w:fill="DAEEF3"/>
      </w:pPr>
      <w:r>
        <w:t xml:space="preserve">         rho |    .210429   (fraction of variance due to u_i)</w:t>
      </w:r>
    </w:p>
    <w:p w:rsidR="008C438C" w:rsidRDefault="008C438C" w:rsidP="008C438C">
      <w:pPr>
        <w:pStyle w:val="Boxednote"/>
        <w:shd w:val="clear" w:color="auto" w:fill="DAEEF3"/>
      </w:pPr>
      <w:r>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2"/>
      </w:pPr>
      <w:r>
        <w:t>*Week 11: Is equal interval scoring correct?</w:t>
      </w:r>
    </w:p>
    <w:p w:rsidR="008C438C" w:rsidRDefault="008C438C" w:rsidP="008C438C">
      <w:pPr>
        <w:pStyle w:val="Stata"/>
      </w:pPr>
    </w:p>
    <w:p w:rsidR="008C438C" w:rsidRDefault="008C438C" w:rsidP="008C438C">
      <w:pPr>
        <w:pStyle w:val="StataComment"/>
      </w:pPr>
      <w:r>
        <w:t>*We resume working with our stem cell data, not the World Inequality Data we used last week.  So run Sections #2 and #3 first (as usual in earlier weeks). Then continue here.</w:t>
      </w:r>
    </w:p>
    <w:p w:rsidR="008C438C" w:rsidRDefault="008C438C" w:rsidP="008C438C">
      <w:pPr>
        <w:pStyle w:val="Stata"/>
      </w:pPr>
    </w:p>
    <w:p w:rsidR="008C438C" w:rsidRDefault="008C438C" w:rsidP="008C438C">
      <w:pPr>
        <w:pStyle w:val="Stata"/>
      </w:pPr>
    </w:p>
    <w:p w:rsidR="008C438C" w:rsidRDefault="008C438C" w:rsidP="008C438C">
      <w:pPr>
        <w:pStyle w:val="Heading3"/>
      </w:pPr>
      <w:r>
        <w:t>*Example #1: Curvilinear effects</w:t>
      </w:r>
    </w:p>
    <w:p w:rsidR="008C438C" w:rsidRDefault="008C438C" w:rsidP="008C438C">
      <w:pPr>
        <w:pStyle w:val="Stata"/>
      </w:pPr>
    </w:p>
    <w:p w:rsidR="008C438C" w:rsidRDefault="008C438C" w:rsidP="008C438C">
      <w:pPr>
        <w:pStyle w:val="StataComment"/>
      </w:pPr>
      <w:r>
        <w:t>*We have already seen that some effects are curvilinear. That means that they are NOT equal interval. Here is one of our previous examples:</w:t>
      </w:r>
    </w:p>
    <w:p w:rsidR="008C438C" w:rsidRDefault="008C438C" w:rsidP="008C438C">
      <w:pPr>
        <w:pStyle w:val="Stata"/>
      </w:pPr>
    </w:p>
    <w:p w:rsidR="008C438C" w:rsidRDefault="008C438C" w:rsidP="008C438C">
      <w:pPr>
        <w:pStyle w:val="StataComment"/>
        <w:keepLines/>
      </w:pPr>
      <w:r>
        <w:t>*This is the effect of education on family income:</w:t>
      </w:r>
    </w:p>
    <w:p w:rsidR="008C438C" w:rsidRDefault="008C438C" w:rsidP="008C438C">
      <w:pPr>
        <w:pStyle w:val="Stata"/>
        <w:keepLines/>
        <w:jc w:val="center"/>
      </w:pPr>
      <w:r>
        <w:rPr>
          <w:noProof/>
        </w:rPr>
        <w:drawing>
          <wp:inline distT="0" distB="0" distL="0" distR="0" wp14:anchorId="7A28C336" wp14:editId="08D5DFC3">
            <wp:extent cx="3234055" cy="259270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4055" cy="2592705"/>
                    </a:xfrm>
                    <a:prstGeom prst="rect">
                      <a:avLst/>
                    </a:prstGeom>
                    <a:noFill/>
                    <a:ln>
                      <a:noFill/>
                    </a:ln>
                  </pic:spPr>
                </pic:pic>
              </a:graphicData>
            </a:graphic>
          </wp:inline>
        </w:drawing>
      </w:r>
    </w:p>
    <w:p w:rsidR="008C438C" w:rsidRDefault="008C438C" w:rsidP="008C438C">
      <w:pPr>
        <w:pStyle w:val="Stata"/>
        <w:keepLines/>
      </w:pPr>
    </w:p>
    <w:p w:rsidR="008C438C" w:rsidRDefault="008C438C" w:rsidP="008C438C">
      <w:pPr>
        <w:pStyle w:val="StataComment"/>
      </w:pPr>
      <w:r>
        <w:t>*(1) going from 10 years of education to 11 years does not increase income at all, either in the raw data (the black line) or in the curve (dashed line) which is pretty much the predicted value from using both education in years and its square (as we saw previously)!</w:t>
      </w:r>
    </w:p>
    <w:p w:rsidR="008C438C" w:rsidRDefault="008C438C" w:rsidP="008C438C">
      <w:pPr>
        <w:pStyle w:val="StataComment"/>
      </w:pPr>
      <w:r>
        <w:t xml:space="preserve">*(2) going from 11 to 12 does </w:t>
      </w:r>
      <w:proofErr w:type="gramStart"/>
      <w:r>
        <w:t>increases</w:t>
      </w:r>
      <w:proofErr w:type="gramEnd"/>
      <w:r>
        <w:t xml:space="preserve"> it a little</w:t>
      </w:r>
    </w:p>
    <w:p w:rsidR="008C438C" w:rsidRDefault="008C438C" w:rsidP="008C438C">
      <w:pPr>
        <w:pStyle w:val="StataComment"/>
      </w:pPr>
      <w:r>
        <w:t>*(3) going from (say) 14 to 15 increases it even more</w:t>
      </w:r>
    </w:p>
    <w:p w:rsidR="008C438C" w:rsidRDefault="008C438C" w:rsidP="008C438C">
      <w:pPr>
        <w:pStyle w:val="StataComment"/>
      </w:pPr>
      <w:r>
        <w:t>*(4) going from 19 to 20 is even better</w:t>
      </w:r>
    </w:p>
    <w:p w:rsidR="008C438C" w:rsidRDefault="008C438C" w:rsidP="008C438C">
      <w:pPr>
        <w:pStyle w:val="StataComment"/>
      </w:pPr>
    </w:p>
    <w:p w:rsidR="008C438C" w:rsidRDefault="008C438C" w:rsidP="008C438C">
      <w:pPr>
        <w:pStyle w:val="StataComment"/>
      </w:pPr>
      <w:r>
        <w:t>*So here we would NOT want to score education in years (an equal interval scoring) alone. But by including education squared, i.e. education^2, we are OK. That allows for unequal intervals in a reasonable and predictable way.</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3"/>
      </w:pPr>
      <w:r>
        <w:t>*Example #2: Party and vote</w:t>
      </w:r>
    </w:p>
    <w:p w:rsidR="008C438C" w:rsidRDefault="008C438C" w:rsidP="008C438C">
      <w:pPr>
        <w:pStyle w:val="Stata"/>
      </w:pPr>
    </w:p>
    <w:p w:rsidR="008C438C" w:rsidRDefault="008C438C" w:rsidP="008C438C">
      <w:pPr>
        <w:pStyle w:val="Heading4"/>
      </w:pPr>
      <w:r>
        <w:t>*Vote</w:t>
      </w:r>
    </w:p>
    <w:p w:rsidR="008C438C" w:rsidRDefault="008C438C" w:rsidP="008C438C">
      <w:pPr>
        <w:pStyle w:val="Stata"/>
      </w:pPr>
    </w:p>
    <w:p w:rsidR="008C438C" w:rsidRDefault="008C438C" w:rsidP="008C438C">
      <w:pPr>
        <w:pStyle w:val="StataComment"/>
      </w:pPr>
      <w:r>
        <w:t>*First we will look at who voted for Obama and who for McCain, ignoring those who did not vote. Keep it simple!</w:t>
      </w:r>
    </w:p>
    <w:p w:rsidR="008C438C" w:rsidRDefault="008C438C" w:rsidP="008C438C">
      <w:pPr>
        <w:pStyle w:val="Stata"/>
      </w:pPr>
    </w:p>
    <w:p w:rsidR="008C438C" w:rsidRDefault="008C438C" w:rsidP="008C438C">
      <w:pPr>
        <w:pStyle w:val="Boxednote"/>
        <w:shd w:val="clear" w:color="auto" w:fill="CCFFFF"/>
      </w:pPr>
      <w:r w:rsidRPr="007F2F9E">
        <w:rPr>
          <w:color w:val="FF0000"/>
        </w:rPr>
        <w:t>ptyVote</w:t>
      </w:r>
      <w:r>
        <w:t xml:space="preserve"> Who did you vote for in the last presidential election?</w:t>
      </w:r>
    </w:p>
    <w:p w:rsidR="008C438C" w:rsidRDefault="008C438C" w:rsidP="008C438C">
      <w:pPr>
        <w:pStyle w:val="Boxednote"/>
        <w:shd w:val="clear" w:color="auto" w:fill="CCFFFF"/>
      </w:pPr>
      <w:r>
        <w:t>McCain</w:t>
      </w:r>
    </w:p>
    <w:p w:rsidR="008C438C" w:rsidRDefault="008C438C" w:rsidP="008C438C">
      <w:pPr>
        <w:pStyle w:val="Boxednote"/>
        <w:shd w:val="clear" w:color="auto" w:fill="CCFFFF"/>
        <w:rPr>
          <w:color w:val="008000"/>
        </w:rPr>
      </w:pPr>
      <w:r>
        <w:rPr>
          <w:color w:val="008000"/>
        </w:rPr>
        <w:t xml:space="preserve">   -1 no answer</w:t>
      </w:r>
    </w:p>
    <w:p w:rsidR="008C438C" w:rsidRDefault="008C438C" w:rsidP="008C438C">
      <w:pPr>
        <w:pStyle w:val="Boxednote"/>
        <w:shd w:val="clear" w:color="auto" w:fill="CCFFFF"/>
        <w:rPr>
          <w:color w:val="008000"/>
        </w:rPr>
      </w:pPr>
      <w:r>
        <w:rPr>
          <w:color w:val="008000"/>
        </w:rPr>
        <w:t xml:space="preserve">   1 McCain</w:t>
      </w:r>
    </w:p>
    <w:p w:rsidR="008C438C" w:rsidRDefault="008C438C" w:rsidP="008C438C">
      <w:pPr>
        <w:pStyle w:val="Boxednote"/>
        <w:shd w:val="clear" w:color="auto" w:fill="CCFFFF"/>
        <w:rPr>
          <w:color w:val="008000"/>
        </w:rPr>
      </w:pPr>
      <w:r>
        <w:rPr>
          <w:color w:val="008000"/>
        </w:rPr>
        <w:t xml:space="preserve">   2 Did not vote, strongly preferred McCain</w:t>
      </w:r>
    </w:p>
    <w:p w:rsidR="008C438C" w:rsidRDefault="008C438C" w:rsidP="008C438C">
      <w:pPr>
        <w:pStyle w:val="Boxednote"/>
        <w:shd w:val="clear" w:color="auto" w:fill="CCFFFF"/>
        <w:rPr>
          <w:color w:val="008000"/>
        </w:rPr>
      </w:pPr>
      <w:r>
        <w:rPr>
          <w:color w:val="008000"/>
        </w:rPr>
        <w:t xml:space="preserve">   3 Did not vote, preferred McCain</w:t>
      </w:r>
    </w:p>
    <w:p w:rsidR="008C438C" w:rsidRDefault="008C438C" w:rsidP="008C438C">
      <w:pPr>
        <w:pStyle w:val="Boxednote"/>
        <w:shd w:val="clear" w:color="auto" w:fill="CCFFFF"/>
        <w:rPr>
          <w:color w:val="008000"/>
        </w:rPr>
      </w:pPr>
      <w:r>
        <w:rPr>
          <w:color w:val="008000"/>
        </w:rPr>
        <w:t xml:space="preserve">   4 Did not vote, had no preference</w:t>
      </w:r>
    </w:p>
    <w:p w:rsidR="008C438C" w:rsidRDefault="008C438C" w:rsidP="008C438C">
      <w:pPr>
        <w:pStyle w:val="Boxednote"/>
        <w:shd w:val="clear" w:color="auto" w:fill="CCFFFF"/>
        <w:rPr>
          <w:color w:val="008000"/>
        </w:rPr>
      </w:pPr>
      <w:r>
        <w:rPr>
          <w:color w:val="008000"/>
        </w:rPr>
        <w:t xml:space="preserve">   5 Did not vote, preferred Obama</w:t>
      </w:r>
    </w:p>
    <w:p w:rsidR="008C438C" w:rsidRDefault="008C438C" w:rsidP="008C438C">
      <w:pPr>
        <w:pStyle w:val="Boxednote"/>
        <w:shd w:val="clear" w:color="auto" w:fill="CCFFFF"/>
        <w:rPr>
          <w:color w:val="008000"/>
        </w:rPr>
      </w:pPr>
      <w:r>
        <w:rPr>
          <w:color w:val="008000"/>
        </w:rPr>
        <w:t xml:space="preserve">   6 Did not vote, strongly preferred Obama</w:t>
      </w:r>
    </w:p>
    <w:p w:rsidR="008C438C" w:rsidRDefault="008C438C" w:rsidP="008C438C">
      <w:pPr>
        <w:pStyle w:val="Boxednote"/>
        <w:shd w:val="clear" w:color="auto" w:fill="CCFFFF"/>
        <w:rPr>
          <w:color w:val="008000"/>
        </w:rPr>
      </w:pPr>
      <w:r>
        <w:rPr>
          <w:color w:val="008000"/>
        </w:rPr>
        <w:t xml:space="preserve">   7 Obama</w:t>
      </w:r>
    </w:p>
    <w:p w:rsidR="008C438C" w:rsidRDefault="008C438C" w:rsidP="008C438C">
      <w:pPr>
        <w:pStyle w:val="Stata"/>
      </w:pPr>
    </w:p>
    <w:p w:rsidR="008C438C" w:rsidRDefault="008C438C" w:rsidP="008C438C">
      <w:pPr>
        <w:pStyle w:val="Box2note"/>
        <w:shd w:val="clear" w:color="auto" w:fill="CCFFFF" w:themeFill="accent4"/>
      </w:pPr>
      <w:r>
        <w:t xml:space="preserve">    ptyVote |      Freq.     Percent        Cum.</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-1 |        151        6.58        6.58</w:t>
      </w:r>
    </w:p>
    <w:p w:rsidR="008C438C" w:rsidRDefault="008C438C" w:rsidP="008C438C">
      <w:pPr>
        <w:pStyle w:val="Box2note"/>
        <w:shd w:val="clear" w:color="auto" w:fill="CCFFFF" w:themeFill="accent4"/>
      </w:pPr>
      <w:r>
        <w:t xml:space="preserve">          1 |        708       30.85       37.43</w:t>
      </w:r>
    </w:p>
    <w:p w:rsidR="008C438C" w:rsidRDefault="008C438C" w:rsidP="008C438C">
      <w:pPr>
        <w:pStyle w:val="Box2note"/>
        <w:shd w:val="clear" w:color="auto" w:fill="CCFFFF" w:themeFill="accent4"/>
      </w:pPr>
      <w:r>
        <w:t xml:space="preserve">          2 |         69        3.01       40.44</w:t>
      </w:r>
    </w:p>
    <w:p w:rsidR="008C438C" w:rsidRDefault="008C438C" w:rsidP="008C438C">
      <w:pPr>
        <w:pStyle w:val="Box2note"/>
        <w:shd w:val="clear" w:color="auto" w:fill="CCFFFF" w:themeFill="accent4"/>
      </w:pPr>
      <w:r>
        <w:t xml:space="preserve">          3 |         63        2.75       43.18</w:t>
      </w:r>
    </w:p>
    <w:p w:rsidR="008C438C" w:rsidRDefault="008C438C" w:rsidP="008C438C">
      <w:pPr>
        <w:pStyle w:val="Box2note"/>
        <w:shd w:val="clear" w:color="auto" w:fill="CCFFFF" w:themeFill="accent4"/>
      </w:pPr>
      <w:r>
        <w:t xml:space="preserve">          4 |        213        9.28       52.46</w:t>
      </w:r>
    </w:p>
    <w:p w:rsidR="008C438C" w:rsidRDefault="008C438C" w:rsidP="008C438C">
      <w:pPr>
        <w:pStyle w:val="Box2note"/>
        <w:shd w:val="clear" w:color="auto" w:fill="CCFFFF" w:themeFill="accent4"/>
      </w:pPr>
      <w:r>
        <w:t xml:space="preserve">          5 |        126        5.49       57.95</w:t>
      </w:r>
    </w:p>
    <w:p w:rsidR="008C438C" w:rsidRDefault="008C438C" w:rsidP="008C438C">
      <w:pPr>
        <w:pStyle w:val="Box2note"/>
        <w:shd w:val="clear" w:color="auto" w:fill="CCFFFF" w:themeFill="accent4"/>
      </w:pPr>
      <w:r>
        <w:t xml:space="preserve">          6 |        118        5.14       63.09</w:t>
      </w:r>
    </w:p>
    <w:p w:rsidR="008C438C" w:rsidRDefault="008C438C" w:rsidP="008C438C">
      <w:pPr>
        <w:pStyle w:val="Box2note"/>
        <w:shd w:val="clear" w:color="auto" w:fill="CCFFFF" w:themeFill="accent4"/>
      </w:pPr>
      <w:r>
        <w:t xml:space="preserve">          7 |        847       36.91      100.00</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Total |      2,295      100.00</w:t>
      </w:r>
    </w:p>
    <w:p w:rsidR="008C438C" w:rsidRDefault="008C438C" w:rsidP="008C438C">
      <w:pPr>
        <w:pStyle w:val="Stata"/>
      </w:pPr>
    </w:p>
    <w:p w:rsidR="008C438C" w:rsidRDefault="008C438C" w:rsidP="008C438C">
      <w:pPr>
        <w:pStyle w:val="Stata"/>
      </w:pPr>
      <w:proofErr w:type="gramStart"/>
      <w:r>
        <w:t>recode</w:t>
      </w:r>
      <w:proofErr w:type="gramEnd"/>
      <w:r>
        <w:t xml:space="preserve"> </w:t>
      </w:r>
      <w:proofErr w:type="spellStart"/>
      <w:r>
        <w:t>ptyVote</w:t>
      </w:r>
      <w:proofErr w:type="spellEnd"/>
      <w:r>
        <w:t xml:space="preserve"> (7=1)(1=0)(else = .), gen(Obama)</w:t>
      </w:r>
    </w:p>
    <w:p w:rsidR="008C438C" w:rsidRDefault="008C438C" w:rsidP="008C438C">
      <w:pPr>
        <w:pStyle w:val="Stata"/>
      </w:pPr>
    </w:p>
    <w:p w:rsidR="008C438C" w:rsidRDefault="008C438C" w:rsidP="008C438C">
      <w:pPr>
        <w:pStyle w:val="StataComment"/>
      </w:pPr>
      <w:r>
        <w:t>*Check that we have done what we wanted to do</w:t>
      </w:r>
    </w:p>
    <w:p w:rsidR="008C438C" w:rsidRDefault="008C438C" w:rsidP="008C438C">
      <w:pPr>
        <w:pStyle w:val="Stata"/>
      </w:pPr>
      <w:proofErr w:type="gramStart"/>
      <w:r w:rsidRPr="000B1F33">
        <w:t>tab</w:t>
      </w:r>
      <w:proofErr w:type="gramEnd"/>
      <w:r w:rsidRPr="000B1F33">
        <w:t xml:space="preserve"> Obama, m</w:t>
      </w:r>
    </w:p>
    <w:p w:rsidR="008C438C" w:rsidRDefault="008C438C" w:rsidP="008C438C">
      <w:pPr>
        <w:pStyle w:val="Stata"/>
      </w:pPr>
      <w:proofErr w:type="gramStart"/>
      <w:r>
        <w:t>tab</w:t>
      </w:r>
      <w:proofErr w:type="gramEnd"/>
      <w:r>
        <w:t xml:space="preserve"> </w:t>
      </w:r>
      <w:proofErr w:type="spellStart"/>
      <w:r>
        <w:t>ptyVote</w:t>
      </w:r>
      <w:proofErr w:type="spellEnd"/>
      <w:r>
        <w:t xml:space="preserve"> Obama, m</w:t>
      </w:r>
    </w:p>
    <w:p w:rsidR="008C438C" w:rsidRDefault="008C438C" w:rsidP="008C438C">
      <w:pPr>
        <w:pStyle w:val="Stata"/>
      </w:pPr>
    </w:p>
    <w:p w:rsidR="008C438C" w:rsidRDefault="008C438C" w:rsidP="008C438C">
      <w:pPr>
        <w:pStyle w:val="Stata"/>
      </w:pPr>
    </w:p>
    <w:p w:rsidR="008C438C" w:rsidRDefault="008C438C" w:rsidP="008C438C">
      <w:pPr>
        <w:pStyle w:val="Heading4"/>
      </w:pPr>
      <w:r>
        <w:t>*Party ID</w:t>
      </w:r>
    </w:p>
    <w:p w:rsidR="008C438C" w:rsidRDefault="008C438C" w:rsidP="008C438C">
      <w:pPr>
        <w:pStyle w:val="Stata"/>
      </w:pPr>
    </w:p>
    <w:p w:rsidR="008C438C" w:rsidRDefault="008C438C" w:rsidP="008C438C">
      <w:pPr>
        <w:pStyle w:val="Boxednote"/>
        <w:shd w:val="clear" w:color="auto" w:fill="CCFFFF"/>
      </w:pPr>
      <w:r w:rsidRPr="007F2F9E">
        <w:rPr>
          <w:color w:val="FF0000"/>
        </w:rPr>
        <w:t>ptyYou</w:t>
      </w:r>
      <w:r>
        <w:t xml:space="preserve"> In politics, do you usually think of yourself as a...</w:t>
      </w:r>
    </w:p>
    <w:p w:rsidR="008C438C" w:rsidRDefault="008C438C" w:rsidP="008C438C">
      <w:pPr>
        <w:pStyle w:val="Boxednote"/>
        <w:shd w:val="clear" w:color="auto" w:fill="CCFFFF"/>
        <w:rPr>
          <w:color w:val="008000"/>
        </w:rPr>
      </w:pPr>
      <w:r>
        <w:rPr>
          <w:color w:val="008000"/>
        </w:rPr>
        <w:t xml:space="preserve">   -1 no answer</w:t>
      </w:r>
    </w:p>
    <w:p w:rsidR="008C438C" w:rsidRDefault="008C438C" w:rsidP="008C438C">
      <w:pPr>
        <w:pStyle w:val="Boxednote"/>
        <w:shd w:val="clear" w:color="auto" w:fill="CCFFFF"/>
        <w:rPr>
          <w:color w:val="008000"/>
        </w:rPr>
      </w:pPr>
      <w:r>
        <w:rPr>
          <w:color w:val="008000"/>
        </w:rPr>
        <w:t xml:space="preserve">   1 Strong Republican</w:t>
      </w:r>
    </w:p>
    <w:p w:rsidR="008C438C" w:rsidRDefault="008C438C" w:rsidP="008C438C">
      <w:pPr>
        <w:pStyle w:val="Boxednote"/>
        <w:shd w:val="clear" w:color="auto" w:fill="CCFFFF"/>
        <w:rPr>
          <w:color w:val="008000"/>
        </w:rPr>
      </w:pPr>
      <w:r>
        <w:rPr>
          <w:color w:val="008000"/>
        </w:rPr>
        <w:t xml:space="preserve">   2 Republican</w:t>
      </w:r>
    </w:p>
    <w:p w:rsidR="008C438C" w:rsidRDefault="008C438C" w:rsidP="008C438C">
      <w:pPr>
        <w:pStyle w:val="Boxednote"/>
        <w:shd w:val="clear" w:color="auto" w:fill="CCFFFF"/>
        <w:rPr>
          <w:color w:val="008000"/>
        </w:rPr>
      </w:pPr>
      <w:r>
        <w:rPr>
          <w:color w:val="008000"/>
        </w:rPr>
        <w:t xml:space="preserve">   3 Independent, leaning Republican</w:t>
      </w:r>
    </w:p>
    <w:p w:rsidR="008C438C" w:rsidRDefault="008C438C" w:rsidP="008C438C">
      <w:pPr>
        <w:pStyle w:val="Boxednote"/>
        <w:shd w:val="clear" w:color="auto" w:fill="CCFFFF"/>
        <w:rPr>
          <w:color w:val="008000"/>
        </w:rPr>
      </w:pPr>
      <w:r>
        <w:rPr>
          <w:color w:val="008000"/>
        </w:rPr>
        <w:t xml:space="preserve">   4 Independent</w:t>
      </w:r>
    </w:p>
    <w:p w:rsidR="008C438C" w:rsidRDefault="008C438C" w:rsidP="008C438C">
      <w:pPr>
        <w:pStyle w:val="Boxednote"/>
        <w:shd w:val="clear" w:color="auto" w:fill="CCFFFF"/>
        <w:rPr>
          <w:color w:val="008000"/>
        </w:rPr>
      </w:pPr>
      <w:r>
        <w:rPr>
          <w:color w:val="008000"/>
        </w:rPr>
        <w:t xml:space="preserve">   5 Independent, leaning Democrat</w:t>
      </w:r>
    </w:p>
    <w:p w:rsidR="008C438C" w:rsidRDefault="008C438C" w:rsidP="008C438C">
      <w:pPr>
        <w:pStyle w:val="Boxednote"/>
        <w:shd w:val="clear" w:color="auto" w:fill="CCFFFF"/>
        <w:rPr>
          <w:color w:val="008000"/>
        </w:rPr>
      </w:pPr>
      <w:r>
        <w:rPr>
          <w:color w:val="008000"/>
        </w:rPr>
        <w:t xml:space="preserve">   6 Democrat</w:t>
      </w:r>
    </w:p>
    <w:p w:rsidR="008C438C" w:rsidRDefault="008C438C" w:rsidP="008C438C">
      <w:pPr>
        <w:pStyle w:val="Boxednote"/>
        <w:shd w:val="clear" w:color="auto" w:fill="CCFFFF"/>
        <w:rPr>
          <w:color w:val="008000"/>
        </w:rPr>
      </w:pPr>
      <w:r>
        <w:rPr>
          <w:color w:val="008000"/>
        </w:rPr>
        <w:t xml:space="preserve">   7 Strong Democrat</w:t>
      </w:r>
    </w:p>
    <w:p w:rsidR="008C438C" w:rsidRDefault="008C438C" w:rsidP="008C438C">
      <w:pPr>
        <w:pStyle w:val="Boxednote"/>
        <w:shd w:val="clear" w:color="auto" w:fill="CCFFFF"/>
        <w:rPr>
          <w:color w:val="008000"/>
        </w:rPr>
      </w:pPr>
      <w:r>
        <w:rPr>
          <w:color w:val="008000"/>
        </w:rPr>
        <w:t xml:space="preserve">   8 [ Other party ]</w:t>
      </w:r>
    </w:p>
    <w:p w:rsidR="008C438C" w:rsidRDefault="008C438C" w:rsidP="008C438C">
      <w:pPr>
        <w:pStyle w:val="Stata"/>
      </w:pPr>
    </w:p>
    <w:p w:rsidR="008C438C" w:rsidRDefault="008C438C" w:rsidP="008C438C">
      <w:pPr>
        <w:pStyle w:val="Box2note"/>
        <w:shd w:val="clear" w:color="auto" w:fill="CCFFFF" w:themeFill="accent4"/>
      </w:pPr>
      <w:r>
        <w:t xml:space="preserve">tabulation of ptyYou  </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 xml:space="preserve">     ptyYou |      Freq.     Percent        Cum.</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-1 |        194        8.45        8.45</w:t>
      </w:r>
    </w:p>
    <w:p w:rsidR="008C438C" w:rsidRDefault="008C438C" w:rsidP="008C438C">
      <w:pPr>
        <w:pStyle w:val="Box2note"/>
        <w:shd w:val="clear" w:color="auto" w:fill="CCFFFF" w:themeFill="accent4"/>
      </w:pPr>
      <w:r>
        <w:t xml:space="preserve">          1 |        152        6.62       15.08</w:t>
      </w:r>
    </w:p>
    <w:p w:rsidR="008C438C" w:rsidRDefault="008C438C" w:rsidP="008C438C">
      <w:pPr>
        <w:pStyle w:val="Box2note"/>
        <w:shd w:val="clear" w:color="auto" w:fill="CCFFFF" w:themeFill="accent4"/>
      </w:pPr>
      <w:r>
        <w:t xml:space="preserve">          2 |        343       14.95       30.02</w:t>
      </w:r>
    </w:p>
    <w:p w:rsidR="008C438C" w:rsidRDefault="008C438C" w:rsidP="008C438C">
      <w:pPr>
        <w:pStyle w:val="Box2note"/>
        <w:shd w:val="clear" w:color="auto" w:fill="CCFFFF" w:themeFill="accent4"/>
      </w:pPr>
      <w:r>
        <w:t xml:space="preserve">          3 |        204        8.89       38.91</w:t>
      </w:r>
    </w:p>
    <w:p w:rsidR="008C438C" w:rsidRDefault="008C438C" w:rsidP="008C438C">
      <w:pPr>
        <w:pStyle w:val="Box2note"/>
        <w:shd w:val="clear" w:color="auto" w:fill="CCFFFF" w:themeFill="accent4"/>
      </w:pPr>
      <w:r>
        <w:t xml:space="preserve">          4 |        415       18.08       56.99</w:t>
      </w:r>
    </w:p>
    <w:p w:rsidR="008C438C" w:rsidRDefault="008C438C" w:rsidP="008C438C">
      <w:pPr>
        <w:pStyle w:val="Box2note"/>
        <w:shd w:val="clear" w:color="auto" w:fill="CCFFFF" w:themeFill="accent4"/>
      </w:pPr>
      <w:r>
        <w:t xml:space="preserve">          5 |        256       11.15       68.15</w:t>
      </w:r>
    </w:p>
    <w:p w:rsidR="008C438C" w:rsidRDefault="008C438C" w:rsidP="008C438C">
      <w:pPr>
        <w:pStyle w:val="Box2note"/>
        <w:shd w:val="clear" w:color="auto" w:fill="CCFFFF" w:themeFill="accent4"/>
      </w:pPr>
      <w:r>
        <w:t xml:space="preserve">          6 |        442       19.26       87.41</w:t>
      </w:r>
    </w:p>
    <w:p w:rsidR="008C438C" w:rsidRDefault="008C438C" w:rsidP="008C438C">
      <w:pPr>
        <w:pStyle w:val="Box2note"/>
        <w:shd w:val="clear" w:color="auto" w:fill="CCFFFF" w:themeFill="accent4"/>
      </w:pPr>
      <w:r>
        <w:t xml:space="preserve">          7 |        168        7.32       94.73</w:t>
      </w:r>
    </w:p>
    <w:p w:rsidR="008C438C" w:rsidRDefault="008C438C" w:rsidP="008C438C">
      <w:pPr>
        <w:pStyle w:val="Box2note"/>
        <w:shd w:val="clear" w:color="auto" w:fill="CCFFFF" w:themeFill="accent4"/>
      </w:pPr>
      <w:r>
        <w:t xml:space="preserve">          8 |        121        5.27      100.00</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Total |      2,295      100.00</w:t>
      </w:r>
    </w:p>
    <w:p w:rsidR="008C438C" w:rsidRDefault="008C438C" w:rsidP="008C438C">
      <w:pPr>
        <w:pStyle w:val="Stata"/>
      </w:pPr>
    </w:p>
    <w:p w:rsidR="008C438C" w:rsidRDefault="008C438C" w:rsidP="008C438C">
      <w:pPr>
        <w:pStyle w:val="StataComment"/>
      </w:pPr>
      <w:r>
        <w:t>*the issue is how to deal with party ID in a sensible way. The complications have especially to do with "strong" versus "normal" strength of identification with a party, and what to do with independents, and especially those "leaning" one way or another</w:t>
      </w:r>
    </w:p>
    <w:p w:rsidR="008C438C" w:rsidRDefault="008C438C" w:rsidP="008C438C">
      <w:pPr>
        <w:pStyle w:val="Stata"/>
      </w:pPr>
    </w:p>
    <w:p w:rsidR="008C438C" w:rsidRDefault="008C438C" w:rsidP="008C438C">
      <w:pPr>
        <w:pStyle w:val="Stata"/>
      </w:pPr>
    </w:p>
    <w:p w:rsidR="008C438C" w:rsidRDefault="008C438C" w:rsidP="008C438C">
      <w:pPr>
        <w:pStyle w:val="Heading4"/>
      </w:pPr>
      <w:r>
        <w:t>*Conventional Equal interval scoring of Party ID</w:t>
      </w:r>
    </w:p>
    <w:p w:rsidR="008C438C" w:rsidRDefault="008C438C" w:rsidP="008C438C">
      <w:pPr>
        <w:pStyle w:val="Stata"/>
      </w:pPr>
    </w:p>
    <w:p w:rsidR="008C438C" w:rsidRDefault="008C438C" w:rsidP="008C438C">
      <w:pPr>
        <w:pStyle w:val="Stata"/>
      </w:pPr>
    </w:p>
    <w:p w:rsidR="008C438C" w:rsidRDefault="008C438C" w:rsidP="008C438C">
      <w:pPr>
        <w:pStyle w:val="Stata"/>
      </w:pPr>
      <w:r>
        <w:t xml:space="preserve">recode </w:t>
      </w:r>
      <w:proofErr w:type="spellStart"/>
      <w:r>
        <w:t>ptyYou</w:t>
      </w:r>
      <w:proofErr w:type="spellEnd"/>
      <w:r>
        <w:t xml:space="preserve"> (1=0)(2=17)(3=33)(4=50)(5=67)(6=83)(7=100)( else = .), gen( </w:t>
      </w:r>
      <w:proofErr w:type="spellStart"/>
      <w:r>
        <w:t>ptyDem</w:t>
      </w:r>
      <w:proofErr w:type="spellEnd"/>
      <w:r>
        <w:t>)</w:t>
      </w:r>
    </w:p>
    <w:p w:rsidR="008C438C" w:rsidRDefault="008C438C" w:rsidP="008C438C">
      <w:pPr>
        <w:pStyle w:val="Stata"/>
      </w:pPr>
      <w:r>
        <w:t xml:space="preserve">   </w:t>
      </w:r>
      <w:proofErr w:type="gramStart"/>
      <w:r>
        <w:t>tab</w:t>
      </w:r>
      <w:proofErr w:type="gramEnd"/>
      <w:r>
        <w:t xml:space="preserve"> </w:t>
      </w:r>
      <w:proofErr w:type="spellStart"/>
      <w:r>
        <w:t>ptyDem</w:t>
      </w:r>
      <w:proofErr w:type="spellEnd"/>
      <w:r>
        <w:t>, m</w:t>
      </w:r>
    </w:p>
    <w:p w:rsidR="008C438C" w:rsidRDefault="008C438C" w:rsidP="008C438C">
      <w:pPr>
        <w:pStyle w:val="Stata"/>
      </w:pPr>
      <w:r>
        <w:t xml:space="preserve">   </w:t>
      </w:r>
      <w:proofErr w:type="gramStart"/>
      <w:r>
        <w:t>tab</w:t>
      </w:r>
      <w:proofErr w:type="gramEnd"/>
      <w:r>
        <w:t xml:space="preserve"> </w:t>
      </w:r>
      <w:proofErr w:type="spellStart"/>
      <w:r>
        <w:t>ptyYou</w:t>
      </w:r>
      <w:proofErr w:type="spellEnd"/>
      <w:r>
        <w:t xml:space="preserve"> </w:t>
      </w:r>
      <w:proofErr w:type="spellStart"/>
      <w:r>
        <w:t>ptyDem</w:t>
      </w:r>
      <w:proofErr w:type="spellEnd"/>
      <w:r>
        <w:t>, m</w:t>
      </w:r>
    </w:p>
    <w:p w:rsidR="008C438C" w:rsidRDefault="008C438C" w:rsidP="008C438C">
      <w:pPr>
        <w:pStyle w:val="Stata"/>
      </w:pPr>
    </w:p>
    <w:p w:rsidR="008C438C" w:rsidRDefault="008C438C" w:rsidP="008C438C">
      <w:pPr>
        <w:pStyle w:val="Stata"/>
      </w:pPr>
    </w:p>
    <w:p w:rsidR="008C438C" w:rsidRDefault="008C438C" w:rsidP="008C438C">
      <w:pPr>
        <w:pStyle w:val="Heading5"/>
      </w:pPr>
      <w:r>
        <w:t>*An alternate way of getting there</w:t>
      </w:r>
    </w:p>
    <w:p w:rsidR="008C438C" w:rsidRDefault="008C438C" w:rsidP="008C438C">
      <w:pPr>
        <w:pStyle w:val="StataComment"/>
      </w:pPr>
      <w:r>
        <w:t>*This is an alternative way of getting the same 0 to 100 scoring. We mention it here because it is an easier way of doing things later on.</w:t>
      </w:r>
    </w:p>
    <w:p w:rsidR="008C438C" w:rsidRDefault="008C438C" w:rsidP="008C438C">
      <w:pPr>
        <w:pStyle w:val="StataComment"/>
      </w:pPr>
      <w:r>
        <w:t>*Think back to elementary arithmetic: (1) we get rid of missing data and the odds and sods -- here "other" parties; (2) we rescore things to the bottom is zero (in the numerator);     (3) we make the range from 0 to 1 (in the denominator); then (just for convenience -- it does not really matter) (4) we multiply by 100 so the range is from 0 to 100, rather than 0 to one.</w:t>
      </w:r>
    </w:p>
    <w:p w:rsidR="008C438C" w:rsidRDefault="008C438C" w:rsidP="008C438C">
      <w:pPr>
        <w:pStyle w:val="Stata"/>
      </w:pPr>
    </w:p>
    <w:p w:rsidR="008C438C" w:rsidRDefault="008C438C" w:rsidP="008C438C">
      <w:pPr>
        <w:pStyle w:val="Stata"/>
      </w:pPr>
      <w:proofErr w:type="gramStart"/>
      <w:r>
        <w:t>recode</w:t>
      </w:r>
      <w:proofErr w:type="gramEnd"/>
      <w:r>
        <w:t xml:space="preserve"> </w:t>
      </w:r>
      <w:proofErr w:type="spellStart"/>
      <w:r>
        <w:t>ptyYou</w:t>
      </w:r>
      <w:proofErr w:type="spellEnd"/>
      <w:r>
        <w:t xml:space="preserve"> (-1 8 = .), gen( </w:t>
      </w:r>
      <w:r w:rsidRPr="004157A1">
        <w:rPr>
          <w:color w:val="FF0000"/>
        </w:rPr>
        <w:t>ptyDem2</w:t>
      </w:r>
      <w:r>
        <w:t>)</w:t>
      </w:r>
    </w:p>
    <w:p w:rsidR="008C438C" w:rsidRDefault="008C438C" w:rsidP="008C438C">
      <w:pPr>
        <w:pStyle w:val="Stata"/>
      </w:pPr>
      <w:r>
        <w:t xml:space="preserve">   </w:t>
      </w:r>
      <w:proofErr w:type="gramStart"/>
      <w:r>
        <w:t>tab</w:t>
      </w:r>
      <w:proofErr w:type="gramEnd"/>
      <w:r>
        <w:t xml:space="preserve"> ptyDem2, m</w:t>
      </w:r>
    </w:p>
    <w:p w:rsidR="008C438C" w:rsidRDefault="008C438C" w:rsidP="008C438C">
      <w:pPr>
        <w:pStyle w:val="Stata"/>
      </w:pPr>
      <w:r>
        <w:t xml:space="preserve">   </w:t>
      </w:r>
      <w:proofErr w:type="gramStart"/>
      <w:r>
        <w:t>tab</w:t>
      </w:r>
      <w:proofErr w:type="gramEnd"/>
      <w:r>
        <w:t xml:space="preserve"> </w:t>
      </w:r>
      <w:proofErr w:type="spellStart"/>
      <w:r>
        <w:t>ptyYou</w:t>
      </w:r>
      <w:proofErr w:type="spellEnd"/>
      <w:r>
        <w:t xml:space="preserve"> ptyDem2, m</w:t>
      </w:r>
    </w:p>
    <w:p w:rsidR="008C438C" w:rsidRDefault="008C438C" w:rsidP="008C438C">
      <w:pPr>
        <w:pStyle w:val="Stata"/>
      </w:pPr>
    </w:p>
    <w:p w:rsidR="008C438C" w:rsidRDefault="008C438C" w:rsidP="008C438C">
      <w:pPr>
        <w:pStyle w:val="Stata"/>
      </w:pPr>
      <w:r>
        <w:t xml:space="preserve">*Now for the serious step: get it into the range 0 to 1. </w:t>
      </w:r>
    </w:p>
    <w:p w:rsidR="008C438C" w:rsidRDefault="008C438C" w:rsidP="008C438C">
      <w:pPr>
        <w:pStyle w:val="Boxednote"/>
        <w:shd w:val="clear" w:color="auto" w:fill="CCFFFF"/>
      </w:pPr>
      <w:r>
        <w:rPr>
          <w:color w:val="FF0000"/>
        </w:rPr>
        <w:t>This is what we have so far:</w:t>
      </w:r>
      <w:r>
        <w:t xml:space="preserve"> In politics, do you usually think of yourself as a...</w:t>
      </w:r>
    </w:p>
    <w:p w:rsidR="008C438C" w:rsidRDefault="008C438C" w:rsidP="008C438C">
      <w:pPr>
        <w:pStyle w:val="Boxednote"/>
        <w:shd w:val="clear" w:color="auto" w:fill="CCFFFF"/>
        <w:rPr>
          <w:color w:val="008000"/>
        </w:rPr>
      </w:pPr>
      <w:r>
        <w:rPr>
          <w:color w:val="008000"/>
        </w:rPr>
        <w:t xml:space="preserve">   </w:t>
      </w:r>
      <w:r w:rsidRPr="000E6635">
        <w:rPr>
          <w:color w:val="008000"/>
          <w:highlight w:val="green"/>
        </w:rPr>
        <w:t>1</w:t>
      </w:r>
      <w:r>
        <w:rPr>
          <w:color w:val="008000"/>
        </w:rPr>
        <w:t xml:space="preserve"> Strong Republican   -- the </w:t>
      </w:r>
      <w:r w:rsidRPr="000E6635">
        <w:rPr>
          <w:color w:val="008000"/>
          <w:highlight w:val="green"/>
        </w:rPr>
        <w:t>LOW score</w:t>
      </w:r>
    </w:p>
    <w:p w:rsidR="008C438C" w:rsidRDefault="008C438C" w:rsidP="008C438C">
      <w:pPr>
        <w:pStyle w:val="Boxednote"/>
        <w:shd w:val="clear" w:color="auto" w:fill="CCFFFF"/>
        <w:rPr>
          <w:color w:val="008000"/>
        </w:rPr>
      </w:pPr>
      <w:r>
        <w:rPr>
          <w:color w:val="008000"/>
        </w:rPr>
        <w:t xml:space="preserve">   2 Republican</w:t>
      </w:r>
    </w:p>
    <w:p w:rsidR="008C438C" w:rsidRDefault="008C438C" w:rsidP="008C438C">
      <w:pPr>
        <w:pStyle w:val="Boxednote"/>
        <w:shd w:val="clear" w:color="auto" w:fill="CCFFFF"/>
        <w:rPr>
          <w:color w:val="008000"/>
        </w:rPr>
      </w:pPr>
      <w:r>
        <w:rPr>
          <w:color w:val="008000"/>
        </w:rPr>
        <w:t xml:space="preserve">   3 Independent, leaning Republican</w:t>
      </w:r>
    </w:p>
    <w:p w:rsidR="008C438C" w:rsidRDefault="008C438C" w:rsidP="008C438C">
      <w:pPr>
        <w:pStyle w:val="Boxednote"/>
        <w:shd w:val="clear" w:color="auto" w:fill="CCFFFF"/>
        <w:rPr>
          <w:color w:val="008000"/>
        </w:rPr>
      </w:pPr>
      <w:r>
        <w:rPr>
          <w:color w:val="008000"/>
        </w:rPr>
        <w:t xml:space="preserve">   4 Independent</w:t>
      </w:r>
    </w:p>
    <w:p w:rsidR="008C438C" w:rsidRDefault="008C438C" w:rsidP="008C438C">
      <w:pPr>
        <w:pStyle w:val="Boxednote"/>
        <w:shd w:val="clear" w:color="auto" w:fill="CCFFFF"/>
        <w:rPr>
          <w:color w:val="008000"/>
        </w:rPr>
      </w:pPr>
      <w:r>
        <w:rPr>
          <w:color w:val="008000"/>
        </w:rPr>
        <w:t xml:space="preserve">   5 Independent, leaning Democrat</w:t>
      </w:r>
    </w:p>
    <w:p w:rsidR="008C438C" w:rsidRDefault="008C438C" w:rsidP="008C438C">
      <w:pPr>
        <w:pStyle w:val="Boxednote"/>
        <w:shd w:val="clear" w:color="auto" w:fill="CCFFFF"/>
        <w:rPr>
          <w:color w:val="008000"/>
        </w:rPr>
      </w:pPr>
      <w:r>
        <w:rPr>
          <w:color w:val="008000"/>
        </w:rPr>
        <w:t xml:space="preserve">   6 Democrat</w:t>
      </w:r>
    </w:p>
    <w:p w:rsidR="008C438C" w:rsidRDefault="008C438C" w:rsidP="008C438C">
      <w:pPr>
        <w:pStyle w:val="Boxednote"/>
        <w:shd w:val="clear" w:color="auto" w:fill="CCFFFF"/>
        <w:rPr>
          <w:color w:val="008000"/>
        </w:rPr>
      </w:pPr>
      <w:r>
        <w:rPr>
          <w:color w:val="008000"/>
        </w:rPr>
        <w:t xml:space="preserve">   </w:t>
      </w:r>
      <w:r w:rsidRPr="000E6635">
        <w:rPr>
          <w:color w:val="008000"/>
          <w:highlight w:val="cyan"/>
        </w:rPr>
        <w:t>7</w:t>
      </w:r>
      <w:r>
        <w:rPr>
          <w:color w:val="008000"/>
        </w:rPr>
        <w:t xml:space="preserve"> Strong Democrat  -- the </w:t>
      </w:r>
      <w:r w:rsidRPr="000E6635">
        <w:rPr>
          <w:color w:val="008000"/>
          <w:highlight w:val="cyan"/>
        </w:rPr>
        <w:t>HIGH score</w:t>
      </w:r>
      <w:r>
        <w:rPr>
          <w:color w:val="008000"/>
        </w:rPr>
        <w:t xml:space="preserve"> </w:t>
      </w:r>
    </w:p>
    <w:p w:rsidR="008C438C" w:rsidRPr="000E6635" w:rsidRDefault="008C438C" w:rsidP="008C438C"/>
    <w:p w:rsidR="008C438C" w:rsidRPr="000E6635" w:rsidRDefault="008C438C" w:rsidP="008C438C">
      <w:pPr>
        <w:pStyle w:val="Boxednote"/>
        <w:shd w:val="clear" w:color="auto" w:fill="CCFFFF"/>
        <w:rPr>
          <w:color w:val="auto"/>
        </w:rPr>
      </w:pPr>
      <w:r w:rsidRPr="000E6635">
        <w:rPr>
          <w:color w:val="auto"/>
        </w:rPr>
        <w:t>This is the logic:</w:t>
      </w:r>
    </w:p>
    <w:p w:rsidR="008C438C" w:rsidRPr="000E6635" w:rsidRDefault="008C438C" w:rsidP="008C438C">
      <w:pPr>
        <w:pStyle w:val="Boxednote"/>
        <w:shd w:val="clear" w:color="auto" w:fill="CCFFFF"/>
        <w:rPr>
          <w:color w:val="auto"/>
        </w:rPr>
      </w:pPr>
      <w:r w:rsidRPr="000E6635">
        <w:rPr>
          <w:color w:val="auto"/>
        </w:rPr>
        <w:t xml:space="preserve">new score = (old score - </w:t>
      </w:r>
      <w:r w:rsidRPr="000E6635">
        <w:rPr>
          <w:color w:val="auto"/>
          <w:highlight w:val="green"/>
        </w:rPr>
        <w:t>LOW</w:t>
      </w:r>
      <w:r w:rsidRPr="000E6635">
        <w:rPr>
          <w:color w:val="auto"/>
        </w:rPr>
        <w:t xml:space="preserve">) / ( </w:t>
      </w:r>
      <w:r w:rsidRPr="000E6635">
        <w:rPr>
          <w:color w:val="auto"/>
          <w:highlight w:val="cyan"/>
        </w:rPr>
        <w:t>HIGH</w:t>
      </w:r>
      <w:r w:rsidRPr="000E6635">
        <w:rPr>
          <w:color w:val="auto"/>
        </w:rPr>
        <w:t xml:space="preserve"> - </w:t>
      </w:r>
      <w:r w:rsidRPr="000E6635">
        <w:rPr>
          <w:color w:val="auto"/>
          <w:highlight w:val="green"/>
        </w:rPr>
        <w:t>LOW</w:t>
      </w:r>
      <w:r w:rsidRPr="000E6635">
        <w:rPr>
          <w:color w:val="auto"/>
        </w:rPr>
        <w:t>)</w:t>
      </w:r>
    </w:p>
    <w:p w:rsidR="008C438C" w:rsidRPr="000E6635" w:rsidRDefault="008C438C" w:rsidP="008C438C">
      <w:pPr>
        <w:pStyle w:val="Boxednote"/>
        <w:shd w:val="clear" w:color="auto" w:fill="CCFFFF"/>
        <w:rPr>
          <w:color w:val="auto"/>
        </w:rPr>
      </w:pPr>
    </w:p>
    <w:p w:rsidR="008C438C" w:rsidRDefault="008C438C" w:rsidP="008C438C">
      <w:pPr>
        <w:pStyle w:val="Stata"/>
      </w:pPr>
      <w:proofErr w:type="gramStart"/>
      <w:r>
        <w:t>replace</w:t>
      </w:r>
      <w:proofErr w:type="gramEnd"/>
      <w:r>
        <w:t xml:space="preserve"> ptyDem2 = (</w:t>
      </w:r>
      <w:r w:rsidRPr="004157A1">
        <w:rPr>
          <w:color w:val="FF0000"/>
        </w:rPr>
        <w:t>ptyDem2</w:t>
      </w:r>
      <w:r>
        <w:t xml:space="preserve"> - </w:t>
      </w:r>
      <w:r w:rsidRPr="000E6635">
        <w:rPr>
          <w:highlight w:val="green"/>
        </w:rPr>
        <w:t>1</w:t>
      </w:r>
      <w:r>
        <w:t>) / (</w:t>
      </w:r>
      <w:r w:rsidRPr="000E6635">
        <w:rPr>
          <w:highlight w:val="cyan"/>
        </w:rPr>
        <w:t>7</w:t>
      </w:r>
      <w:r>
        <w:t xml:space="preserve"> - </w:t>
      </w:r>
      <w:r w:rsidRPr="000E6635">
        <w:rPr>
          <w:highlight w:val="green"/>
        </w:rPr>
        <w:t>1</w:t>
      </w:r>
      <w:r>
        <w:t>)</w:t>
      </w:r>
    </w:p>
    <w:p w:rsidR="008C438C" w:rsidRDefault="008C438C" w:rsidP="008C438C">
      <w:pPr>
        <w:pStyle w:val="Stata"/>
      </w:pPr>
      <w:r>
        <w:t xml:space="preserve">   </w:t>
      </w:r>
      <w:proofErr w:type="gramStart"/>
      <w:r>
        <w:t>tab</w:t>
      </w:r>
      <w:proofErr w:type="gramEnd"/>
      <w:r>
        <w:t xml:space="preserve"> ptyDem2 </w:t>
      </w:r>
    </w:p>
    <w:p w:rsidR="008C438C" w:rsidRDefault="008C438C" w:rsidP="008C438C">
      <w:pPr>
        <w:pStyle w:val="Stata"/>
      </w:pPr>
    </w:p>
    <w:p w:rsidR="008C438C" w:rsidRDefault="008C438C" w:rsidP="008C438C">
      <w:pPr>
        <w:pStyle w:val="Stata"/>
      </w:pPr>
      <w:r>
        <w:t xml:space="preserve">*For convenience: Convert to range 0 to 100, and round </w:t>
      </w:r>
    </w:p>
    <w:p w:rsidR="008C438C" w:rsidRDefault="008C438C" w:rsidP="008C438C">
      <w:pPr>
        <w:pStyle w:val="Stata"/>
      </w:pPr>
      <w:proofErr w:type="gramStart"/>
      <w:r>
        <w:t>replace</w:t>
      </w:r>
      <w:proofErr w:type="gramEnd"/>
      <w:r>
        <w:t xml:space="preserve"> ptyDem2 = ptyDem2 * 100</w:t>
      </w:r>
    </w:p>
    <w:p w:rsidR="008C438C" w:rsidRDefault="008C438C" w:rsidP="008C438C">
      <w:pPr>
        <w:pStyle w:val="Stata"/>
      </w:pPr>
      <w:r>
        <w:t xml:space="preserve">    </w:t>
      </w:r>
      <w:proofErr w:type="gramStart"/>
      <w:r>
        <w:t>tab</w:t>
      </w:r>
      <w:proofErr w:type="gramEnd"/>
      <w:r>
        <w:t xml:space="preserve"> ptyDem2</w:t>
      </w:r>
    </w:p>
    <w:p w:rsidR="008C438C" w:rsidRDefault="008C438C" w:rsidP="008C438C">
      <w:pPr>
        <w:pStyle w:val="Stata"/>
      </w:pPr>
    </w:p>
    <w:p w:rsidR="008C438C" w:rsidRDefault="008C438C" w:rsidP="008C438C">
      <w:pPr>
        <w:pStyle w:val="Stata"/>
      </w:pPr>
      <w:proofErr w:type="gramStart"/>
      <w:r>
        <w:t>replace</w:t>
      </w:r>
      <w:proofErr w:type="gramEnd"/>
      <w:r>
        <w:t xml:space="preserve"> ptyDem2 = round( ptyDem2, 1)</w:t>
      </w:r>
    </w:p>
    <w:p w:rsidR="008C438C" w:rsidRDefault="008C438C" w:rsidP="008C438C">
      <w:pPr>
        <w:pStyle w:val="Stata"/>
      </w:pPr>
      <w:r>
        <w:t xml:space="preserve">    </w:t>
      </w:r>
      <w:proofErr w:type="gramStart"/>
      <w:r>
        <w:t>tab</w:t>
      </w:r>
      <w:proofErr w:type="gramEnd"/>
      <w:r>
        <w:t xml:space="preserve"> ptyDem2</w:t>
      </w:r>
    </w:p>
    <w:p w:rsidR="008C438C" w:rsidRDefault="008C438C" w:rsidP="008C438C">
      <w:pPr>
        <w:pStyle w:val="Stata"/>
      </w:pPr>
    </w:p>
    <w:p w:rsidR="008C438C" w:rsidRDefault="008C438C" w:rsidP="008C438C">
      <w:pPr>
        <w:pStyle w:val="Stata"/>
      </w:pPr>
      <w:r>
        <w:t xml:space="preserve">*Now see how it compares to our original </w:t>
      </w:r>
      <w:proofErr w:type="spellStart"/>
      <w:r>
        <w:t>ptyDem</w:t>
      </w:r>
      <w:proofErr w:type="spellEnd"/>
      <w:r>
        <w:t xml:space="preserve"> obtained via a recode:</w:t>
      </w:r>
    </w:p>
    <w:p w:rsidR="008C438C" w:rsidRDefault="008C438C" w:rsidP="008C438C">
      <w:pPr>
        <w:pStyle w:val="Stata"/>
      </w:pPr>
      <w:proofErr w:type="spellStart"/>
      <w:proofErr w:type="gramStart"/>
      <w:r>
        <w:t>corr</w:t>
      </w:r>
      <w:proofErr w:type="spellEnd"/>
      <w:proofErr w:type="gramEnd"/>
      <w:r>
        <w:t xml:space="preserve"> </w:t>
      </w:r>
      <w:proofErr w:type="spellStart"/>
      <w:r>
        <w:t>ptyDem</w:t>
      </w:r>
      <w:proofErr w:type="spellEnd"/>
      <w:r>
        <w:t xml:space="preserve"> ptyDem2, m</w:t>
      </w:r>
    </w:p>
    <w:p w:rsidR="008C438C" w:rsidRDefault="008C438C" w:rsidP="008C438C">
      <w:pPr>
        <w:pStyle w:val="Box2note"/>
        <w:shd w:val="clear" w:color="auto" w:fill="CCFFFF" w:themeFill="accent4"/>
      </w:pPr>
      <w:r>
        <w:t>The two versions are the same</w:t>
      </w:r>
    </w:p>
    <w:p w:rsidR="008C438C" w:rsidRDefault="008C438C" w:rsidP="008C438C">
      <w:pPr>
        <w:pStyle w:val="Box2note"/>
        <w:shd w:val="clear" w:color="auto" w:fill="CCFFFF" w:themeFill="accent4"/>
      </w:pPr>
      <w:r>
        <w:t>(obs=1980)</w:t>
      </w:r>
    </w:p>
    <w:p w:rsidR="008C438C" w:rsidRDefault="008C438C" w:rsidP="008C438C">
      <w:pPr>
        <w:pStyle w:val="Box2note"/>
        <w:shd w:val="clear" w:color="auto" w:fill="CCFFFF" w:themeFill="accent4"/>
      </w:pPr>
      <w:r>
        <w:t xml:space="preserve">    Variable |         Mean    Std. Dev.          Min          Max</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ptyDem |     52.50051     29.95217            0          100</w:t>
      </w:r>
    </w:p>
    <w:p w:rsidR="008C438C" w:rsidRDefault="008C438C" w:rsidP="008C438C">
      <w:pPr>
        <w:pStyle w:val="Box2note"/>
        <w:shd w:val="clear" w:color="auto" w:fill="CCFFFF" w:themeFill="accent4"/>
      </w:pPr>
      <w:r>
        <w:t xml:space="preserve">     ptyDem2 |     52.50051     29.95217            0          100</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 xml:space="preserve">             |   ptyDem  ptyDem2</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ptyDem |   1.0000</w:t>
      </w:r>
    </w:p>
    <w:p w:rsidR="008C438C" w:rsidRDefault="008C438C" w:rsidP="008C438C">
      <w:pPr>
        <w:pStyle w:val="Box2note"/>
        <w:shd w:val="clear" w:color="auto" w:fill="CCFFFF" w:themeFill="accent4"/>
      </w:pPr>
      <w:r>
        <w:t xml:space="preserve">     ptyDem2 |   </w:t>
      </w:r>
      <w:r w:rsidRPr="006A2C51">
        <w:rPr>
          <w:highlight w:val="yellow"/>
        </w:rPr>
        <w:t>1.0000</w:t>
      </w:r>
      <w:r>
        <w:t xml:space="preserve">   1.0000    -- they are the same</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4"/>
      </w:pPr>
      <w:r>
        <w:t>*Is the equal interval assumption justified? Criterion: effects on Vote?</w:t>
      </w:r>
    </w:p>
    <w:p w:rsidR="008C438C" w:rsidRDefault="008C438C" w:rsidP="008C438C">
      <w:pPr>
        <w:pStyle w:val="Stata"/>
      </w:pPr>
    </w:p>
    <w:p w:rsidR="008C438C" w:rsidRDefault="008C438C" w:rsidP="008C438C">
      <w:pPr>
        <w:pStyle w:val="Stata"/>
      </w:pPr>
      <w:proofErr w:type="gramStart"/>
      <w:r>
        <w:t>table</w:t>
      </w:r>
      <w:proofErr w:type="gramEnd"/>
      <w:r>
        <w:t xml:space="preserve"> </w:t>
      </w:r>
      <w:proofErr w:type="spellStart"/>
      <w:r>
        <w:t>ptyDem</w:t>
      </w:r>
      <w:proofErr w:type="spellEnd"/>
      <w:r>
        <w:t xml:space="preserve">, c(m Obama </w:t>
      </w:r>
      <w:proofErr w:type="spellStart"/>
      <w:r>
        <w:t>freq</w:t>
      </w:r>
      <w:proofErr w:type="spellEnd"/>
      <w:r>
        <w:t>)</w:t>
      </w:r>
    </w:p>
    <w:p w:rsidR="008C438C" w:rsidRDefault="008C438C" w:rsidP="008C438C">
      <w:pPr>
        <w:pStyle w:val="Stata"/>
      </w:pPr>
    </w:p>
    <w:p w:rsidR="008C438C" w:rsidRDefault="008C438C" w:rsidP="008C438C">
      <w:pPr>
        <w:pStyle w:val="Stata"/>
      </w:pPr>
      <w:r>
        <w:t>*Graph it in Excel, in the usual way (and add a linear trend line in red):</w:t>
      </w:r>
    </w:p>
    <w:p w:rsidR="008C438C" w:rsidRDefault="008C438C" w:rsidP="008C438C">
      <w:pPr>
        <w:pStyle w:val="Stata"/>
        <w:jc w:val="center"/>
      </w:pPr>
      <w:r>
        <w:rPr>
          <w:noProof/>
        </w:rPr>
        <w:drawing>
          <wp:inline distT="0" distB="0" distL="0" distR="0" wp14:anchorId="0FF5F9F5" wp14:editId="6A82F5BB">
            <wp:extent cx="4276725" cy="38747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6725" cy="387477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Box2note"/>
        <w:shd w:val="clear" w:color="auto" w:fill="99CCFF" w:themeFill="accent5"/>
      </w:pPr>
      <w:r>
        <w:t>The increases are NOT all the same. So its not equal interval</w:t>
      </w:r>
    </w:p>
    <w:p w:rsidR="008C438C" w:rsidRDefault="008C438C" w:rsidP="008C438C">
      <w:pPr>
        <w:pStyle w:val="Box2note"/>
        <w:shd w:val="clear" w:color="auto" w:fill="99CCFF" w:themeFill="accent5"/>
      </w:pPr>
      <w:r>
        <w:t xml:space="preserve"> table ptyDem, c(m Obama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RECODE of |</w:t>
      </w:r>
    </w:p>
    <w:p w:rsidR="008C438C" w:rsidRDefault="008C438C" w:rsidP="008C438C">
      <w:pPr>
        <w:pStyle w:val="Box2note"/>
        <w:shd w:val="clear" w:color="auto" w:fill="CCFFFF" w:themeFill="accent4"/>
      </w:pPr>
      <w:r>
        <w:t>ptyYou    | mean(Obama)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0 |    </w:t>
      </w:r>
      <w:r w:rsidRPr="00575B20">
        <w:rPr>
          <w:highlight w:val="green"/>
        </w:rPr>
        <w:t>.02</w:t>
      </w:r>
      <w:r>
        <w:t>11268          152</w:t>
      </w:r>
    </w:p>
    <w:p w:rsidR="008C438C" w:rsidRDefault="008C438C" w:rsidP="008C438C">
      <w:pPr>
        <w:pStyle w:val="Box2note"/>
        <w:shd w:val="clear" w:color="auto" w:fill="CCFFFF" w:themeFill="accent4"/>
      </w:pPr>
      <w:r>
        <w:t xml:space="preserve">       17 |    </w:t>
      </w:r>
      <w:r w:rsidRPr="00575B20">
        <w:rPr>
          <w:highlight w:val="cyan"/>
        </w:rPr>
        <w:t>.11</w:t>
      </w:r>
      <w:r>
        <w:t>34752          343  -- increases .11 - .02 = .09</w:t>
      </w:r>
    </w:p>
    <w:p w:rsidR="008C438C" w:rsidRDefault="008C438C" w:rsidP="008C438C">
      <w:pPr>
        <w:pStyle w:val="Box2note"/>
        <w:shd w:val="clear" w:color="auto" w:fill="CCFFFF" w:themeFill="accent4"/>
      </w:pPr>
      <w:r>
        <w:t xml:space="preserve">       33 |    .1446541          204  -- increases .14 - .11 = .03</w:t>
      </w:r>
    </w:p>
    <w:p w:rsidR="008C438C" w:rsidRDefault="008C438C" w:rsidP="008C438C">
      <w:pPr>
        <w:pStyle w:val="Box2note"/>
        <w:shd w:val="clear" w:color="auto" w:fill="CCFFFF" w:themeFill="accent4"/>
      </w:pPr>
      <w:r>
        <w:t xml:space="preserve">       50 |    .5689655          415  -- increases .57 - .14 = .</w:t>
      </w:r>
      <w:r w:rsidRPr="000E149A">
        <w:rPr>
          <w:highlight w:val="yellow"/>
        </w:rPr>
        <w:t>43</w:t>
      </w:r>
    </w:p>
    <w:p w:rsidR="008C438C" w:rsidRDefault="008C438C" w:rsidP="008C438C">
      <w:pPr>
        <w:pStyle w:val="Box2note"/>
        <w:shd w:val="clear" w:color="auto" w:fill="CCFFFF" w:themeFill="accent4"/>
      </w:pPr>
      <w:r>
        <w:t xml:space="preserve">       67 |    .8894472          256  -- increases .89 - .57 = .</w:t>
      </w:r>
      <w:r w:rsidRPr="000E149A">
        <w:rPr>
          <w:highlight w:val="yellow"/>
        </w:rPr>
        <w:t>32</w:t>
      </w:r>
    </w:p>
    <w:p w:rsidR="008C438C" w:rsidRDefault="008C438C" w:rsidP="008C438C">
      <w:pPr>
        <w:pStyle w:val="Box2note"/>
        <w:shd w:val="clear" w:color="auto" w:fill="CCFFFF" w:themeFill="accent4"/>
      </w:pPr>
      <w:r>
        <w:t xml:space="preserve">       83 |    .8912387          442  -- increases .89 - .80 = .00 </w:t>
      </w:r>
    </w:p>
    <w:p w:rsidR="008C438C" w:rsidRDefault="008C438C" w:rsidP="008C438C">
      <w:pPr>
        <w:pStyle w:val="Box2note"/>
        <w:shd w:val="clear" w:color="auto" w:fill="CCFFFF" w:themeFill="accent4"/>
      </w:pPr>
      <w:r>
        <w:t xml:space="preserve">      100 |    .9798658          168  -- increases .98 - .89 = .09</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Categories:</w:t>
      </w:r>
    </w:p>
    <w:p w:rsidR="008C438C" w:rsidRDefault="008C438C" w:rsidP="008C438C">
      <w:pPr>
        <w:pStyle w:val="Box2note"/>
        <w:shd w:val="clear" w:color="auto" w:fill="CCFFFF" w:themeFill="accent4"/>
        <w:rPr>
          <w:color w:val="008000"/>
        </w:rPr>
      </w:pPr>
      <w:r>
        <w:rPr>
          <w:color w:val="008000"/>
        </w:rPr>
        <w:t>Equal    Original</w:t>
      </w:r>
    </w:p>
    <w:p w:rsidR="008C438C" w:rsidRDefault="008C438C" w:rsidP="008C438C">
      <w:pPr>
        <w:pStyle w:val="Box2note"/>
        <w:shd w:val="clear" w:color="auto" w:fill="CCFFFF" w:themeFill="accent4"/>
        <w:rPr>
          <w:color w:val="008000"/>
        </w:rPr>
      </w:pPr>
      <w:r>
        <w:rPr>
          <w:color w:val="008000"/>
        </w:rPr>
        <w:t>intvl:   qnr scores:</w:t>
      </w:r>
    </w:p>
    <w:p w:rsidR="008C438C" w:rsidRDefault="008C438C" w:rsidP="008C438C">
      <w:pPr>
        <w:pStyle w:val="Box2note"/>
        <w:shd w:val="clear" w:color="auto" w:fill="CCFFFF" w:themeFill="accent4"/>
        <w:rPr>
          <w:color w:val="008000"/>
        </w:rPr>
      </w:pPr>
      <w:r>
        <w:rPr>
          <w:color w:val="008000"/>
        </w:rPr>
        <w:t xml:space="preserve"> ptyDem  ptyYou  </w:t>
      </w:r>
    </w:p>
    <w:p w:rsidR="008C438C" w:rsidRDefault="008C438C" w:rsidP="008C438C">
      <w:pPr>
        <w:pStyle w:val="Box2note"/>
        <w:shd w:val="clear" w:color="auto" w:fill="CCFFFF" w:themeFill="accent4"/>
        <w:rPr>
          <w:color w:val="008000"/>
        </w:rPr>
      </w:pPr>
      <w:r>
        <w:rPr>
          <w:color w:val="008000"/>
        </w:rPr>
        <w:t xml:space="preserve">  0       </w:t>
      </w:r>
      <w:r w:rsidRPr="000E6635">
        <w:rPr>
          <w:color w:val="008000"/>
          <w:highlight w:val="green"/>
        </w:rPr>
        <w:t>1</w:t>
      </w:r>
      <w:r>
        <w:rPr>
          <w:color w:val="008000"/>
        </w:rPr>
        <w:t xml:space="preserve">    Strong Republican   -- the </w:t>
      </w:r>
      <w:r w:rsidRPr="000E6635">
        <w:rPr>
          <w:color w:val="008000"/>
          <w:highlight w:val="green"/>
        </w:rPr>
        <w:t>LOW score</w:t>
      </w:r>
    </w:p>
    <w:p w:rsidR="008C438C" w:rsidRDefault="008C438C" w:rsidP="008C438C">
      <w:pPr>
        <w:pStyle w:val="Box2note"/>
        <w:shd w:val="clear" w:color="auto" w:fill="CCFFFF" w:themeFill="accent4"/>
        <w:rPr>
          <w:color w:val="008000"/>
        </w:rPr>
      </w:pPr>
      <w:r>
        <w:rPr>
          <w:color w:val="008000"/>
        </w:rPr>
        <w:t xml:space="preserve"> 17       2    Republican</w:t>
      </w:r>
    </w:p>
    <w:p w:rsidR="008C438C" w:rsidRDefault="008C438C" w:rsidP="008C438C">
      <w:pPr>
        <w:pStyle w:val="Box2note"/>
        <w:shd w:val="clear" w:color="auto" w:fill="CCFFFF" w:themeFill="accent4"/>
        <w:rPr>
          <w:color w:val="008000"/>
        </w:rPr>
      </w:pPr>
      <w:r>
        <w:rPr>
          <w:color w:val="008000"/>
        </w:rPr>
        <w:t xml:space="preserve"> 33       3    Independent, leaning Republican</w:t>
      </w:r>
    </w:p>
    <w:p w:rsidR="008C438C" w:rsidRDefault="008C438C" w:rsidP="008C438C">
      <w:pPr>
        <w:pStyle w:val="Box2note"/>
        <w:shd w:val="clear" w:color="auto" w:fill="CCFFFF" w:themeFill="accent4"/>
        <w:rPr>
          <w:color w:val="008000"/>
        </w:rPr>
      </w:pPr>
      <w:r>
        <w:rPr>
          <w:color w:val="008000"/>
        </w:rPr>
        <w:t xml:space="preserve"> 50       4    Independent</w:t>
      </w:r>
    </w:p>
    <w:p w:rsidR="008C438C" w:rsidRDefault="008C438C" w:rsidP="008C438C">
      <w:pPr>
        <w:pStyle w:val="Box2note"/>
        <w:shd w:val="clear" w:color="auto" w:fill="CCFFFF" w:themeFill="accent4"/>
        <w:rPr>
          <w:color w:val="008000"/>
        </w:rPr>
      </w:pPr>
      <w:r>
        <w:rPr>
          <w:color w:val="008000"/>
        </w:rPr>
        <w:t xml:space="preserve"> 67       5    Independent, leaning Democrat</w:t>
      </w:r>
    </w:p>
    <w:p w:rsidR="008C438C" w:rsidRDefault="008C438C" w:rsidP="008C438C">
      <w:pPr>
        <w:pStyle w:val="Box2note"/>
        <w:shd w:val="clear" w:color="auto" w:fill="CCFFFF" w:themeFill="accent4"/>
        <w:rPr>
          <w:color w:val="008000"/>
        </w:rPr>
      </w:pPr>
      <w:r>
        <w:rPr>
          <w:color w:val="008000"/>
        </w:rPr>
        <w:t xml:space="preserve"> 83       6    Democrat</w:t>
      </w:r>
    </w:p>
    <w:p w:rsidR="008C438C" w:rsidRDefault="008C438C" w:rsidP="008C438C">
      <w:pPr>
        <w:pStyle w:val="Box2note"/>
        <w:shd w:val="clear" w:color="auto" w:fill="CCFFFF" w:themeFill="accent4"/>
        <w:rPr>
          <w:color w:val="008000"/>
        </w:rPr>
      </w:pPr>
      <w:r>
        <w:rPr>
          <w:color w:val="008000"/>
        </w:rPr>
        <w:t xml:space="preserve">100       </w:t>
      </w:r>
      <w:r w:rsidRPr="000E6635">
        <w:rPr>
          <w:color w:val="008000"/>
          <w:highlight w:val="cyan"/>
        </w:rPr>
        <w:t>7</w:t>
      </w:r>
      <w:r>
        <w:rPr>
          <w:color w:val="008000"/>
        </w:rPr>
        <w:t xml:space="preserve">    Strong Democrat  -- the </w:t>
      </w:r>
      <w:r w:rsidRPr="000E6635">
        <w:rPr>
          <w:color w:val="008000"/>
          <w:highlight w:val="cyan"/>
        </w:rPr>
        <w:t>HIGH score</w:t>
      </w:r>
      <w:r>
        <w:rPr>
          <w:color w:val="008000"/>
        </w:rPr>
        <w:t xml:space="preserve"> </w:t>
      </w:r>
    </w:p>
    <w:p w:rsidR="008C438C" w:rsidRDefault="008C438C" w:rsidP="008C438C">
      <w:pPr>
        <w:pStyle w:val="Stata"/>
      </w:pPr>
    </w:p>
    <w:p w:rsidR="008C438C" w:rsidRDefault="008C438C" w:rsidP="008C438C">
      <w:pPr>
        <w:pStyle w:val="Stata"/>
      </w:pPr>
    </w:p>
    <w:p w:rsidR="008C438C" w:rsidRDefault="008C438C" w:rsidP="008C438C">
      <w:pPr>
        <w:pStyle w:val="Heading4"/>
      </w:pPr>
      <w:r>
        <w:t xml:space="preserve">*Effect proportional scoring </w:t>
      </w:r>
    </w:p>
    <w:p w:rsidR="008C438C" w:rsidRDefault="008C438C" w:rsidP="008C438C">
      <w:pPr>
        <w:pStyle w:val="Stata"/>
      </w:pPr>
    </w:p>
    <w:p w:rsidR="008C438C" w:rsidRDefault="008C438C" w:rsidP="008C438C">
      <w:pPr>
        <w:pStyle w:val="StataComment"/>
      </w:pPr>
      <w:r>
        <w:t xml:space="preserve">*Score it according to the means. We do this starting with the original questionnaire scoring, in </w:t>
      </w:r>
      <w:proofErr w:type="spellStart"/>
      <w:r>
        <w:t>ptyYou</w:t>
      </w:r>
      <w:proofErr w:type="spellEnd"/>
      <w:r>
        <w:t xml:space="preserve">  </w:t>
      </w:r>
    </w:p>
    <w:p w:rsidR="008C438C" w:rsidRDefault="008C438C" w:rsidP="008C438C">
      <w:pPr>
        <w:pStyle w:val="StataComment"/>
      </w:pPr>
      <w:r>
        <w:t xml:space="preserve">*We could also do it with </w:t>
      </w:r>
      <w:proofErr w:type="spellStart"/>
      <w:r>
        <w:t>ptyDem</w:t>
      </w:r>
      <w:proofErr w:type="spellEnd"/>
      <w:r>
        <w:t xml:space="preserve">, but using the original is simpler. (There is also a tricky bit: </w:t>
      </w:r>
      <w:proofErr w:type="spellStart"/>
      <w:r>
        <w:t>Stata</w:t>
      </w:r>
      <w:proofErr w:type="spellEnd"/>
      <w:r>
        <w:t xml:space="preserve"> is clumsy about rounding and recodes of computed variables sometimes fall afoul of that. So if we use </w:t>
      </w:r>
      <w:proofErr w:type="spellStart"/>
      <w:r>
        <w:t>ptyDem</w:t>
      </w:r>
      <w:proofErr w:type="spellEnd"/>
      <w:r>
        <w:t xml:space="preserve"> we have to be sure to ROUND the answers (as we did). </w:t>
      </w:r>
      <w:proofErr w:type="gramStart"/>
      <w:r>
        <w:t>Tedious!)</w:t>
      </w:r>
      <w:proofErr w:type="gramEnd"/>
    </w:p>
    <w:p w:rsidR="008C438C" w:rsidRDefault="008C438C" w:rsidP="008C438C">
      <w:pPr>
        <w:pStyle w:val="Stata"/>
      </w:pPr>
    </w:p>
    <w:p w:rsidR="008C438C" w:rsidRDefault="008C438C" w:rsidP="008C438C">
      <w:pPr>
        <w:pStyle w:val="Stata"/>
      </w:pPr>
    </w:p>
    <w:p w:rsidR="008C438C" w:rsidRDefault="008C438C" w:rsidP="008C438C">
      <w:pPr>
        <w:pStyle w:val="Stata"/>
      </w:pPr>
      <w:r>
        <w:t xml:space="preserve">recode </w:t>
      </w:r>
      <w:proofErr w:type="spellStart"/>
      <w:r>
        <w:t>ptyYou</w:t>
      </w:r>
      <w:proofErr w:type="spellEnd"/>
      <w:r>
        <w:t xml:space="preserve"> (1=.</w:t>
      </w:r>
      <w:r w:rsidRPr="00575B20">
        <w:rPr>
          <w:highlight w:val="green"/>
        </w:rPr>
        <w:t>02</w:t>
      </w:r>
      <w:r>
        <w:t xml:space="preserve">)(2= </w:t>
      </w:r>
      <w:r w:rsidRPr="00575B20">
        <w:rPr>
          <w:highlight w:val="cyan"/>
        </w:rPr>
        <w:t>.11</w:t>
      </w:r>
      <w:r>
        <w:t xml:space="preserve">)(3=.14)(4=.57)(5=.889)(6=.891)(7=.98)(else = .), gen( </w:t>
      </w:r>
      <w:proofErr w:type="spellStart"/>
      <w:r>
        <w:t>ptyEp</w:t>
      </w:r>
      <w:proofErr w:type="spellEnd"/>
      <w:r>
        <w:t xml:space="preserve"> )</w:t>
      </w:r>
    </w:p>
    <w:p w:rsidR="008C438C" w:rsidRDefault="008C438C" w:rsidP="008C438C">
      <w:pPr>
        <w:pStyle w:val="Stata"/>
      </w:pPr>
      <w:proofErr w:type="gramStart"/>
      <w:r>
        <w:t>tab</w:t>
      </w:r>
      <w:proofErr w:type="gramEnd"/>
      <w:r>
        <w:t xml:space="preserve"> </w:t>
      </w:r>
      <w:proofErr w:type="spellStart"/>
      <w:r>
        <w:t>ptyEp</w:t>
      </w:r>
      <w:proofErr w:type="spellEnd"/>
    </w:p>
    <w:p w:rsidR="008C438C" w:rsidRDefault="008C438C" w:rsidP="008C438C">
      <w:pPr>
        <w:pStyle w:val="Box2note"/>
        <w:shd w:val="clear" w:color="auto" w:fill="CCFFFF" w:themeFill="accent4"/>
      </w:pPr>
      <w:r>
        <w:t xml:space="preserve">  RECODE of |</w:t>
      </w:r>
    </w:p>
    <w:p w:rsidR="008C438C" w:rsidRDefault="008C438C" w:rsidP="008C438C">
      <w:pPr>
        <w:pStyle w:val="Box2note"/>
        <w:shd w:val="clear" w:color="auto" w:fill="CCFFFF" w:themeFill="accent4"/>
      </w:pPr>
      <w:r>
        <w:t xml:space="preserve">     ptyYou |      Freq.     Percent        Cum.</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.02 |        152        7.68        7.68</w:t>
      </w:r>
    </w:p>
    <w:p w:rsidR="008C438C" w:rsidRDefault="008C438C" w:rsidP="008C438C">
      <w:pPr>
        <w:pStyle w:val="Box2note"/>
        <w:shd w:val="clear" w:color="auto" w:fill="CCFFFF" w:themeFill="accent4"/>
      </w:pPr>
      <w:r>
        <w:t xml:space="preserve">        .11 |        343       17.32       25.00</w:t>
      </w:r>
    </w:p>
    <w:p w:rsidR="008C438C" w:rsidRDefault="008C438C" w:rsidP="008C438C">
      <w:pPr>
        <w:pStyle w:val="Box2note"/>
        <w:shd w:val="clear" w:color="auto" w:fill="CCFFFF" w:themeFill="accent4"/>
      </w:pPr>
      <w:r>
        <w:t xml:space="preserve">        .14 |        204       10.30       35.30</w:t>
      </w:r>
    </w:p>
    <w:p w:rsidR="008C438C" w:rsidRDefault="008C438C" w:rsidP="008C438C">
      <w:pPr>
        <w:pStyle w:val="Box2note"/>
        <w:shd w:val="clear" w:color="auto" w:fill="CCFFFF" w:themeFill="accent4"/>
      </w:pPr>
      <w:r>
        <w:t xml:space="preserve">        .57 |        415       20.96       56.26</w:t>
      </w:r>
    </w:p>
    <w:p w:rsidR="008C438C" w:rsidRDefault="008C438C" w:rsidP="008C438C">
      <w:pPr>
        <w:pStyle w:val="Box2note"/>
        <w:shd w:val="clear" w:color="auto" w:fill="CCFFFF" w:themeFill="accent4"/>
      </w:pPr>
      <w:r>
        <w:t xml:space="preserve">       .889 |        256       12.93       69.19</w:t>
      </w:r>
    </w:p>
    <w:p w:rsidR="008C438C" w:rsidRDefault="008C438C" w:rsidP="008C438C">
      <w:pPr>
        <w:pStyle w:val="Box2note"/>
        <w:shd w:val="clear" w:color="auto" w:fill="CCFFFF" w:themeFill="accent4"/>
      </w:pPr>
      <w:r>
        <w:t xml:space="preserve">       .891 |        442       22.32       91.52</w:t>
      </w:r>
    </w:p>
    <w:p w:rsidR="008C438C" w:rsidRDefault="008C438C" w:rsidP="008C438C">
      <w:pPr>
        <w:pStyle w:val="Box2note"/>
        <w:shd w:val="clear" w:color="auto" w:fill="CCFFFF" w:themeFill="accent4"/>
      </w:pPr>
      <w:r>
        <w:t xml:space="preserve">        .98 |        168        8.48      100.00</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Total |      1,980      100.00</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*Now for clarity, rescore this so that it ranges from exactly 0 to exactly 100. This is easy using the arithmetical tricks we just described: </w:t>
      </w:r>
    </w:p>
    <w:p w:rsidR="008C438C" w:rsidRDefault="008C438C" w:rsidP="008C438C">
      <w:pPr>
        <w:pStyle w:val="Stata"/>
      </w:pPr>
    </w:p>
    <w:p w:rsidR="008C438C" w:rsidRDefault="008C438C" w:rsidP="008C438C">
      <w:pPr>
        <w:pStyle w:val="Stata"/>
      </w:pPr>
      <w:proofErr w:type="gramStart"/>
      <w:r>
        <w:t>replace</w:t>
      </w:r>
      <w:proofErr w:type="gramEnd"/>
      <w:r>
        <w:t xml:space="preserve"> </w:t>
      </w:r>
      <w:proofErr w:type="spellStart"/>
      <w:r>
        <w:t>ptyEp</w:t>
      </w:r>
      <w:proofErr w:type="spellEnd"/>
      <w:r>
        <w:t xml:space="preserve"> = ( </w:t>
      </w:r>
      <w:proofErr w:type="spellStart"/>
      <w:r>
        <w:t>ptyEp</w:t>
      </w:r>
      <w:proofErr w:type="spellEnd"/>
      <w:r>
        <w:t xml:space="preserve"> - .02) / (.98 - .02)</w:t>
      </w:r>
    </w:p>
    <w:p w:rsidR="008C438C" w:rsidRDefault="008C438C" w:rsidP="008C438C">
      <w:pPr>
        <w:pStyle w:val="Stata"/>
      </w:pPr>
      <w:proofErr w:type="gramStart"/>
      <w:r>
        <w:t>replace</w:t>
      </w:r>
      <w:proofErr w:type="gramEnd"/>
      <w:r>
        <w:t xml:space="preserve"> </w:t>
      </w:r>
      <w:proofErr w:type="spellStart"/>
      <w:r>
        <w:t>ptyEp</w:t>
      </w:r>
      <w:proofErr w:type="spellEnd"/>
      <w:r>
        <w:t xml:space="preserve"> = </w:t>
      </w:r>
      <w:proofErr w:type="spellStart"/>
      <w:r>
        <w:t>ptyEp</w:t>
      </w:r>
      <w:proofErr w:type="spellEnd"/>
      <w:r>
        <w:t xml:space="preserve"> * 100</w:t>
      </w:r>
    </w:p>
    <w:p w:rsidR="008C438C" w:rsidRDefault="008C438C" w:rsidP="008C438C">
      <w:pPr>
        <w:pStyle w:val="Stata"/>
      </w:pPr>
      <w:proofErr w:type="gramStart"/>
      <w:r>
        <w:t>replace</w:t>
      </w:r>
      <w:proofErr w:type="gramEnd"/>
      <w:r>
        <w:t xml:space="preserve"> </w:t>
      </w:r>
      <w:proofErr w:type="spellStart"/>
      <w:r>
        <w:t>ptyEp</w:t>
      </w:r>
      <w:proofErr w:type="spellEnd"/>
      <w:r>
        <w:t xml:space="preserve"> = round( </w:t>
      </w:r>
      <w:proofErr w:type="spellStart"/>
      <w:r>
        <w:t>ptyEp</w:t>
      </w:r>
      <w:proofErr w:type="spellEnd"/>
      <w:r>
        <w:t>, 1)</w:t>
      </w:r>
    </w:p>
    <w:p w:rsidR="008C438C" w:rsidRDefault="008C438C" w:rsidP="008C438C">
      <w:pPr>
        <w:pStyle w:val="Stata"/>
      </w:pPr>
      <w:r>
        <w:t xml:space="preserve">    </w:t>
      </w:r>
      <w:proofErr w:type="gramStart"/>
      <w:r>
        <w:t>tab</w:t>
      </w:r>
      <w:proofErr w:type="gramEnd"/>
      <w:r>
        <w:t xml:space="preserve"> </w:t>
      </w:r>
      <w:proofErr w:type="spellStart"/>
      <w:r>
        <w:t>ptyEp</w:t>
      </w:r>
      <w:proofErr w:type="spellEnd"/>
    </w:p>
    <w:p w:rsidR="008C438C" w:rsidRDefault="008C438C" w:rsidP="008C438C">
      <w:pPr>
        <w:pStyle w:val="Box2note"/>
        <w:shd w:val="clear" w:color="auto" w:fill="CCFFFF" w:themeFill="accent4"/>
      </w:pPr>
      <w:r>
        <w:t xml:space="preserve">  RECODE of |</w:t>
      </w:r>
    </w:p>
    <w:p w:rsidR="008C438C" w:rsidRDefault="008C438C" w:rsidP="008C438C">
      <w:pPr>
        <w:pStyle w:val="Box2note"/>
        <w:shd w:val="clear" w:color="auto" w:fill="CCFFFF" w:themeFill="accent4"/>
      </w:pPr>
      <w:r>
        <w:t xml:space="preserve">     ptyYou |      Freq.     Percent        Cum.</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0 |        152        7.68        7.68</w:t>
      </w:r>
    </w:p>
    <w:p w:rsidR="008C438C" w:rsidRDefault="008C438C" w:rsidP="008C438C">
      <w:pPr>
        <w:pStyle w:val="Box2note"/>
        <w:shd w:val="clear" w:color="auto" w:fill="CCFFFF" w:themeFill="accent4"/>
      </w:pPr>
      <w:r>
        <w:t xml:space="preserve">          9 |        343       17.32       25.00</w:t>
      </w:r>
    </w:p>
    <w:p w:rsidR="008C438C" w:rsidRDefault="008C438C" w:rsidP="008C438C">
      <w:pPr>
        <w:pStyle w:val="Box2note"/>
        <w:shd w:val="clear" w:color="auto" w:fill="CCFFFF" w:themeFill="accent4"/>
      </w:pPr>
      <w:r>
        <w:t xml:space="preserve">         13 |        204       10.30       35.30</w:t>
      </w:r>
    </w:p>
    <w:p w:rsidR="008C438C" w:rsidRDefault="008C438C" w:rsidP="008C438C">
      <w:pPr>
        <w:pStyle w:val="Box2note"/>
        <w:shd w:val="clear" w:color="auto" w:fill="CCFFFF" w:themeFill="accent4"/>
      </w:pPr>
      <w:r>
        <w:t xml:space="preserve">         57 |        415       20.96       56.26</w:t>
      </w:r>
    </w:p>
    <w:p w:rsidR="008C438C" w:rsidRDefault="008C438C" w:rsidP="008C438C">
      <w:pPr>
        <w:pStyle w:val="Box2note"/>
        <w:shd w:val="clear" w:color="auto" w:fill="CCFFFF" w:themeFill="accent4"/>
      </w:pPr>
      <w:r>
        <w:t xml:space="preserve">         91 |        698       35.25       91.52</w:t>
      </w:r>
    </w:p>
    <w:p w:rsidR="008C438C" w:rsidRDefault="008C438C" w:rsidP="008C438C">
      <w:pPr>
        <w:pStyle w:val="Box2note"/>
        <w:shd w:val="clear" w:color="auto" w:fill="CCFFFF" w:themeFill="accent4"/>
      </w:pPr>
      <w:r>
        <w:t xml:space="preserve">        100 |        168        8.48      100.00</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Total |      1,980      100.00</w:t>
      </w:r>
    </w:p>
    <w:p w:rsidR="008C438C" w:rsidRDefault="008C438C" w:rsidP="008C438C">
      <w:pPr>
        <w:pStyle w:val="Stata"/>
      </w:pPr>
    </w:p>
    <w:p w:rsidR="008C438C" w:rsidRDefault="008C438C" w:rsidP="008C438C">
      <w:pPr>
        <w:pStyle w:val="Stata"/>
      </w:pPr>
    </w:p>
    <w:p w:rsidR="008C438C" w:rsidRDefault="008C438C" w:rsidP="008C438C">
      <w:pPr>
        <w:pStyle w:val="Heading5"/>
      </w:pPr>
      <w:r>
        <w:t>*Compare the equal interval and effect proportional versions</w:t>
      </w:r>
    </w:p>
    <w:p w:rsidR="008C438C" w:rsidRDefault="008C438C" w:rsidP="008C438C">
      <w:pPr>
        <w:pStyle w:val="Stata"/>
      </w:pPr>
    </w:p>
    <w:p w:rsidR="008C438C" w:rsidRDefault="008C438C" w:rsidP="008C438C">
      <w:pPr>
        <w:pStyle w:val="Stata"/>
      </w:pPr>
      <w:proofErr w:type="gramStart"/>
      <w:r>
        <w:t>table</w:t>
      </w:r>
      <w:proofErr w:type="gramEnd"/>
      <w:r>
        <w:t xml:space="preserve"> </w:t>
      </w:r>
      <w:proofErr w:type="spellStart"/>
      <w:r>
        <w:t>ptyYou</w:t>
      </w:r>
      <w:proofErr w:type="spellEnd"/>
      <w:r>
        <w:t xml:space="preserve">, c(m </w:t>
      </w:r>
      <w:proofErr w:type="spellStart"/>
      <w:r>
        <w:t>ptyDem</w:t>
      </w:r>
      <w:proofErr w:type="spellEnd"/>
      <w:r>
        <w:t xml:space="preserve">   m </w:t>
      </w:r>
      <w:proofErr w:type="spellStart"/>
      <w:r>
        <w:t>ptyEp</w:t>
      </w:r>
      <w:proofErr w:type="spellEnd"/>
      <w:r>
        <w:t xml:space="preserve">   m Obama </w:t>
      </w:r>
      <w:proofErr w:type="spellStart"/>
      <w:r>
        <w:t>freq</w:t>
      </w:r>
      <w:proofErr w:type="spellEnd"/>
      <w:r>
        <w:t>)</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ptyYou | mean(ptyDem)   mean(ptyEp)   mean(Obama)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-1 |                                    .6875           194</w:t>
      </w:r>
    </w:p>
    <w:p w:rsidR="008C438C" w:rsidRDefault="008C438C" w:rsidP="008C438C">
      <w:pPr>
        <w:pStyle w:val="Box2note"/>
        <w:shd w:val="clear" w:color="auto" w:fill="CCFFFF" w:themeFill="accent4"/>
      </w:pPr>
      <w:r>
        <w:t xml:space="preserve">        1 |            0             0      .0211268           152</w:t>
      </w:r>
    </w:p>
    <w:p w:rsidR="008C438C" w:rsidRDefault="008C438C" w:rsidP="008C438C">
      <w:pPr>
        <w:pStyle w:val="Box2note"/>
        <w:shd w:val="clear" w:color="auto" w:fill="CCFFFF" w:themeFill="accent4"/>
      </w:pPr>
      <w:r>
        <w:t xml:space="preserve">        2 |           17             9      .1134752           343</w:t>
      </w:r>
    </w:p>
    <w:p w:rsidR="008C438C" w:rsidRDefault="008C438C" w:rsidP="008C438C">
      <w:pPr>
        <w:pStyle w:val="Box2note"/>
        <w:shd w:val="clear" w:color="auto" w:fill="CCFFFF" w:themeFill="accent4"/>
      </w:pPr>
      <w:r>
        <w:t xml:space="preserve">        3 |           33            13      .1446541           204</w:t>
      </w:r>
    </w:p>
    <w:p w:rsidR="008C438C" w:rsidRDefault="008C438C" w:rsidP="008C438C">
      <w:pPr>
        <w:pStyle w:val="Box2note"/>
        <w:shd w:val="clear" w:color="auto" w:fill="CCFFFF" w:themeFill="accent4"/>
      </w:pPr>
      <w:r>
        <w:t xml:space="preserve">        4 |           50            57      .5689655           415</w:t>
      </w:r>
    </w:p>
    <w:p w:rsidR="008C438C" w:rsidRDefault="008C438C" w:rsidP="008C438C">
      <w:pPr>
        <w:pStyle w:val="Box2note"/>
        <w:shd w:val="clear" w:color="auto" w:fill="CCFFFF" w:themeFill="accent4"/>
      </w:pPr>
      <w:r>
        <w:t xml:space="preserve">        5 |           67            91      .8894472           256</w:t>
      </w:r>
    </w:p>
    <w:p w:rsidR="008C438C" w:rsidRDefault="008C438C" w:rsidP="008C438C">
      <w:pPr>
        <w:pStyle w:val="Box2note"/>
        <w:shd w:val="clear" w:color="auto" w:fill="CCFFFF" w:themeFill="accent4"/>
      </w:pPr>
      <w:r>
        <w:t xml:space="preserve">        6 |           83            91      .8912387           442</w:t>
      </w:r>
    </w:p>
    <w:p w:rsidR="008C438C" w:rsidRDefault="008C438C" w:rsidP="008C438C">
      <w:pPr>
        <w:pStyle w:val="Box2note"/>
        <w:shd w:val="clear" w:color="auto" w:fill="CCFFFF" w:themeFill="accent4"/>
      </w:pPr>
      <w:r>
        <w:t xml:space="preserve">        7 |          100           100      .9798658           168</w:t>
      </w:r>
    </w:p>
    <w:p w:rsidR="008C438C" w:rsidRDefault="008C438C" w:rsidP="008C438C">
      <w:pPr>
        <w:pStyle w:val="Box2note"/>
        <w:shd w:val="clear" w:color="auto" w:fill="CCFFFF" w:themeFill="accent4"/>
      </w:pPr>
      <w:r>
        <w:t xml:space="preserve">        8 |                                 .5862069           121</w:t>
      </w:r>
    </w:p>
    <w:p w:rsidR="008C438C" w:rsidRDefault="008C438C" w:rsidP="008C438C">
      <w:pPr>
        <w:pStyle w:val="Box2note"/>
        <w:shd w:val="clear" w:color="auto" w:fill="CCFFFF" w:themeFill="accent4"/>
      </w:pPr>
      <w:r>
        <w:t>------------------------------------------------------------------</w:t>
      </w:r>
    </w:p>
    <w:p w:rsidR="008C438C" w:rsidRDefault="008C438C" w:rsidP="008C438C">
      <w:pPr>
        <w:pStyle w:val="Stata"/>
      </w:pPr>
    </w:p>
    <w:p w:rsidR="008C438C" w:rsidRDefault="008C438C" w:rsidP="008C438C">
      <w:pPr>
        <w:pStyle w:val="Box2note"/>
        <w:shd w:val="clear" w:color="auto" w:fill="CCFFFF" w:themeFill="accent4"/>
      </w:pPr>
      <w:r>
        <w:t>&gt;&gt;The means and standard deviations are not quite the same</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&gt;&gt;The two versions are very highly correlated (r=.96)</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 xml:space="preserve">&gt;&gt;The effect proportional version is slightly better for predicting </w:t>
      </w:r>
      <w:r w:rsidRPr="00C77013">
        <w:rPr>
          <w:highlight w:val="green"/>
        </w:rPr>
        <w:t>Obama vote</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corr ptyDem  ptyEp Obama , m</w:t>
      </w:r>
    </w:p>
    <w:p w:rsidR="008C438C" w:rsidRDefault="008C438C" w:rsidP="008C438C">
      <w:pPr>
        <w:pStyle w:val="Box2note"/>
        <w:shd w:val="clear" w:color="auto" w:fill="CCFFFF" w:themeFill="accent4"/>
      </w:pPr>
      <w:r>
        <w:t>(obs=1494)</w:t>
      </w:r>
    </w:p>
    <w:p w:rsidR="008C438C" w:rsidRDefault="008C438C" w:rsidP="008C438C">
      <w:pPr>
        <w:pStyle w:val="Box2note"/>
        <w:shd w:val="clear" w:color="auto" w:fill="CCFFFF" w:themeFill="accent4"/>
      </w:pPr>
      <w:r>
        <w:t xml:space="preserve">    Variable |         Mean    Std. Dev.          Min          Max</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ptyDem |     51.77175     </w:t>
      </w:r>
      <w:r w:rsidRPr="00C77013">
        <w:rPr>
          <w:highlight w:val="yellow"/>
        </w:rPr>
        <w:t>31</w:t>
      </w:r>
      <w:r>
        <w:t>.63156            0          100</w:t>
      </w:r>
    </w:p>
    <w:p w:rsidR="008C438C" w:rsidRDefault="008C438C" w:rsidP="008C438C">
      <w:pPr>
        <w:pStyle w:val="Box2note"/>
        <w:shd w:val="clear" w:color="auto" w:fill="CCFFFF" w:themeFill="accent4"/>
      </w:pPr>
      <w:r>
        <w:t xml:space="preserve">       ptyEp |     54.18942     </w:t>
      </w:r>
      <w:r w:rsidRPr="00C77013">
        <w:rPr>
          <w:highlight w:val="yellow"/>
        </w:rPr>
        <w:t>39</w:t>
      </w:r>
      <w:r>
        <w:t>.20928            0          100</w:t>
      </w:r>
    </w:p>
    <w:p w:rsidR="008C438C" w:rsidRDefault="008C438C" w:rsidP="008C438C">
      <w:pPr>
        <w:pStyle w:val="Box2note"/>
        <w:shd w:val="clear" w:color="auto" w:fill="CCFFFF" w:themeFill="accent4"/>
      </w:pPr>
      <w:r>
        <w:t xml:space="preserve">       Obama |       .54083      .498497            0            1</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 xml:space="preserve">             |   ptyDem    ptyEp    Obama</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ptyDem |   1.0000</w:t>
      </w:r>
    </w:p>
    <w:p w:rsidR="008C438C" w:rsidRDefault="008C438C" w:rsidP="008C438C">
      <w:pPr>
        <w:pStyle w:val="Box2note"/>
        <w:shd w:val="clear" w:color="auto" w:fill="CCFFFF" w:themeFill="accent4"/>
      </w:pPr>
      <w:r>
        <w:t xml:space="preserve">       ptyEp |   0.</w:t>
      </w:r>
      <w:r w:rsidRPr="00C77013">
        <w:rPr>
          <w:highlight w:val="yellow"/>
        </w:rPr>
        <w:t>96</w:t>
      </w:r>
      <w:r>
        <w:t>37   1.0000</w:t>
      </w:r>
    </w:p>
    <w:p w:rsidR="008C438C" w:rsidRDefault="008C438C" w:rsidP="008C438C">
      <w:pPr>
        <w:pStyle w:val="Box2note"/>
        <w:shd w:val="clear" w:color="auto" w:fill="CCFFFF" w:themeFill="accent4"/>
      </w:pPr>
      <w:r>
        <w:t xml:space="preserve">       Obama |   0.</w:t>
      </w:r>
      <w:r w:rsidRPr="00C77013">
        <w:rPr>
          <w:highlight w:val="green"/>
        </w:rPr>
        <w:t>7228   0.7497</w:t>
      </w:r>
      <w:r>
        <w:t xml:space="preserve">   1.0000</w:t>
      </w:r>
    </w:p>
    <w:p w:rsidR="008C438C" w:rsidRDefault="008C438C" w:rsidP="008C438C">
      <w:pPr>
        <w:pStyle w:val="Stata"/>
      </w:pPr>
    </w:p>
    <w:p w:rsidR="008C438C" w:rsidRDefault="008C438C" w:rsidP="008C438C">
      <w:pPr>
        <w:pStyle w:val="Stata"/>
      </w:pPr>
    </w:p>
    <w:p w:rsidR="008C438C" w:rsidRDefault="008C438C" w:rsidP="008C438C">
      <w:pPr>
        <w:pStyle w:val="StataComment"/>
      </w:pPr>
      <w:r>
        <w:t>*Regressions using the two versions are very similar.</w:t>
      </w:r>
    </w:p>
    <w:p w:rsidR="008C438C" w:rsidRDefault="008C438C" w:rsidP="008C438C">
      <w:pPr>
        <w:pStyle w:val="StataComment"/>
      </w:pPr>
      <w:r>
        <w:t>*But the effect proportional version is slightly better.</w:t>
      </w:r>
    </w:p>
    <w:p w:rsidR="008C438C" w:rsidRDefault="008C438C" w:rsidP="008C438C">
      <w:pPr>
        <w:pStyle w:val="Stata"/>
      </w:pPr>
    </w:p>
    <w:p w:rsidR="008C438C" w:rsidRDefault="008C438C" w:rsidP="008C438C">
      <w:pPr>
        <w:pStyle w:val="Box2note"/>
        <w:shd w:val="clear" w:color="auto" w:fill="99CCFF" w:themeFill="accent5"/>
      </w:pPr>
      <w:r w:rsidRPr="00AA55F2">
        <w:rPr>
          <w:highlight w:val="yellow"/>
        </w:rPr>
        <w:t>EQUAL INTERVAL</w:t>
      </w:r>
    </w:p>
    <w:p w:rsidR="008C438C" w:rsidRDefault="008C438C" w:rsidP="008C438C">
      <w:pPr>
        <w:pStyle w:val="Box2note"/>
        <w:shd w:val="clear" w:color="auto" w:fill="CCFFFF" w:themeFill="accent4"/>
      </w:pPr>
      <w:r>
        <w:t>regress Obama ptyDem famInc female status chGoNow2Q edNow2Q, b</w:t>
      </w:r>
    </w:p>
    <w:p w:rsidR="008C438C" w:rsidRDefault="008C438C" w:rsidP="008C438C">
      <w:pPr>
        <w:pStyle w:val="Box2note"/>
        <w:shd w:val="clear" w:color="auto" w:fill="CCFFFF" w:themeFill="accent4"/>
      </w:pPr>
      <w:r>
        <w:t xml:space="preserve">      Source |       SS       df       MS              Number of obs =    1012</w:t>
      </w:r>
    </w:p>
    <w:p w:rsidR="008C438C" w:rsidRDefault="008C438C" w:rsidP="008C438C">
      <w:pPr>
        <w:pStyle w:val="Box2note"/>
        <w:shd w:val="clear" w:color="auto" w:fill="CCFFFF" w:themeFill="accent4"/>
      </w:pPr>
      <w:r>
        <w:t>-------------+------------------------------           F(  6,  1005) =  196.32</w:t>
      </w:r>
    </w:p>
    <w:p w:rsidR="008C438C" w:rsidRDefault="008C438C" w:rsidP="008C438C">
      <w:pPr>
        <w:pStyle w:val="Box2note"/>
        <w:shd w:val="clear" w:color="auto" w:fill="CCFFFF" w:themeFill="accent4"/>
      </w:pPr>
      <w:r>
        <w:t xml:space="preserve">       Model |  135.790218     6   22.631703           Prob &gt; F      =  0.0000</w:t>
      </w:r>
    </w:p>
    <w:p w:rsidR="008C438C" w:rsidRDefault="008C438C" w:rsidP="008C438C">
      <w:pPr>
        <w:pStyle w:val="Box2note"/>
        <w:shd w:val="clear" w:color="auto" w:fill="CCFFFF" w:themeFill="accent4"/>
      </w:pPr>
      <w:r>
        <w:t xml:space="preserve">    Residual |  115.857015  1005  .115280612           R-squared     =  0.5396</w:t>
      </w:r>
    </w:p>
    <w:p w:rsidR="008C438C" w:rsidRDefault="008C438C" w:rsidP="008C438C">
      <w:pPr>
        <w:pStyle w:val="Box2note"/>
        <w:shd w:val="clear" w:color="auto" w:fill="CCFFFF" w:themeFill="accent4"/>
      </w:pPr>
      <w:r>
        <w:t xml:space="preserve">-------------+------------------------------           </w:t>
      </w:r>
      <w:r w:rsidRPr="00AA55F2">
        <w:rPr>
          <w:highlight w:val="green"/>
        </w:rPr>
        <w:t>Adj R-squared =  0.5369</w:t>
      </w:r>
    </w:p>
    <w:p w:rsidR="008C438C" w:rsidRDefault="008C438C" w:rsidP="008C438C">
      <w:pPr>
        <w:pStyle w:val="Box2note"/>
        <w:shd w:val="clear" w:color="auto" w:fill="CCFFFF" w:themeFill="accent4"/>
      </w:pPr>
      <w:r>
        <w:t xml:space="preserve">       Total |  251.647233  1011  .248909232           Root MSE      =  .33953</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Obama |      Coef.   Std. Err.      t    P&gt;|t|                     Beta</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ptyDem |   </w:t>
      </w:r>
      <w:r w:rsidRPr="00AA55F2">
        <w:rPr>
          <w:highlight w:val="cyan"/>
        </w:rPr>
        <w:t>.0111</w:t>
      </w:r>
      <w:r>
        <w:t xml:space="preserve">973   .0003535    31.68   0.000                 </w:t>
      </w:r>
      <w:r w:rsidRPr="00AA55F2">
        <w:rPr>
          <w:highlight w:val="cyan"/>
        </w:rPr>
        <w:t>.70</w:t>
      </w:r>
      <w:r>
        <w:t>63943</w:t>
      </w:r>
    </w:p>
    <w:p w:rsidR="008C438C" w:rsidRDefault="008C438C" w:rsidP="008C438C">
      <w:pPr>
        <w:pStyle w:val="Box2note"/>
        <w:shd w:val="clear" w:color="auto" w:fill="CCFFFF" w:themeFill="accent4"/>
      </w:pPr>
      <w:r>
        <w:t xml:space="preserve">      famInc |  -.0000822    .000194    -0.42   0.672                -.0095321</w:t>
      </w:r>
    </w:p>
    <w:p w:rsidR="008C438C" w:rsidRDefault="008C438C" w:rsidP="008C438C">
      <w:pPr>
        <w:pStyle w:val="Box2note"/>
        <w:shd w:val="clear" w:color="auto" w:fill="CCFFFF" w:themeFill="accent4"/>
      </w:pPr>
      <w:r>
        <w:t xml:space="preserve">      female |  -.0060539   .0214296    -0.28   0.778                -.0060667</w:t>
      </w:r>
    </w:p>
    <w:p w:rsidR="008C438C" w:rsidRDefault="008C438C" w:rsidP="008C438C">
      <w:pPr>
        <w:pStyle w:val="Box2note"/>
        <w:shd w:val="clear" w:color="auto" w:fill="CCFFFF" w:themeFill="accent4"/>
      </w:pPr>
      <w:r>
        <w:t xml:space="preserve">      status |  -.0004447   .0005107    -0.87   0.384                -.0217674</w:t>
      </w:r>
    </w:p>
    <w:p w:rsidR="008C438C" w:rsidRDefault="008C438C" w:rsidP="008C438C">
      <w:pPr>
        <w:pStyle w:val="Box2note"/>
        <w:shd w:val="clear" w:color="auto" w:fill="CCFFFF" w:themeFill="accent4"/>
      </w:pPr>
      <w:r>
        <w:t xml:space="preserve">   chGoNow2Q |  -.0220379   .0056923    -3.87   0.000                 -.086351</w:t>
      </w:r>
    </w:p>
    <w:p w:rsidR="008C438C" w:rsidRDefault="008C438C" w:rsidP="008C438C">
      <w:pPr>
        <w:pStyle w:val="Box2note"/>
        <w:shd w:val="clear" w:color="auto" w:fill="CCFFFF" w:themeFill="accent4"/>
      </w:pPr>
      <w:r>
        <w:t xml:space="preserve">     edNow2Q |   .0074293   .0054596     1.36   0.174                 .0343775</w:t>
      </w:r>
    </w:p>
    <w:p w:rsidR="008C438C" w:rsidRDefault="008C438C" w:rsidP="008C438C">
      <w:pPr>
        <w:pStyle w:val="Box2note"/>
        <w:shd w:val="clear" w:color="auto" w:fill="CCFFFF" w:themeFill="accent4"/>
      </w:pPr>
      <w:r>
        <w:t xml:space="preserve">       _cons |  -.0842363   .0736873    -1.14   0.253                        .</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p>
    <w:p w:rsidR="008C438C" w:rsidRDefault="008C438C" w:rsidP="008C438C">
      <w:pPr>
        <w:pStyle w:val="Box2note"/>
        <w:shd w:val="clear" w:color="auto" w:fill="99CCFF" w:themeFill="accent5"/>
      </w:pPr>
      <w:r w:rsidRPr="00AA55F2">
        <w:rPr>
          <w:highlight w:val="yellow"/>
        </w:rPr>
        <w:t>EFFECT PROPORTIONAL</w:t>
      </w:r>
    </w:p>
    <w:p w:rsidR="008C438C" w:rsidRDefault="008C438C" w:rsidP="008C438C">
      <w:pPr>
        <w:pStyle w:val="Box2note"/>
        <w:shd w:val="clear" w:color="auto" w:fill="CCFFFF" w:themeFill="accent4"/>
      </w:pPr>
      <w:r>
        <w:t>. regress Obama ptyEp famInc female status chGoNow2Q edNow2Q, b</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 xml:space="preserve">      Source |       SS       df       MS              Number of obs =    1012</w:t>
      </w:r>
    </w:p>
    <w:p w:rsidR="008C438C" w:rsidRDefault="008C438C" w:rsidP="008C438C">
      <w:pPr>
        <w:pStyle w:val="Box2note"/>
        <w:shd w:val="clear" w:color="auto" w:fill="CCFFFF" w:themeFill="accent4"/>
      </w:pPr>
      <w:r>
        <w:t>-------------+------------------------------           F(  6,  1005) =  234.47</w:t>
      </w:r>
    </w:p>
    <w:p w:rsidR="008C438C" w:rsidRDefault="008C438C" w:rsidP="008C438C">
      <w:pPr>
        <w:pStyle w:val="Box2note"/>
        <w:shd w:val="clear" w:color="auto" w:fill="CCFFFF" w:themeFill="accent4"/>
      </w:pPr>
      <w:r>
        <w:t xml:space="preserve">       Model |  146.786333     6  24.4643888           Prob &gt; F      =  0.0000</w:t>
      </w:r>
    </w:p>
    <w:p w:rsidR="008C438C" w:rsidRDefault="008C438C" w:rsidP="008C438C">
      <w:pPr>
        <w:pStyle w:val="Box2note"/>
        <w:shd w:val="clear" w:color="auto" w:fill="CCFFFF" w:themeFill="accent4"/>
      </w:pPr>
      <w:r>
        <w:t xml:space="preserve">    Residual |    104.8609  1005  .104339204           R-squared     =  0.5833</w:t>
      </w:r>
    </w:p>
    <w:p w:rsidR="008C438C" w:rsidRDefault="008C438C" w:rsidP="008C438C">
      <w:pPr>
        <w:pStyle w:val="Box2note"/>
        <w:shd w:val="clear" w:color="auto" w:fill="CCFFFF" w:themeFill="accent4"/>
      </w:pPr>
      <w:r>
        <w:t xml:space="preserve">-------------+------------------------------           </w:t>
      </w:r>
      <w:r w:rsidRPr="00AA55F2">
        <w:rPr>
          <w:highlight w:val="green"/>
        </w:rPr>
        <w:t>Adj R-squared =  0.5808</w:t>
      </w:r>
    </w:p>
    <w:p w:rsidR="008C438C" w:rsidRDefault="008C438C" w:rsidP="008C438C">
      <w:pPr>
        <w:pStyle w:val="Box2note"/>
        <w:shd w:val="clear" w:color="auto" w:fill="CCFFFF" w:themeFill="accent4"/>
      </w:pPr>
      <w:r>
        <w:t xml:space="preserve">       Total |  251.647233  1011  .248909232           Root MSE      =  .32302</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Obama |      Coef.   Std. Err.      t    P&gt;|t|                     Beta</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ptyEp |   .</w:t>
      </w:r>
      <w:r w:rsidRPr="00AA55F2">
        <w:rPr>
          <w:highlight w:val="cyan"/>
        </w:rPr>
        <w:t>0094</w:t>
      </w:r>
      <w:r>
        <w:t>183   .0002703    34.84   0.000                   .</w:t>
      </w:r>
      <w:r w:rsidRPr="00AA55F2">
        <w:rPr>
          <w:highlight w:val="cyan"/>
        </w:rPr>
        <w:t>74</w:t>
      </w:r>
      <w:r>
        <w:t>183</w:t>
      </w:r>
    </w:p>
    <w:p w:rsidR="008C438C" w:rsidRDefault="008C438C" w:rsidP="008C438C">
      <w:pPr>
        <w:pStyle w:val="Box2note"/>
        <w:shd w:val="clear" w:color="auto" w:fill="CCFFFF" w:themeFill="accent4"/>
      </w:pPr>
      <w:r>
        <w:t xml:space="preserve">      famInc |  -.0000692   .0001845    -0.37   0.708                -.0080216</w:t>
      </w:r>
    </w:p>
    <w:p w:rsidR="008C438C" w:rsidRDefault="008C438C" w:rsidP="008C438C">
      <w:pPr>
        <w:pStyle w:val="Box2note"/>
        <w:shd w:val="clear" w:color="auto" w:fill="CCFFFF" w:themeFill="accent4"/>
      </w:pPr>
      <w:r>
        <w:t xml:space="preserve">      female |  -.0157304   .0204044    -0.77   0.441                -.0157638</w:t>
      </w:r>
    </w:p>
    <w:p w:rsidR="008C438C" w:rsidRDefault="008C438C" w:rsidP="008C438C">
      <w:pPr>
        <w:pStyle w:val="Box2note"/>
        <w:shd w:val="clear" w:color="auto" w:fill="CCFFFF" w:themeFill="accent4"/>
      </w:pPr>
      <w:r>
        <w:t xml:space="preserve">      status |  -.0000449   .0004863    -0.09   0.926                -.0021981</w:t>
      </w:r>
    </w:p>
    <w:p w:rsidR="008C438C" w:rsidRDefault="008C438C" w:rsidP="008C438C">
      <w:pPr>
        <w:pStyle w:val="Box2note"/>
        <w:shd w:val="clear" w:color="auto" w:fill="CCFFFF" w:themeFill="accent4"/>
      </w:pPr>
      <w:r>
        <w:t xml:space="preserve">   chGoNow2Q |  -.0185406   .0054255    -3.42   0.001                -.0726477</w:t>
      </w:r>
    </w:p>
    <w:p w:rsidR="008C438C" w:rsidRDefault="008C438C" w:rsidP="008C438C">
      <w:pPr>
        <w:pStyle w:val="Box2note"/>
        <w:shd w:val="clear" w:color="auto" w:fill="CCFFFF" w:themeFill="accent4"/>
      </w:pPr>
      <w:r>
        <w:t xml:space="preserve">     edNow2Q |   .0040271   .0051978     0.77   0.439                 .0186346</w:t>
      </w:r>
    </w:p>
    <w:p w:rsidR="008C438C" w:rsidRDefault="008C438C" w:rsidP="008C438C">
      <w:pPr>
        <w:pStyle w:val="Box2note"/>
        <w:shd w:val="clear" w:color="auto" w:fill="CCFFFF" w:themeFill="accent4"/>
      </w:pPr>
      <w:r>
        <w:t xml:space="preserve">       _cons |   .0110412   .0693061     0.16   0.873                        .</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4"/>
      </w:pPr>
      <w:r>
        <w:t>*Digression: One rough and ready of dealing with missing data</w:t>
      </w:r>
    </w:p>
    <w:p w:rsidR="008C438C" w:rsidRDefault="008C438C" w:rsidP="008C438C">
      <w:pPr>
        <w:pStyle w:val="Stata"/>
      </w:pPr>
    </w:p>
    <w:p w:rsidR="008C438C" w:rsidRDefault="008C438C" w:rsidP="008C438C">
      <w:pPr>
        <w:pStyle w:val="StataComment"/>
      </w:pPr>
      <w:r>
        <w:t xml:space="preserve">*The mean Obama vote we just looked at gives a rough and ready way of treating missing data (the -1 </w:t>
      </w:r>
      <w:proofErr w:type="gramStart"/>
      <w:r>
        <w:t>codes</w:t>
      </w:r>
      <w:proofErr w:type="gramEnd"/>
      <w:r>
        <w:t xml:space="preserve"> in the questionnaire). </w:t>
      </w:r>
    </w:p>
    <w:p w:rsidR="008C438C" w:rsidRDefault="008C438C" w:rsidP="008C438C">
      <w:pPr>
        <w:pStyle w:val="StataComment"/>
      </w:pPr>
      <w:r>
        <w:t xml:space="preserve">*And also a very rough and ready way of dealing with minor parties (the "8" codes in the questionnaire). </w:t>
      </w:r>
    </w:p>
    <w:p w:rsidR="008C438C" w:rsidRDefault="008C438C" w:rsidP="008C438C">
      <w:pPr>
        <w:pStyle w:val="StataComment"/>
      </w:pPr>
      <w:r>
        <w:t>*Here are the means again:</w:t>
      </w:r>
    </w:p>
    <w:p w:rsidR="008C438C" w:rsidRDefault="008C438C" w:rsidP="008C438C">
      <w:pPr>
        <w:pStyle w:val="Stata"/>
      </w:pPr>
      <w:proofErr w:type="gramStart"/>
      <w:r>
        <w:t>table</w:t>
      </w:r>
      <w:proofErr w:type="gramEnd"/>
      <w:r>
        <w:t xml:space="preserve"> </w:t>
      </w:r>
      <w:proofErr w:type="spellStart"/>
      <w:r>
        <w:t>ptyYou</w:t>
      </w:r>
      <w:proofErr w:type="spellEnd"/>
      <w:r>
        <w:t xml:space="preserve">, c(m </w:t>
      </w:r>
      <w:proofErr w:type="spellStart"/>
      <w:r>
        <w:t>ptyDem</w:t>
      </w:r>
      <w:proofErr w:type="spellEnd"/>
      <w:r>
        <w:t xml:space="preserve">   m </w:t>
      </w:r>
      <w:proofErr w:type="spellStart"/>
      <w:r>
        <w:t>ptyEp</w:t>
      </w:r>
      <w:proofErr w:type="spellEnd"/>
      <w:r>
        <w:t xml:space="preserve">   m Obama </w:t>
      </w:r>
      <w:proofErr w:type="spellStart"/>
      <w:r>
        <w:t>freq</w:t>
      </w:r>
      <w:proofErr w:type="spellEnd"/>
      <w:r>
        <w:t>)</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ptyYou | mean(ptyDem)   mean(ptyEp)   mean(Obama)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w:t>
      </w:r>
      <w:r w:rsidRPr="0090742A">
        <w:rPr>
          <w:highlight w:val="green"/>
        </w:rPr>
        <w:t>-1 |                                    .6875           194</w:t>
      </w:r>
    </w:p>
    <w:p w:rsidR="008C438C" w:rsidRDefault="008C438C" w:rsidP="008C438C">
      <w:pPr>
        <w:pStyle w:val="Box2note"/>
        <w:shd w:val="clear" w:color="auto" w:fill="CCFFFF" w:themeFill="accent4"/>
      </w:pPr>
      <w:r>
        <w:t xml:space="preserve">        1 |            0             0      .0211268           152</w:t>
      </w:r>
    </w:p>
    <w:p w:rsidR="008C438C" w:rsidRDefault="008C438C" w:rsidP="008C438C">
      <w:pPr>
        <w:pStyle w:val="Box2note"/>
        <w:shd w:val="clear" w:color="auto" w:fill="CCFFFF" w:themeFill="accent4"/>
      </w:pPr>
      <w:r>
        <w:t xml:space="preserve">        2 |           17             9      .1134752           343</w:t>
      </w:r>
    </w:p>
    <w:p w:rsidR="008C438C" w:rsidRDefault="008C438C" w:rsidP="008C438C">
      <w:pPr>
        <w:pStyle w:val="Box2note"/>
        <w:shd w:val="clear" w:color="auto" w:fill="CCFFFF" w:themeFill="accent4"/>
      </w:pPr>
      <w:r>
        <w:t xml:space="preserve">        3 |           33            13      .1446541           204</w:t>
      </w:r>
    </w:p>
    <w:p w:rsidR="008C438C" w:rsidRDefault="008C438C" w:rsidP="008C438C">
      <w:pPr>
        <w:pStyle w:val="Box2note"/>
        <w:shd w:val="clear" w:color="auto" w:fill="CCFFFF" w:themeFill="accent4"/>
      </w:pPr>
      <w:r>
        <w:t xml:space="preserve">        4 |           50            57      .5689655           415</w:t>
      </w:r>
    </w:p>
    <w:p w:rsidR="008C438C" w:rsidRDefault="008C438C" w:rsidP="008C438C">
      <w:pPr>
        <w:pStyle w:val="Box2note"/>
        <w:shd w:val="clear" w:color="auto" w:fill="CCFFFF" w:themeFill="accent4"/>
      </w:pPr>
      <w:r>
        <w:t xml:space="preserve">        5 |           67            91      .8894472           256</w:t>
      </w:r>
    </w:p>
    <w:p w:rsidR="008C438C" w:rsidRDefault="008C438C" w:rsidP="008C438C">
      <w:pPr>
        <w:pStyle w:val="Box2note"/>
        <w:shd w:val="clear" w:color="auto" w:fill="CCFFFF" w:themeFill="accent4"/>
      </w:pPr>
      <w:r>
        <w:t xml:space="preserve">        6 |           83            91      .8912387           442</w:t>
      </w:r>
    </w:p>
    <w:p w:rsidR="008C438C" w:rsidRDefault="008C438C" w:rsidP="008C438C">
      <w:pPr>
        <w:pStyle w:val="Box2note"/>
        <w:shd w:val="clear" w:color="auto" w:fill="CCFFFF" w:themeFill="accent4"/>
      </w:pPr>
      <w:r>
        <w:t xml:space="preserve">        7 |          100           100      .9798658           168</w:t>
      </w:r>
    </w:p>
    <w:p w:rsidR="008C438C" w:rsidRDefault="008C438C" w:rsidP="008C438C">
      <w:pPr>
        <w:pStyle w:val="Box2note"/>
        <w:shd w:val="clear" w:color="auto" w:fill="CCFFFF" w:themeFill="accent4"/>
      </w:pPr>
      <w:r>
        <w:t xml:space="preserve">        </w:t>
      </w:r>
      <w:r w:rsidRPr="0090742A">
        <w:rPr>
          <w:highlight w:val="green"/>
        </w:rPr>
        <w:t>8 |                                 .5862069           121</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It puts them both on the Obama side of neutral:</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table ptyYou, c(m ptyDem   m ptyEp   m Obama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ptyYou | mean(</w:t>
      </w:r>
      <w:r w:rsidRPr="0090742A">
        <w:rPr>
          <w:highlight w:val="yellow"/>
        </w:rPr>
        <w:t>ptyDem</w:t>
      </w:r>
      <w:r>
        <w:t>)   mean(</w:t>
      </w:r>
      <w:r w:rsidRPr="0090742A">
        <w:rPr>
          <w:highlight w:val="yellow"/>
        </w:rPr>
        <w:t>ptyEp</w:t>
      </w:r>
      <w:r>
        <w:t xml:space="preserve">)   </w:t>
      </w:r>
      <w:r w:rsidRPr="0090742A">
        <w:rPr>
          <w:highlight w:val="yellow"/>
        </w:rPr>
        <w:t>mean(Obama</w:t>
      </w:r>
      <w:r>
        <w:t>)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-1 |                                    .6875           194</w:t>
      </w:r>
    </w:p>
    <w:p w:rsidR="008C438C" w:rsidRDefault="008C438C" w:rsidP="008C438C">
      <w:pPr>
        <w:pStyle w:val="Box2note"/>
        <w:shd w:val="clear" w:color="auto" w:fill="CCFFFF" w:themeFill="accent4"/>
      </w:pPr>
      <w:r>
        <w:t xml:space="preserve">        1 |            0             0      .0211268           152</w:t>
      </w:r>
    </w:p>
    <w:p w:rsidR="008C438C" w:rsidRDefault="008C438C" w:rsidP="008C438C">
      <w:pPr>
        <w:pStyle w:val="Box2note"/>
        <w:shd w:val="clear" w:color="auto" w:fill="CCFFFF" w:themeFill="accent4"/>
      </w:pPr>
      <w:r>
        <w:t xml:space="preserve">        2 |           17             9      .1134752           343</w:t>
      </w:r>
    </w:p>
    <w:p w:rsidR="008C438C" w:rsidRDefault="008C438C" w:rsidP="008C438C">
      <w:pPr>
        <w:pStyle w:val="Box2note"/>
        <w:shd w:val="clear" w:color="auto" w:fill="CCFFFF" w:themeFill="accent4"/>
      </w:pPr>
      <w:r>
        <w:t xml:space="preserve">        3 |           33            13      .1446541           204</w:t>
      </w:r>
    </w:p>
    <w:p w:rsidR="008C438C" w:rsidRDefault="008C438C" w:rsidP="008C438C">
      <w:pPr>
        <w:pStyle w:val="Box2note"/>
        <w:shd w:val="clear" w:color="auto" w:fill="CCFFFF" w:themeFill="accent4"/>
      </w:pPr>
      <w:r>
        <w:t xml:space="preserve">        4 |           50            57      .5689655           415</w:t>
      </w:r>
    </w:p>
    <w:p w:rsidR="008C438C" w:rsidRDefault="008C438C" w:rsidP="008C438C">
      <w:pPr>
        <w:pStyle w:val="Box2note"/>
        <w:shd w:val="clear" w:color="auto" w:fill="CCFFFF" w:themeFill="accent4"/>
      </w:pPr>
      <w:r>
        <w:t xml:space="preserve">        </w:t>
      </w:r>
      <w:r w:rsidRPr="0090742A">
        <w:rPr>
          <w:highlight w:val="green"/>
        </w:rPr>
        <w:t>8 |                                 .5862069           121</w:t>
      </w:r>
    </w:p>
    <w:p w:rsidR="008C438C" w:rsidRDefault="008C438C" w:rsidP="008C438C">
      <w:pPr>
        <w:pStyle w:val="Box2note"/>
        <w:shd w:val="clear" w:color="auto" w:fill="CCFFFF" w:themeFill="accent4"/>
      </w:pPr>
      <w:r>
        <w:t xml:space="preserve">       </w:t>
      </w:r>
      <w:r w:rsidRPr="0090742A">
        <w:rPr>
          <w:highlight w:val="green"/>
        </w:rPr>
        <w:t>-1 |                                    .6875           194</w:t>
      </w:r>
    </w:p>
    <w:p w:rsidR="008C438C" w:rsidRDefault="008C438C" w:rsidP="008C438C">
      <w:pPr>
        <w:pStyle w:val="Box2note"/>
        <w:shd w:val="clear" w:color="auto" w:fill="CCFFFF" w:themeFill="accent4"/>
      </w:pPr>
      <w:r>
        <w:t xml:space="preserve">        5 |           67            91      .8894472           256</w:t>
      </w:r>
    </w:p>
    <w:p w:rsidR="008C438C" w:rsidRDefault="008C438C" w:rsidP="008C438C">
      <w:pPr>
        <w:pStyle w:val="Box2note"/>
        <w:shd w:val="clear" w:color="auto" w:fill="CCFFFF" w:themeFill="accent4"/>
      </w:pPr>
      <w:r>
        <w:t xml:space="preserve">        6 |           83            91      .8912387           442</w:t>
      </w:r>
    </w:p>
    <w:p w:rsidR="008C438C" w:rsidRDefault="008C438C" w:rsidP="008C438C">
      <w:pPr>
        <w:pStyle w:val="Box2note"/>
        <w:shd w:val="clear" w:color="auto" w:fill="CCFFFF" w:themeFill="accent4"/>
      </w:pPr>
      <w:r>
        <w:t xml:space="preserve">        7 |          100           100      .9798658           168</w:t>
      </w:r>
    </w:p>
    <w:p w:rsidR="008C438C" w:rsidRDefault="008C438C" w:rsidP="008C438C">
      <w:pPr>
        <w:pStyle w:val="Box2note"/>
        <w:shd w:val="clear" w:color="auto" w:fill="CCFFFF" w:themeFill="accent4"/>
      </w:pPr>
      <w:r>
        <w:t xml:space="preserve">        8 |                                 .5862069           121</w:t>
      </w:r>
    </w:p>
    <w:p w:rsidR="008C438C" w:rsidRDefault="008C438C" w:rsidP="008C438C">
      <w:pPr>
        <w:pStyle w:val="Box2note"/>
        <w:shd w:val="clear" w:color="auto" w:fill="CCFFFF" w:themeFill="accent4"/>
      </w:pPr>
      <w:r>
        <w:t>------------------------------------------------------------------</w:t>
      </w:r>
    </w:p>
    <w:p w:rsidR="008C438C" w:rsidRDefault="008C438C" w:rsidP="008C438C">
      <w:pPr>
        <w:pStyle w:val="Stata"/>
      </w:pPr>
    </w:p>
    <w:p w:rsidR="008C438C" w:rsidRDefault="008C438C" w:rsidP="008C438C">
      <w:pPr>
        <w:pStyle w:val="StataComment"/>
      </w:pPr>
      <w:r>
        <w:t>*Scoring them this way is OK for analysis of Obama voting, but not necessarily for other analyses.</w:t>
      </w:r>
    </w:p>
    <w:p w:rsidR="008C438C" w:rsidRDefault="008C438C" w:rsidP="008C438C">
      <w:pPr>
        <w:pStyle w:val="StataComment"/>
      </w:pPr>
      <w:r>
        <w:t xml:space="preserve">*Moreover, we should really add in some random error. </w:t>
      </w:r>
    </w:p>
    <w:p w:rsidR="008C438C" w:rsidRDefault="008C438C" w:rsidP="008C438C">
      <w:pPr>
        <w:pStyle w:val="StataComment"/>
      </w:pPr>
      <w:r>
        <w:t>*We will deal more systematically with missing data some other time.</w:t>
      </w:r>
    </w:p>
    <w:p w:rsidR="008C438C" w:rsidRDefault="008C438C" w:rsidP="008C438C">
      <w:pPr>
        <w:pStyle w:val="Stata"/>
      </w:pPr>
    </w:p>
    <w:p w:rsidR="008C438C" w:rsidRDefault="008C438C" w:rsidP="008C438C">
      <w:pPr>
        <w:pStyle w:val="Stata"/>
      </w:pPr>
    </w:p>
    <w:p w:rsidR="008C438C" w:rsidRDefault="008C438C" w:rsidP="008C438C">
      <w:pPr>
        <w:pStyle w:val="Heading4"/>
      </w:pPr>
      <w:r>
        <w:t>*Dummy variable alternative to effect proportional scoring</w:t>
      </w:r>
    </w:p>
    <w:p w:rsidR="008C438C" w:rsidRDefault="008C438C" w:rsidP="008C438C">
      <w:pPr>
        <w:pStyle w:val="Stata"/>
      </w:pPr>
    </w:p>
    <w:p w:rsidR="008C438C" w:rsidRDefault="008C438C" w:rsidP="008C438C">
      <w:pPr>
        <w:pStyle w:val="Stata"/>
        <w:widowControl w:val="0"/>
        <w:pBdr>
          <w:top w:val="dashed" w:sz="4" w:space="1" w:color="0000FF"/>
          <w:left w:val="dashed" w:sz="4" w:space="4" w:color="0000FF"/>
          <w:bottom w:val="dashed" w:sz="4" w:space="1" w:color="0000FF"/>
          <w:right w:val="dashed" w:sz="4" w:space="4" w:color="0000FF"/>
        </w:pBdr>
        <w:shd w:val="clear" w:color="auto" w:fill="92CDDC"/>
        <w:ind w:firstLine="0"/>
      </w:pPr>
      <w:r>
        <w:t>Categories:</w:t>
      </w:r>
    </w:p>
    <w:p w:rsidR="008C438C" w:rsidRDefault="008C438C" w:rsidP="008C438C">
      <w:pPr>
        <w:pStyle w:val="Boxednote"/>
        <w:shd w:val="clear" w:color="auto" w:fill="CCFFFF"/>
        <w:rPr>
          <w:color w:val="008000"/>
        </w:rPr>
      </w:pPr>
      <w:r>
        <w:rPr>
          <w:color w:val="008000"/>
        </w:rPr>
        <w:t>Equal    Original</w:t>
      </w:r>
    </w:p>
    <w:p w:rsidR="008C438C" w:rsidRDefault="008C438C" w:rsidP="008C438C">
      <w:pPr>
        <w:pStyle w:val="Boxednote"/>
        <w:shd w:val="clear" w:color="auto" w:fill="CCFFFF"/>
        <w:rPr>
          <w:color w:val="008000"/>
        </w:rPr>
      </w:pPr>
      <w:r>
        <w:rPr>
          <w:color w:val="008000"/>
        </w:rPr>
        <w:t>intvl:   qnr scores:</w:t>
      </w:r>
    </w:p>
    <w:p w:rsidR="008C438C" w:rsidRDefault="008C438C" w:rsidP="008C438C">
      <w:pPr>
        <w:pStyle w:val="Boxednote"/>
        <w:shd w:val="clear" w:color="auto" w:fill="CCFFFF"/>
        <w:rPr>
          <w:color w:val="008000"/>
        </w:rPr>
      </w:pPr>
      <w:r>
        <w:rPr>
          <w:color w:val="008000"/>
        </w:rPr>
        <w:t xml:space="preserve"> ptyDem  ptyYou  </w:t>
      </w:r>
    </w:p>
    <w:p w:rsidR="008C438C" w:rsidRDefault="008C438C" w:rsidP="008C438C">
      <w:pPr>
        <w:pStyle w:val="Boxednote"/>
        <w:shd w:val="clear" w:color="auto" w:fill="CCFFFF"/>
        <w:rPr>
          <w:color w:val="008000"/>
        </w:rPr>
      </w:pPr>
      <w:r>
        <w:rPr>
          <w:color w:val="008000"/>
        </w:rPr>
        <w:t xml:space="preserve">  0       </w:t>
      </w:r>
      <w:r w:rsidRPr="000E6635">
        <w:rPr>
          <w:color w:val="008000"/>
          <w:highlight w:val="green"/>
        </w:rPr>
        <w:t>1</w:t>
      </w:r>
      <w:r>
        <w:rPr>
          <w:color w:val="008000"/>
        </w:rPr>
        <w:t xml:space="preserve">    Strong Republican   -- the </w:t>
      </w:r>
      <w:r w:rsidRPr="000E6635">
        <w:rPr>
          <w:color w:val="008000"/>
          <w:highlight w:val="green"/>
        </w:rPr>
        <w:t>LOW score</w:t>
      </w:r>
    </w:p>
    <w:p w:rsidR="008C438C" w:rsidRDefault="008C438C" w:rsidP="008C438C">
      <w:pPr>
        <w:pStyle w:val="Boxednote"/>
        <w:shd w:val="clear" w:color="auto" w:fill="CCFFFF"/>
        <w:rPr>
          <w:color w:val="008000"/>
        </w:rPr>
      </w:pPr>
      <w:r>
        <w:rPr>
          <w:color w:val="008000"/>
        </w:rPr>
        <w:t xml:space="preserve"> 17       2    Republican</w:t>
      </w:r>
    </w:p>
    <w:p w:rsidR="008C438C" w:rsidRDefault="008C438C" w:rsidP="008C438C">
      <w:pPr>
        <w:pStyle w:val="Boxednote"/>
        <w:shd w:val="clear" w:color="auto" w:fill="CCFFFF"/>
        <w:rPr>
          <w:color w:val="008000"/>
        </w:rPr>
      </w:pPr>
      <w:r>
        <w:rPr>
          <w:color w:val="008000"/>
        </w:rPr>
        <w:t xml:space="preserve"> 33       3    Independent, leaning Republican</w:t>
      </w:r>
    </w:p>
    <w:p w:rsidR="008C438C" w:rsidRDefault="008C438C" w:rsidP="008C438C">
      <w:pPr>
        <w:pStyle w:val="Boxednote"/>
        <w:shd w:val="clear" w:color="auto" w:fill="CCFFFF"/>
        <w:rPr>
          <w:color w:val="008000"/>
        </w:rPr>
      </w:pPr>
      <w:r>
        <w:rPr>
          <w:color w:val="008000"/>
        </w:rPr>
        <w:t xml:space="preserve"> 50       4    Independent</w:t>
      </w:r>
    </w:p>
    <w:p w:rsidR="008C438C" w:rsidRDefault="008C438C" w:rsidP="008C438C">
      <w:pPr>
        <w:pStyle w:val="Boxednote"/>
        <w:shd w:val="clear" w:color="auto" w:fill="CCFFFF"/>
        <w:rPr>
          <w:color w:val="008000"/>
        </w:rPr>
      </w:pPr>
      <w:r>
        <w:rPr>
          <w:color w:val="008000"/>
        </w:rPr>
        <w:t xml:space="preserve"> 67       5    Independent, leaning Democrat</w:t>
      </w:r>
    </w:p>
    <w:p w:rsidR="008C438C" w:rsidRDefault="008C438C" w:rsidP="008C438C">
      <w:pPr>
        <w:pStyle w:val="Boxednote"/>
        <w:shd w:val="clear" w:color="auto" w:fill="CCFFFF"/>
        <w:rPr>
          <w:color w:val="008000"/>
        </w:rPr>
      </w:pPr>
      <w:r>
        <w:rPr>
          <w:color w:val="008000"/>
        </w:rPr>
        <w:t xml:space="preserve"> 83       6    Democrat</w:t>
      </w:r>
    </w:p>
    <w:p w:rsidR="008C438C" w:rsidRDefault="008C438C" w:rsidP="008C438C">
      <w:pPr>
        <w:pStyle w:val="Boxednote"/>
        <w:shd w:val="clear" w:color="auto" w:fill="CCFFFF"/>
        <w:rPr>
          <w:color w:val="008000"/>
        </w:rPr>
      </w:pPr>
      <w:r>
        <w:rPr>
          <w:color w:val="008000"/>
        </w:rPr>
        <w:t xml:space="preserve">100       </w:t>
      </w:r>
      <w:r w:rsidRPr="000E6635">
        <w:rPr>
          <w:color w:val="008000"/>
          <w:highlight w:val="cyan"/>
        </w:rPr>
        <w:t>7</w:t>
      </w:r>
      <w:r>
        <w:rPr>
          <w:color w:val="008000"/>
        </w:rPr>
        <w:t xml:space="preserve">    Strong Democrat  -- the </w:t>
      </w:r>
      <w:r w:rsidRPr="000E6635">
        <w:rPr>
          <w:color w:val="008000"/>
          <w:highlight w:val="cyan"/>
        </w:rPr>
        <w:t>HIGH score</w:t>
      </w:r>
      <w:r>
        <w:rPr>
          <w:color w:val="008000"/>
        </w:rPr>
        <w:t xml:space="preserve"> </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*A </w:t>
      </w:r>
      <w:proofErr w:type="spellStart"/>
      <w:r>
        <w:t>Stata</w:t>
      </w:r>
      <w:proofErr w:type="spellEnd"/>
      <w:r>
        <w:t xml:space="preserve"> trick for generating a whole set of (poorly named) dummy variables:</w:t>
      </w:r>
    </w:p>
    <w:p w:rsidR="008C438C" w:rsidRDefault="008C438C" w:rsidP="008C438C">
      <w:pPr>
        <w:pStyle w:val="StataComment"/>
      </w:pPr>
      <w:r>
        <w:t xml:space="preserve">*The </w:t>
      </w:r>
      <w:r w:rsidRPr="00DA5F1E">
        <w:rPr>
          <w:highlight w:val="yellow"/>
        </w:rPr>
        <w:t>"if" clause</w:t>
      </w:r>
      <w:r>
        <w:t xml:space="preserve"> excludes -1 answers and 8 answers , so the dummies are all defined as missing for them.</w:t>
      </w:r>
    </w:p>
    <w:p w:rsidR="008C438C" w:rsidRDefault="008C438C" w:rsidP="008C438C">
      <w:pPr>
        <w:pStyle w:val="Stata"/>
      </w:pPr>
      <w:proofErr w:type="gramStart"/>
      <w:r>
        <w:t>tab</w:t>
      </w:r>
      <w:proofErr w:type="gramEnd"/>
      <w:r>
        <w:t xml:space="preserve"> </w:t>
      </w:r>
      <w:proofErr w:type="spellStart"/>
      <w:r>
        <w:t>ptyYou</w:t>
      </w:r>
      <w:proofErr w:type="spellEnd"/>
      <w:r>
        <w:t xml:space="preserve"> </w:t>
      </w:r>
      <w:r w:rsidRPr="00DA5F1E">
        <w:rPr>
          <w:highlight w:val="yellow"/>
        </w:rPr>
        <w:t xml:space="preserve">if </w:t>
      </w:r>
      <w:proofErr w:type="spellStart"/>
      <w:r w:rsidRPr="00DA5F1E">
        <w:rPr>
          <w:highlight w:val="yellow"/>
        </w:rPr>
        <w:t>ptyYou</w:t>
      </w:r>
      <w:proofErr w:type="spellEnd"/>
      <w:r w:rsidRPr="00DA5F1E">
        <w:rPr>
          <w:highlight w:val="yellow"/>
        </w:rPr>
        <w:t xml:space="preserve"> != -1 &amp; </w:t>
      </w:r>
      <w:proofErr w:type="spellStart"/>
      <w:r w:rsidRPr="00DA5F1E">
        <w:rPr>
          <w:highlight w:val="yellow"/>
        </w:rPr>
        <w:t>ptyYou</w:t>
      </w:r>
      <w:proofErr w:type="spellEnd"/>
      <w:r w:rsidRPr="00DA5F1E">
        <w:rPr>
          <w:highlight w:val="yellow"/>
        </w:rPr>
        <w:t xml:space="preserve"> != 8</w:t>
      </w:r>
      <w:r>
        <w:t xml:space="preserve"> , gen( </w:t>
      </w:r>
      <w:proofErr w:type="spellStart"/>
      <w:r>
        <w:t>pty</w:t>
      </w:r>
      <w:proofErr w:type="spellEnd"/>
      <w:r>
        <w:t>)</w:t>
      </w:r>
    </w:p>
    <w:p w:rsidR="008C438C" w:rsidRDefault="008C438C" w:rsidP="008C438C">
      <w:pPr>
        <w:pStyle w:val="Stata"/>
      </w:pPr>
    </w:p>
    <w:p w:rsidR="008C438C" w:rsidRDefault="008C438C" w:rsidP="008C438C">
      <w:pPr>
        <w:pStyle w:val="StataComment"/>
      </w:pPr>
      <w:r>
        <w:t>*The new variables:</w:t>
      </w:r>
    </w:p>
    <w:p w:rsidR="008C438C" w:rsidRDefault="008C438C" w:rsidP="008C438C">
      <w:pPr>
        <w:pStyle w:val="Stata"/>
        <w:jc w:val="center"/>
      </w:pPr>
      <w:r>
        <w:rPr>
          <w:noProof/>
        </w:rPr>
        <w:drawing>
          <wp:inline distT="0" distB="0" distL="0" distR="0" wp14:anchorId="3D19FCF2" wp14:editId="2909ACFA">
            <wp:extent cx="2759710" cy="14776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9710" cy="147764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Box2note"/>
        <w:shd w:val="clear" w:color="auto" w:fill="CCFFFF" w:themeFill="accent4"/>
      </w:pPr>
      <w:r>
        <w:t xml:space="preserve">   ptyYou== |</w:t>
      </w:r>
    </w:p>
    <w:p w:rsidR="008C438C" w:rsidRDefault="008C438C" w:rsidP="008C438C">
      <w:pPr>
        <w:pStyle w:val="Box2note"/>
        <w:shd w:val="clear" w:color="auto" w:fill="CCFFFF" w:themeFill="accent4"/>
      </w:pPr>
      <w:r>
        <w:t xml:space="preserve">     1.0000 |      Freq.     Percent        Cum.</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0 |      1,828       79.65       79.65</w:t>
      </w:r>
    </w:p>
    <w:p w:rsidR="008C438C" w:rsidRDefault="008C438C" w:rsidP="008C438C">
      <w:pPr>
        <w:pStyle w:val="Box2note"/>
        <w:shd w:val="clear" w:color="auto" w:fill="CCFFFF" w:themeFill="accent4"/>
      </w:pPr>
      <w:r>
        <w:t xml:space="preserve">          1 |        152        6.62       86.27</w:t>
      </w:r>
    </w:p>
    <w:p w:rsidR="008C438C" w:rsidRDefault="008C438C" w:rsidP="008C438C">
      <w:pPr>
        <w:pStyle w:val="Box2note"/>
        <w:shd w:val="clear" w:color="auto" w:fill="CCFFFF" w:themeFill="accent4"/>
      </w:pPr>
      <w:r>
        <w:t xml:space="preserve">          . |        315       13.73      100.00</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Total |      2,295      100.00</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*A regression using the dummies. </w:t>
      </w:r>
    </w:p>
    <w:p w:rsidR="008C438C" w:rsidRDefault="008C438C" w:rsidP="008C438C">
      <w:pPr>
        <w:pStyle w:val="StataComment"/>
      </w:pPr>
      <w:r>
        <w:t>*We take pty1 as the "omitted" (or "reference") category, so everything will be relative to strong Republicans</w:t>
      </w:r>
    </w:p>
    <w:p w:rsidR="008C438C" w:rsidRDefault="008C438C" w:rsidP="008C438C">
      <w:pPr>
        <w:pStyle w:val="StataComment"/>
      </w:pPr>
      <w:r>
        <w:t xml:space="preserve">*What we choose as the "omitted" category does not matter in one sense (the predicted values remain the same) but does matter in another (the actual coefficients differ, although </w:t>
      </w:r>
      <w:r w:rsidRPr="00A64074">
        <w:rPr>
          <w:i/>
        </w:rPr>
        <w:t>differences</w:t>
      </w:r>
      <w:r>
        <w:t xml:space="preserve"> between coefficients remain the same). In the big picture it does not matter, except for being a fertile source of confusion!</w:t>
      </w:r>
    </w:p>
    <w:p w:rsidR="008C438C" w:rsidRDefault="008C438C" w:rsidP="008C438C">
      <w:pPr>
        <w:pStyle w:val="Stata"/>
      </w:pPr>
    </w:p>
    <w:p w:rsidR="008C438C" w:rsidRDefault="008C438C" w:rsidP="008C438C">
      <w:pPr>
        <w:pStyle w:val="Stata"/>
      </w:pPr>
      <w:proofErr w:type="gramStart"/>
      <w:r>
        <w:t>regress</w:t>
      </w:r>
      <w:proofErr w:type="gramEnd"/>
      <w:r>
        <w:t xml:space="preserve"> Obama </w:t>
      </w:r>
      <w:proofErr w:type="spellStart"/>
      <w:r>
        <w:t>famInc</w:t>
      </w:r>
      <w:proofErr w:type="spellEnd"/>
      <w:r>
        <w:t xml:space="preserve"> female status chGoNow2Q edNow2Q  pty2 pty3 pty4 pty5 pty6 pty7, b</w:t>
      </w:r>
    </w:p>
    <w:p w:rsidR="008C438C" w:rsidRDefault="008C438C" w:rsidP="008C438C">
      <w:pPr>
        <w:pStyle w:val="Stata"/>
      </w:pPr>
      <w:proofErr w:type="gramStart"/>
      <w:r w:rsidRPr="00A13D1D">
        <w:t>predict</w:t>
      </w:r>
      <w:proofErr w:type="gramEnd"/>
      <w:r w:rsidRPr="00A13D1D">
        <w:t xml:space="preserve"> </w:t>
      </w:r>
      <w:proofErr w:type="spellStart"/>
      <w:r w:rsidRPr="00A13D1D">
        <w:t>wDummys</w:t>
      </w:r>
      <w:proofErr w:type="spellEnd"/>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 xml:space="preserve">      Source |       SS       df       MS              Number of obs =    1012</w:t>
      </w:r>
    </w:p>
    <w:p w:rsidR="008C438C" w:rsidRDefault="008C438C" w:rsidP="008C438C">
      <w:pPr>
        <w:pStyle w:val="Box2note"/>
        <w:shd w:val="clear" w:color="auto" w:fill="CCFFFF" w:themeFill="accent4"/>
      </w:pPr>
      <w:r>
        <w:t>-------------+------------------------------           F( 11,  1000) =  128.12</w:t>
      </w:r>
    </w:p>
    <w:p w:rsidR="008C438C" w:rsidRDefault="008C438C" w:rsidP="008C438C">
      <w:pPr>
        <w:pStyle w:val="Box2note"/>
        <w:shd w:val="clear" w:color="auto" w:fill="CCFFFF" w:themeFill="accent4"/>
      </w:pPr>
      <w:r>
        <w:t xml:space="preserve">       Model |  147.199862    11  13.3818057           Prob &gt; F      =  0.0000</w:t>
      </w:r>
    </w:p>
    <w:p w:rsidR="008C438C" w:rsidRDefault="008C438C" w:rsidP="008C438C">
      <w:pPr>
        <w:pStyle w:val="Box2note"/>
        <w:shd w:val="clear" w:color="auto" w:fill="CCFFFF" w:themeFill="accent4"/>
      </w:pPr>
      <w:r>
        <w:t xml:space="preserve">    Residual |  104.447371  1000  .104447371           R-squared     =  0.5849</w:t>
      </w:r>
    </w:p>
    <w:p w:rsidR="008C438C" w:rsidRDefault="008C438C" w:rsidP="008C438C">
      <w:pPr>
        <w:pStyle w:val="Box2note"/>
        <w:shd w:val="clear" w:color="auto" w:fill="CCFFFF" w:themeFill="accent4"/>
      </w:pPr>
      <w:r>
        <w:t xml:space="preserve">-------------+------------------------------           </w:t>
      </w:r>
      <w:r w:rsidRPr="0018402B">
        <w:rPr>
          <w:highlight w:val="green"/>
        </w:rPr>
        <w:t>Adj R-squared =  0.5804</w:t>
      </w:r>
    </w:p>
    <w:p w:rsidR="008C438C" w:rsidRDefault="008C438C" w:rsidP="008C438C">
      <w:pPr>
        <w:pStyle w:val="Box2note"/>
        <w:shd w:val="clear" w:color="auto" w:fill="CCFFFF" w:themeFill="accent4"/>
      </w:pPr>
      <w:r>
        <w:t xml:space="preserve">       Total |  251.647233  1011  .248909232           Root MSE      =  .32318</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Obama |      Coef.   Std. Err.      t    P&gt;|t|                     Beta</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famInc |  -.0000744    .000185    -0.40   0.688                -.0086211</w:t>
      </w:r>
    </w:p>
    <w:p w:rsidR="008C438C" w:rsidRDefault="008C438C" w:rsidP="008C438C">
      <w:pPr>
        <w:pStyle w:val="Box2note"/>
        <w:shd w:val="clear" w:color="auto" w:fill="CCFFFF" w:themeFill="accent4"/>
      </w:pPr>
      <w:r>
        <w:t xml:space="preserve">      female |  -.0175991   .0205684    -0.86   0.392                -.0176364</w:t>
      </w:r>
    </w:p>
    <w:p w:rsidR="008C438C" w:rsidRDefault="008C438C" w:rsidP="008C438C">
      <w:pPr>
        <w:pStyle w:val="Box2note"/>
        <w:shd w:val="clear" w:color="auto" w:fill="CCFFFF" w:themeFill="accent4"/>
      </w:pPr>
      <w:r>
        <w:t xml:space="preserve">      status |  -.0000947   .0004908    -0.19   0.847                -.0046347</w:t>
      </w:r>
    </w:p>
    <w:p w:rsidR="008C438C" w:rsidRDefault="008C438C" w:rsidP="008C438C">
      <w:pPr>
        <w:pStyle w:val="Box2note"/>
        <w:shd w:val="clear" w:color="auto" w:fill="CCFFFF" w:themeFill="accent4"/>
      </w:pPr>
      <w:r>
        <w:t xml:space="preserve">   chGoNow2Q |   </w:t>
      </w:r>
      <w:r w:rsidRPr="0018402B">
        <w:rPr>
          <w:highlight w:val="cyan"/>
        </w:rPr>
        <w:t>-.019407</w:t>
      </w:r>
      <w:r>
        <w:t xml:space="preserve">   .0054503    -3.56   0.000                -</w:t>
      </w:r>
      <w:r w:rsidRPr="0018402B">
        <w:rPr>
          <w:highlight w:val="cyan"/>
        </w:rPr>
        <w:t>.076</w:t>
      </w:r>
      <w:r w:rsidRPr="0018402B">
        <w:t>0424</w:t>
      </w:r>
    </w:p>
    <w:p w:rsidR="008C438C" w:rsidRDefault="008C438C" w:rsidP="008C438C">
      <w:pPr>
        <w:pStyle w:val="Box2note"/>
        <w:shd w:val="clear" w:color="auto" w:fill="CCFFFF" w:themeFill="accent4"/>
      </w:pPr>
      <w:r>
        <w:t xml:space="preserve">     edNow2Q |   .0043382   .0052497     0.83   0.409                  .020074</w:t>
      </w:r>
    </w:p>
    <w:p w:rsidR="008C438C" w:rsidRDefault="008C438C" w:rsidP="008C438C">
      <w:pPr>
        <w:pStyle w:val="Box2note"/>
        <w:shd w:val="clear" w:color="auto" w:fill="CCFFFF" w:themeFill="accent4"/>
      </w:pPr>
      <w:r>
        <w:t xml:space="preserve">        pty2 |   .</w:t>
      </w:r>
      <w:r w:rsidRPr="00A47044">
        <w:rPr>
          <w:highlight w:val="green"/>
        </w:rPr>
        <w:t>10</w:t>
      </w:r>
      <w:r>
        <w:t>41071   .0406313     2.56   0.011                 .0831356</w:t>
      </w:r>
    </w:p>
    <w:p w:rsidR="008C438C" w:rsidRDefault="008C438C" w:rsidP="008C438C">
      <w:pPr>
        <w:pStyle w:val="Box2note"/>
        <w:shd w:val="clear" w:color="auto" w:fill="CCFFFF" w:themeFill="accent4"/>
      </w:pPr>
      <w:r>
        <w:t xml:space="preserve">        pty3 |   .0767022   .0457433     1.68   0.094                 .0474917</w:t>
      </w:r>
    </w:p>
    <w:p w:rsidR="008C438C" w:rsidRDefault="008C438C" w:rsidP="008C438C">
      <w:pPr>
        <w:pStyle w:val="Box2note"/>
        <w:shd w:val="clear" w:color="auto" w:fill="CCFFFF" w:themeFill="accent4"/>
      </w:pPr>
      <w:r>
        <w:t xml:space="preserve">        pty4 |   .5047533   .0433283    11.65   0.000                   .35966</w:t>
      </w:r>
    </w:p>
    <w:p w:rsidR="008C438C" w:rsidRDefault="008C438C" w:rsidP="008C438C">
      <w:pPr>
        <w:pStyle w:val="Box2note"/>
        <w:shd w:val="clear" w:color="auto" w:fill="CCFFFF" w:themeFill="accent4"/>
      </w:pPr>
      <w:r>
        <w:t xml:space="preserve">        pty5 |   .</w:t>
      </w:r>
      <w:r w:rsidRPr="00A47044">
        <w:rPr>
          <w:highlight w:val="magenta"/>
        </w:rPr>
        <w:t>85</w:t>
      </w:r>
      <w:r>
        <w:t>99569   .0439483    19.57   0.000                 .5971851</w:t>
      </w:r>
    </w:p>
    <w:p w:rsidR="008C438C" w:rsidRDefault="008C438C" w:rsidP="008C438C">
      <w:pPr>
        <w:pStyle w:val="Box2note"/>
        <w:shd w:val="clear" w:color="auto" w:fill="CCFFFF" w:themeFill="accent4"/>
      </w:pPr>
      <w:r>
        <w:t xml:space="preserve">        pty6 |   .8514017   .0407545    20.89   0.000                 .7110721</w:t>
      </w:r>
    </w:p>
    <w:p w:rsidR="008C438C" w:rsidRDefault="008C438C" w:rsidP="008C438C">
      <w:pPr>
        <w:pStyle w:val="Box2note"/>
        <w:shd w:val="clear" w:color="auto" w:fill="CCFFFF" w:themeFill="accent4"/>
      </w:pPr>
      <w:r>
        <w:t xml:space="preserve">        pty7 |   .</w:t>
      </w:r>
      <w:r w:rsidRPr="00A47044">
        <w:rPr>
          <w:highlight w:val="cyan"/>
        </w:rPr>
        <w:t>94</w:t>
      </w:r>
      <w:r>
        <w:t>20751   .0480753    19.60   0.000                 .5457559</w:t>
      </w:r>
    </w:p>
    <w:p w:rsidR="008C438C" w:rsidRDefault="008C438C" w:rsidP="008C438C">
      <w:pPr>
        <w:pStyle w:val="Box2note"/>
        <w:shd w:val="clear" w:color="auto" w:fill="CCFFFF" w:themeFill="accent4"/>
      </w:pPr>
      <w:r>
        <w:t xml:space="preserve">       _cons |   .0183116   .0766335     0.24   0.811                        .</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 xml:space="preserve">The coefficients for the </w:t>
      </w:r>
      <w:r w:rsidRPr="00A47044">
        <w:rPr>
          <w:highlight w:val="cyan"/>
        </w:rPr>
        <w:t>dummy</w:t>
      </w:r>
      <w:r>
        <w:t xml:space="preserve"> </w:t>
      </w:r>
      <w:r w:rsidRPr="00A47044">
        <w:rPr>
          <w:highlight w:val="green"/>
        </w:rPr>
        <w:t>vari</w:t>
      </w:r>
      <w:r>
        <w:t>ab</w:t>
      </w:r>
      <w:r w:rsidRPr="00A47044">
        <w:rPr>
          <w:highlight w:val="magenta"/>
        </w:rPr>
        <w:t>les</w:t>
      </w:r>
      <w:r>
        <w:t xml:space="preserve"> are very close to the mean Obama vote, which is what we used in creating the effect proportional scores:</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table ptyYou, c(m ptyDem   m ptyEp   m Obama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ptyYou | mean(</w:t>
      </w:r>
      <w:r w:rsidRPr="0090742A">
        <w:rPr>
          <w:highlight w:val="yellow"/>
        </w:rPr>
        <w:t>ptyDem</w:t>
      </w:r>
      <w:r>
        <w:t>)   mean(</w:t>
      </w:r>
      <w:r w:rsidRPr="0090742A">
        <w:rPr>
          <w:highlight w:val="yellow"/>
        </w:rPr>
        <w:t>ptyEp</w:t>
      </w:r>
      <w:r>
        <w:t xml:space="preserve">)   </w:t>
      </w:r>
      <w:r w:rsidRPr="0090742A">
        <w:rPr>
          <w:highlight w:val="yellow"/>
        </w:rPr>
        <w:t>mean(Obama</w:t>
      </w:r>
      <w:r>
        <w:t>)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1 |            0             0      .0211268           152</w:t>
      </w:r>
    </w:p>
    <w:p w:rsidR="008C438C" w:rsidRDefault="008C438C" w:rsidP="008C438C">
      <w:pPr>
        <w:pStyle w:val="Box2note"/>
        <w:shd w:val="clear" w:color="auto" w:fill="CCFFFF" w:themeFill="accent4"/>
      </w:pPr>
      <w:r>
        <w:t xml:space="preserve">        2 |           17             9      .</w:t>
      </w:r>
      <w:r w:rsidRPr="00A47044">
        <w:rPr>
          <w:highlight w:val="green"/>
        </w:rPr>
        <w:t>11</w:t>
      </w:r>
      <w:r>
        <w:t>34752           343</w:t>
      </w:r>
    </w:p>
    <w:p w:rsidR="008C438C" w:rsidRDefault="008C438C" w:rsidP="008C438C">
      <w:pPr>
        <w:pStyle w:val="Box2note"/>
        <w:shd w:val="clear" w:color="auto" w:fill="CCFFFF" w:themeFill="accent4"/>
      </w:pPr>
      <w:r>
        <w:t xml:space="preserve">        3 |           33            13      .1446541           204</w:t>
      </w:r>
    </w:p>
    <w:p w:rsidR="008C438C" w:rsidRDefault="008C438C" w:rsidP="008C438C">
      <w:pPr>
        <w:pStyle w:val="Box2note"/>
        <w:shd w:val="clear" w:color="auto" w:fill="CCFFFF" w:themeFill="accent4"/>
      </w:pPr>
      <w:r>
        <w:t xml:space="preserve">        4 |           50            57      .5689655           415</w:t>
      </w:r>
    </w:p>
    <w:p w:rsidR="008C438C" w:rsidRDefault="008C438C" w:rsidP="008C438C">
      <w:pPr>
        <w:pStyle w:val="Box2note"/>
        <w:shd w:val="clear" w:color="auto" w:fill="CCFFFF" w:themeFill="accent4"/>
      </w:pPr>
      <w:r>
        <w:t xml:space="preserve">        5 |           67            91      .</w:t>
      </w:r>
      <w:r w:rsidRPr="00A47044">
        <w:rPr>
          <w:highlight w:val="magenta"/>
        </w:rPr>
        <w:t>88</w:t>
      </w:r>
      <w:r>
        <w:t>94472           256</w:t>
      </w:r>
    </w:p>
    <w:p w:rsidR="008C438C" w:rsidRDefault="008C438C" w:rsidP="008C438C">
      <w:pPr>
        <w:pStyle w:val="Box2note"/>
        <w:shd w:val="clear" w:color="auto" w:fill="CCFFFF" w:themeFill="accent4"/>
      </w:pPr>
      <w:r>
        <w:t xml:space="preserve">        6 |           83            91      .8912387           442</w:t>
      </w:r>
    </w:p>
    <w:p w:rsidR="008C438C" w:rsidRDefault="008C438C" w:rsidP="008C438C">
      <w:pPr>
        <w:pStyle w:val="Box2note"/>
        <w:shd w:val="clear" w:color="auto" w:fill="CCFFFF" w:themeFill="accent4"/>
      </w:pPr>
      <w:r>
        <w:t xml:space="preserve">        7 |          100           100      .</w:t>
      </w:r>
      <w:r w:rsidRPr="00A47044">
        <w:rPr>
          <w:highlight w:val="cyan"/>
        </w:rPr>
        <w:t>97</w:t>
      </w:r>
      <w:r>
        <w:t>98658           168</w:t>
      </w:r>
    </w:p>
    <w:p w:rsidR="008C438C" w:rsidRDefault="008C438C" w:rsidP="008C438C">
      <w:pPr>
        <w:pStyle w:val="Box2note"/>
        <w:shd w:val="clear" w:color="auto" w:fill="CCFFFF" w:themeFill="accent4"/>
      </w:pPr>
      <w:r>
        <w:t xml:space="preserve">        8 |                                 .5862069           121</w:t>
      </w:r>
    </w:p>
    <w:p w:rsidR="008C438C" w:rsidRDefault="008C438C" w:rsidP="008C438C">
      <w:pPr>
        <w:pStyle w:val="Box2note"/>
        <w:shd w:val="clear" w:color="auto" w:fill="CCFFFF" w:themeFill="accent4"/>
      </w:pPr>
      <w:r>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Comment"/>
      </w:pPr>
      <w:r>
        <w:t>*and compare this with our effect proportional scaling</w:t>
      </w:r>
    </w:p>
    <w:p w:rsidR="008C438C" w:rsidRDefault="008C438C" w:rsidP="008C438C">
      <w:pPr>
        <w:pStyle w:val="Stata"/>
      </w:pPr>
      <w:proofErr w:type="gramStart"/>
      <w:r>
        <w:t>regress</w:t>
      </w:r>
      <w:proofErr w:type="gramEnd"/>
      <w:r>
        <w:t xml:space="preserve"> Obama </w:t>
      </w:r>
      <w:proofErr w:type="spellStart"/>
      <w:r>
        <w:t>ptyEp</w:t>
      </w:r>
      <w:proofErr w:type="spellEnd"/>
      <w:r>
        <w:t xml:space="preserve"> </w:t>
      </w:r>
      <w:proofErr w:type="spellStart"/>
      <w:r>
        <w:t>famInc</w:t>
      </w:r>
      <w:proofErr w:type="spellEnd"/>
      <w:r>
        <w:t xml:space="preserve"> female status chGoNow2Q edNow2Q, b</w:t>
      </w:r>
    </w:p>
    <w:p w:rsidR="008C438C" w:rsidRDefault="008C438C" w:rsidP="008C438C">
      <w:pPr>
        <w:pStyle w:val="Stata"/>
      </w:pPr>
      <w:proofErr w:type="gramStart"/>
      <w:r w:rsidRPr="00A13D1D">
        <w:t>predict</w:t>
      </w:r>
      <w:proofErr w:type="gramEnd"/>
      <w:r w:rsidRPr="00A13D1D">
        <w:t xml:space="preserve"> </w:t>
      </w:r>
      <w:proofErr w:type="spellStart"/>
      <w:r w:rsidRPr="00A13D1D">
        <w:t>wEp</w:t>
      </w:r>
      <w:proofErr w:type="spellEnd"/>
    </w:p>
    <w:p w:rsidR="008C438C" w:rsidRDefault="008C438C" w:rsidP="008C438C">
      <w:pPr>
        <w:pStyle w:val="Box2note"/>
        <w:shd w:val="clear" w:color="auto" w:fill="CCFFFF" w:themeFill="accent4"/>
      </w:pPr>
      <w:r>
        <w:t xml:space="preserve">      Source |       SS       df       MS              Number of obs =    1012</w:t>
      </w:r>
    </w:p>
    <w:p w:rsidR="008C438C" w:rsidRDefault="008C438C" w:rsidP="008C438C">
      <w:pPr>
        <w:pStyle w:val="Box2note"/>
        <w:shd w:val="clear" w:color="auto" w:fill="CCFFFF" w:themeFill="accent4"/>
      </w:pPr>
      <w:r>
        <w:t>-------------+------------------------------           F(  6,  1005) =  234.47</w:t>
      </w:r>
    </w:p>
    <w:p w:rsidR="008C438C" w:rsidRDefault="008C438C" w:rsidP="008C438C">
      <w:pPr>
        <w:pStyle w:val="Box2note"/>
        <w:shd w:val="clear" w:color="auto" w:fill="CCFFFF" w:themeFill="accent4"/>
      </w:pPr>
      <w:r>
        <w:t xml:space="preserve">       Model |  146.786333     6  24.4643888           Prob &gt; F      =  0.0000</w:t>
      </w:r>
    </w:p>
    <w:p w:rsidR="008C438C" w:rsidRDefault="008C438C" w:rsidP="008C438C">
      <w:pPr>
        <w:pStyle w:val="Box2note"/>
        <w:shd w:val="clear" w:color="auto" w:fill="CCFFFF" w:themeFill="accent4"/>
      </w:pPr>
      <w:r>
        <w:t xml:space="preserve">    Residual |    104.8609  1005  .104339204           R-squared     =  0.5833</w:t>
      </w:r>
    </w:p>
    <w:p w:rsidR="008C438C" w:rsidRDefault="008C438C" w:rsidP="008C438C">
      <w:pPr>
        <w:pStyle w:val="Box2note"/>
        <w:shd w:val="clear" w:color="auto" w:fill="CCFFFF" w:themeFill="accent4"/>
      </w:pPr>
      <w:r>
        <w:t xml:space="preserve">-------------+------------------------------           </w:t>
      </w:r>
      <w:r w:rsidRPr="0018402B">
        <w:rPr>
          <w:highlight w:val="green"/>
        </w:rPr>
        <w:t>Adj R-squared =  0.5808</w:t>
      </w:r>
    </w:p>
    <w:p w:rsidR="008C438C" w:rsidRDefault="008C438C" w:rsidP="008C438C">
      <w:pPr>
        <w:pStyle w:val="Box2note"/>
        <w:shd w:val="clear" w:color="auto" w:fill="CCFFFF" w:themeFill="accent4"/>
      </w:pPr>
      <w:r>
        <w:t xml:space="preserve">       Total |  251.647233  1011  .248909232           Root MSE      =  .32302</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Obama |      Coef.   Std. Err.      t    P&gt;|t|                     Beta</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ptyEp |   .0094183   .0002703    34.84   0.000                   .</w:t>
      </w:r>
      <w:r w:rsidRPr="0018402B">
        <w:rPr>
          <w:highlight w:val="yellow"/>
        </w:rPr>
        <w:t>74</w:t>
      </w:r>
      <w:r>
        <w:t>183</w:t>
      </w:r>
    </w:p>
    <w:p w:rsidR="008C438C" w:rsidRDefault="008C438C" w:rsidP="008C438C">
      <w:pPr>
        <w:pStyle w:val="Box2note"/>
        <w:shd w:val="clear" w:color="auto" w:fill="CCFFFF" w:themeFill="accent4"/>
      </w:pPr>
      <w:r>
        <w:t xml:space="preserve">      famInc |  -.0000692   .0001845    -0.37   0.708                -.0080216</w:t>
      </w:r>
    </w:p>
    <w:p w:rsidR="008C438C" w:rsidRDefault="008C438C" w:rsidP="008C438C">
      <w:pPr>
        <w:pStyle w:val="Box2note"/>
        <w:shd w:val="clear" w:color="auto" w:fill="CCFFFF" w:themeFill="accent4"/>
      </w:pPr>
      <w:r>
        <w:t xml:space="preserve">      female |  -.0157304   .0204044    -0.77   0.441                -.0157638</w:t>
      </w:r>
    </w:p>
    <w:p w:rsidR="008C438C" w:rsidRDefault="008C438C" w:rsidP="008C438C">
      <w:pPr>
        <w:pStyle w:val="Box2note"/>
        <w:shd w:val="clear" w:color="auto" w:fill="CCFFFF" w:themeFill="accent4"/>
      </w:pPr>
      <w:r>
        <w:t xml:space="preserve">      status |  -.0000449   .0004863    -0.09   0.926                -.0021981</w:t>
      </w:r>
    </w:p>
    <w:p w:rsidR="008C438C" w:rsidRDefault="008C438C" w:rsidP="008C438C">
      <w:pPr>
        <w:pStyle w:val="Box2note"/>
        <w:shd w:val="clear" w:color="auto" w:fill="CCFFFF" w:themeFill="accent4"/>
      </w:pPr>
      <w:r>
        <w:t xml:space="preserve">   chGoNow2Q |  </w:t>
      </w:r>
      <w:r w:rsidRPr="0018402B">
        <w:rPr>
          <w:highlight w:val="cyan"/>
        </w:rPr>
        <w:t>-.0185406</w:t>
      </w:r>
      <w:r>
        <w:t xml:space="preserve">   .0054255    -3.42   0.001                </w:t>
      </w:r>
      <w:r w:rsidRPr="0018402B">
        <w:rPr>
          <w:highlight w:val="cyan"/>
        </w:rPr>
        <w:t>-.072</w:t>
      </w:r>
      <w:r>
        <w:t>6477</w:t>
      </w:r>
    </w:p>
    <w:p w:rsidR="008C438C" w:rsidRDefault="008C438C" w:rsidP="008C438C">
      <w:pPr>
        <w:pStyle w:val="Box2note"/>
        <w:shd w:val="clear" w:color="auto" w:fill="CCFFFF" w:themeFill="accent4"/>
      </w:pPr>
      <w:r>
        <w:t xml:space="preserve">     edNow2Q |   .0040271   .0051978     0.77   0.439                 .0186346</w:t>
      </w:r>
    </w:p>
    <w:p w:rsidR="008C438C" w:rsidRDefault="008C438C" w:rsidP="008C438C">
      <w:pPr>
        <w:pStyle w:val="Box2note"/>
        <w:shd w:val="clear" w:color="auto" w:fill="CCFFFF" w:themeFill="accent4"/>
      </w:pPr>
      <w:r>
        <w:t xml:space="preserve">       _cons |   .0110412   .0693061     0.16   0.873                        .</w:t>
      </w:r>
    </w:p>
    <w:p w:rsidR="008C438C" w:rsidRDefault="008C438C" w:rsidP="008C438C">
      <w:pPr>
        <w:pStyle w:val="Box2note"/>
        <w:shd w:val="clear" w:color="auto" w:fill="CCFFFF" w:themeFill="accent4"/>
      </w:pPr>
      <w:r>
        <w:t>------------------------------------------------------------------------------</w:t>
      </w:r>
    </w:p>
    <w:p w:rsidR="008C438C" w:rsidRDefault="008C438C" w:rsidP="008C438C">
      <w:pPr>
        <w:pStyle w:val="Stata"/>
      </w:pPr>
    </w:p>
    <w:p w:rsidR="008C438C" w:rsidRDefault="008C438C" w:rsidP="008C438C">
      <w:pPr>
        <w:pStyle w:val="Stata"/>
      </w:pPr>
    </w:p>
    <w:p w:rsidR="008C438C" w:rsidRDefault="008C438C" w:rsidP="008C438C">
      <w:pPr>
        <w:pStyle w:val="StataComment"/>
      </w:pPr>
      <w:r>
        <w:t>*The predicted values are essentially identical</w:t>
      </w:r>
    </w:p>
    <w:p w:rsidR="008C438C" w:rsidRDefault="008C438C" w:rsidP="008C438C">
      <w:pPr>
        <w:pStyle w:val="Box2note"/>
        <w:shd w:val="clear" w:color="auto" w:fill="CCFFFF" w:themeFill="accent4"/>
      </w:pPr>
      <w:r>
        <w:t>. corr wDummys wEp Obama</w:t>
      </w:r>
    </w:p>
    <w:p w:rsidR="008C438C" w:rsidRDefault="008C438C" w:rsidP="008C438C">
      <w:pPr>
        <w:pStyle w:val="Box2note"/>
        <w:shd w:val="clear" w:color="auto" w:fill="CCFFFF" w:themeFill="accent4"/>
      </w:pPr>
      <w:r>
        <w:t>(obs=1012)</w:t>
      </w:r>
    </w:p>
    <w:p w:rsidR="008C438C" w:rsidRDefault="008C438C" w:rsidP="008C438C">
      <w:pPr>
        <w:pStyle w:val="Box2note"/>
        <w:shd w:val="clear" w:color="auto" w:fill="CCFFFF" w:themeFill="accent4"/>
      </w:pPr>
      <w:r>
        <w:t xml:space="preserve">             |  wDummys      wEp    Obama</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wDummys |   1.0000</w:t>
      </w:r>
    </w:p>
    <w:p w:rsidR="008C438C" w:rsidRDefault="008C438C" w:rsidP="008C438C">
      <w:pPr>
        <w:pStyle w:val="Box2note"/>
        <w:shd w:val="clear" w:color="auto" w:fill="CCFFFF" w:themeFill="accent4"/>
      </w:pPr>
      <w:r>
        <w:t xml:space="preserve">         wEp |   0</w:t>
      </w:r>
      <w:r w:rsidRPr="00A13D1D">
        <w:rPr>
          <w:highlight w:val="yellow"/>
        </w:rPr>
        <w:t>.9986</w:t>
      </w:r>
      <w:r>
        <w:t xml:space="preserve">   1.0000</w:t>
      </w:r>
    </w:p>
    <w:p w:rsidR="008C438C" w:rsidRDefault="008C438C" w:rsidP="008C438C">
      <w:pPr>
        <w:pStyle w:val="Box2note"/>
        <w:shd w:val="clear" w:color="auto" w:fill="CCFFFF" w:themeFill="accent4"/>
      </w:pPr>
      <w:r>
        <w:t xml:space="preserve">       Obama |   0.7648   0.7637   1.0000</w:t>
      </w:r>
    </w:p>
    <w:p w:rsidR="008C438C" w:rsidRDefault="008C438C" w:rsidP="008C438C">
      <w:pPr>
        <w:pStyle w:val="Stata"/>
      </w:pPr>
    </w:p>
    <w:p w:rsidR="008C438C" w:rsidRDefault="008C438C" w:rsidP="008C438C">
      <w:pPr>
        <w:pStyle w:val="Stata"/>
      </w:pPr>
    </w:p>
    <w:p w:rsidR="008C438C" w:rsidRDefault="008C438C" w:rsidP="008C438C">
      <w:pPr>
        <w:pStyle w:val="Heading4"/>
      </w:pPr>
      <w:r>
        <w:t>*</w:t>
      </w:r>
      <w:proofErr w:type="spellStart"/>
      <w:r>
        <w:t>Probit</w:t>
      </w:r>
      <w:proofErr w:type="spellEnd"/>
      <w:r>
        <w:t xml:space="preserve"> based scoring</w:t>
      </w:r>
    </w:p>
    <w:p w:rsidR="008C438C" w:rsidRDefault="008C438C" w:rsidP="008C438C">
      <w:pPr>
        <w:pStyle w:val="Stata"/>
      </w:pPr>
    </w:p>
    <w:p w:rsidR="008C438C" w:rsidRDefault="008C438C" w:rsidP="008C438C">
      <w:pPr>
        <w:pStyle w:val="StataComment"/>
      </w:pPr>
      <w:r>
        <w:t>*make a version of party with no missing data or minor parties</w:t>
      </w:r>
    </w:p>
    <w:p w:rsidR="008C438C" w:rsidRDefault="008C438C" w:rsidP="008C438C">
      <w:pPr>
        <w:pStyle w:val="Stata"/>
      </w:pPr>
    </w:p>
    <w:p w:rsidR="008C438C" w:rsidRDefault="008C438C" w:rsidP="008C438C">
      <w:pPr>
        <w:pStyle w:val="Stata"/>
      </w:pPr>
      <w:proofErr w:type="gramStart"/>
      <w:r>
        <w:t>gen</w:t>
      </w:r>
      <w:proofErr w:type="gramEnd"/>
      <w:r>
        <w:t xml:space="preserve"> ptyYou2 = </w:t>
      </w:r>
      <w:proofErr w:type="spellStart"/>
      <w:r>
        <w:t>ptyYou</w:t>
      </w:r>
      <w:proofErr w:type="spellEnd"/>
      <w:r>
        <w:t xml:space="preserve"> if </w:t>
      </w:r>
      <w:proofErr w:type="spellStart"/>
      <w:r>
        <w:t>ptyYou</w:t>
      </w:r>
      <w:proofErr w:type="spellEnd"/>
      <w:r>
        <w:t xml:space="preserve"> != -1 &amp; </w:t>
      </w:r>
      <w:proofErr w:type="spellStart"/>
      <w:r>
        <w:t>ptyYou</w:t>
      </w:r>
      <w:proofErr w:type="spellEnd"/>
      <w:r>
        <w:t xml:space="preserve"> != 8</w:t>
      </w:r>
    </w:p>
    <w:p w:rsidR="008C438C" w:rsidRDefault="008C438C" w:rsidP="008C438C">
      <w:pPr>
        <w:pStyle w:val="Stata"/>
      </w:pPr>
    </w:p>
    <w:p w:rsidR="008C438C" w:rsidRDefault="008C438C" w:rsidP="008C438C">
      <w:pPr>
        <w:pStyle w:val="Box2note"/>
        <w:shd w:val="clear" w:color="auto" w:fill="CCFFFF" w:themeFill="accent4"/>
      </w:pPr>
      <w:r>
        <w:t>(315 missing values generated)</w:t>
      </w:r>
    </w:p>
    <w:p w:rsidR="008C438C" w:rsidRDefault="008C438C" w:rsidP="008C438C">
      <w:pPr>
        <w:pStyle w:val="Box2note"/>
        <w:shd w:val="clear" w:color="auto" w:fill="CCFFFF" w:themeFill="accent4"/>
      </w:pPr>
      <w:r>
        <w:t>. tab ptyYou2</w:t>
      </w:r>
    </w:p>
    <w:p w:rsidR="008C438C" w:rsidRDefault="008C438C" w:rsidP="008C438C">
      <w:pPr>
        <w:pStyle w:val="Box2note"/>
        <w:shd w:val="clear" w:color="auto" w:fill="CCFFFF" w:themeFill="accent4"/>
      </w:pPr>
      <w:r>
        <w:t xml:space="preserve">    ptyYou2 |      Freq.     Percent        Cum.</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1 |        152        7.68        7.68</w:t>
      </w:r>
    </w:p>
    <w:p w:rsidR="008C438C" w:rsidRDefault="008C438C" w:rsidP="008C438C">
      <w:pPr>
        <w:pStyle w:val="Box2note"/>
        <w:shd w:val="clear" w:color="auto" w:fill="CCFFFF" w:themeFill="accent4"/>
      </w:pPr>
      <w:r>
        <w:t xml:space="preserve">          2 |        343       17.32       25.00</w:t>
      </w:r>
    </w:p>
    <w:p w:rsidR="008C438C" w:rsidRDefault="008C438C" w:rsidP="008C438C">
      <w:pPr>
        <w:pStyle w:val="Box2note"/>
        <w:shd w:val="clear" w:color="auto" w:fill="CCFFFF" w:themeFill="accent4"/>
      </w:pPr>
      <w:r>
        <w:t xml:space="preserve">          3 |        204       10.30       35.30</w:t>
      </w:r>
    </w:p>
    <w:p w:rsidR="008C438C" w:rsidRDefault="008C438C" w:rsidP="008C438C">
      <w:pPr>
        <w:pStyle w:val="Box2note"/>
        <w:shd w:val="clear" w:color="auto" w:fill="CCFFFF" w:themeFill="accent4"/>
      </w:pPr>
      <w:r>
        <w:t xml:space="preserve">          4 |        415       20.96       56.26</w:t>
      </w:r>
    </w:p>
    <w:p w:rsidR="008C438C" w:rsidRDefault="008C438C" w:rsidP="008C438C">
      <w:pPr>
        <w:pStyle w:val="Box2note"/>
        <w:shd w:val="clear" w:color="auto" w:fill="CCFFFF" w:themeFill="accent4"/>
      </w:pPr>
      <w:r>
        <w:t xml:space="preserve">          5 |        256       12.93       69.19</w:t>
      </w:r>
    </w:p>
    <w:p w:rsidR="008C438C" w:rsidRDefault="008C438C" w:rsidP="008C438C">
      <w:pPr>
        <w:pStyle w:val="Box2note"/>
        <w:shd w:val="clear" w:color="auto" w:fill="CCFFFF" w:themeFill="accent4"/>
      </w:pPr>
      <w:r>
        <w:t xml:space="preserve">          6 |        442       22.32       91.52</w:t>
      </w:r>
    </w:p>
    <w:p w:rsidR="008C438C" w:rsidRDefault="008C438C" w:rsidP="008C438C">
      <w:pPr>
        <w:pStyle w:val="Box2note"/>
        <w:shd w:val="clear" w:color="auto" w:fill="CCFFFF" w:themeFill="accent4"/>
      </w:pPr>
      <w:r>
        <w:t xml:space="preserve">          7 |        168        8.48      100.00</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Total |      1,980      100.00</w:t>
      </w:r>
    </w:p>
    <w:p w:rsidR="008C438C" w:rsidRDefault="008C438C" w:rsidP="008C438C">
      <w:pPr>
        <w:pStyle w:val="Stata"/>
      </w:pPr>
    </w:p>
    <w:p w:rsidR="008C438C" w:rsidRDefault="008C438C" w:rsidP="008C438C">
      <w:pPr>
        <w:pStyle w:val="Stata"/>
      </w:pPr>
      <w:r>
        <w:t xml:space="preserve">*Now run an ordinal </w:t>
      </w:r>
      <w:proofErr w:type="spellStart"/>
      <w:r>
        <w:t>probit</w:t>
      </w:r>
      <w:proofErr w:type="spellEnd"/>
      <w:r>
        <w:t>. It assumes the categories are in order from low to high, or vice versa, but makes no assumption about the intervals between them. In particular, no equal interval assumption.</w:t>
      </w:r>
    </w:p>
    <w:p w:rsidR="008C438C" w:rsidRDefault="008C438C" w:rsidP="008C438C">
      <w:pPr>
        <w:pStyle w:val="Stata"/>
      </w:pPr>
    </w:p>
    <w:p w:rsidR="008C438C" w:rsidRDefault="008C438C" w:rsidP="008C438C">
      <w:pPr>
        <w:pStyle w:val="Stata"/>
      </w:pPr>
      <w:proofErr w:type="spellStart"/>
      <w:proofErr w:type="gramStart"/>
      <w:r>
        <w:t>oprobit</w:t>
      </w:r>
      <w:proofErr w:type="spellEnd"/>
      <w:proofErr w:type="gramEnd"/>
      <w:r>
        <w:t xml:space="preserve"> ptyYou2 Obama </w:t>
      </w:r>
      <w:proofErr w:type="spellStart"/>
      <w:r>
        <w:t>famInc</w:t>
      </w:r>
      <w:proofErr w:type="spellEnd"/>
      <w:r>
        <w:t xml:space="preserve"> female status chGoNow2Q edNow2Q</w:t>
      </w:r>
    </w:p>
    <w:p w:rsidR="008C438C" w:rsidRDefault="008C438C" w:rsidP="008C438C">
      <w:pPr>
        <w:pStyle w:val="Stata"/>
      </w:pPr>
    </w:p>
    <w:p w:rsidR="008C438C" w:rsidRDefault="008C438C" w:rsidP="008C438C">
      <w:pPr>
        <w:pStyle w:val="Box2note"/>
        <w:shd w:val="clear" w:color="auto" w:fill="CCFFFF" w:themeFill="accent4"/>
      </w:pPr>
      <w:r>
        <w:t xml:space="preserve">Iteration 0:   log likelihood = -1914.3736  </w:t>
      </w:r>
    </w:p>
    <w:p w:rsidR="008C438C" w:rsidRDefault="008C438C" w:rsidP="008C438C">
      <w:pPr>
        <w:pStyle w:val="Box2note"/>
        <w:shd w:val="clear" w:color="auto" w:fill="CCFFFF" w:themeFill="accent4"/>
      </w:pPr>
      <w:r>
        <w:t xml:space="preserve">Iteration 1:   log likelihood = -1587.2114  </w:t>
      </w:r>
    </w:p>
    <w:p w:rsidR="008C438C" w:rsidRDefault="008C438C" w:rsidP="008C438C">
      <w:pPr>
        <w:pStyle w:val="Box2note"/>
        <w:shd w:val="clear" w:color="auto" w:fill="CCFFFF" w:themeFill="accent4"/>
      </w:pPr>
      <w:r>
        <w:t xml:space="preserve">Iteration 2:   log likelihood = -1581.0807  </w:t>
      </w:r>
    </w:p>
    <w:p w:rsidR="008C438C" w:rsidRDefault="008C438C" w:rsidP="008C438C">
      <w:pPr>
        <w:pStyle w:val="Box2note"/>
        <w:shd w:val="clear" w:color="auto" w:fill="CCFFFF" w:themeFill="accent4"/>
      </w:pPr>
      <w:r>
        <w:t xml:space="preserve">Iteration 3:   log likelihood =  -1581.052  </w:t>
      </w:r>
    </w:p>
    <w:p w:rsidR="008C438C" w:rsidRDefault="008C438C" w:rsidP="008C438C">
      <w:pPr>
        <w:pStyle w:val="Box2note"/>
        <w:shd w:val="clear" w:color="auto" w:fill="CCFFFF" w:themeFill="accent4"/>
      </w:pPr>
      <w:r>
        <w:t xml:space="preserve">Iteration 4:   log likelihood =  -1581.052  </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Ordered probit regression                         Number of obs   =       1012</w:t>
      </w:r>
    </w:p>
    <w:p w:rsidR="008C438C" w:rsidRDefault="008C438C" w:rsidP="008C438C">
      <w:pPr>
        <w:pStyle w:val="Box2note"/>
        <w:shd w:val="clear" w:color="auto" w:fill="CCFFFF" w:themeFill="accent4"/>
      </w:pPr>
      <w:r>
        <w:t xml:space="preserve">                                                  LR chi2(6)      =     666.64</w:t>
      </w:r>
    </w:p>
    <w:p w:rsidR="008C438C" w:rsidRDefault="008C438C" w:rsidP="008C438C">
      <w:pPr>
        <w:pStyle w:val="Box2note"/>
        <w:shd w:val="clear" w:color="auto" w:fill="CCFFFF" w:themeFill="accent4"/>
      </w:pPr>
      <w:r>
        <w:t xml:space="preserve">                                                  Prob &gt; chi2     =     0.0000</w:t>
      </w:r>
    </w:p>
    <w:p w:rsidR="008C438C" w:rsidRDefault="008C438C" w:rsidP="008C438C">
      <w:pPr>
        <w:pStyle w:val="Box2note"/>
        <w:shd w:val="clear" w:color="auto" w:fill="CCFFFF" w:themeFill="accent4"/>
      </w:pPr>
      <w:r>
        <w:t>Log likelihood =  -1581.052                       Pseudo R2       =     0.1741</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ptyYou2 |      Coef.   Std. Err.      z    P&gt;|z|     [95% Conf. Interval]</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Obama |   1.957447   .0836218    23.41   0.000     1.793551    2.121342</w:t>
      </w:r>
    </w:p>
    <w:p w:rsidR="008C438C" w:rsidRDefault="008C438C" w:rsidP="008C438C">
      <w:pPr>
        <w:pStyle w:val="Box2note"/>
        <w:shd w:val="clear" w:color="auto" w:fill="CCFFFF" w:themeFill="accent4"/>
      </w:pPr>
      <w:r>
        <w:t xml:space="preserve">      famInc |  -.0009279   .0006053    -1.53   0.125    -.0021143    .0002585</w:t>
      </w:r>
    </w:p>
    <w:p w:rsidR="008C438C" w:rsidRDefault="008C438C" w:rsidP="008C438C">
      <w:pPr>
        <w:pStyle w:val="Box2note"/>
        <w:shd w:val="clear" w:color="auto" w:fill="CCFFFF" w:themeFill="accent4"/>
      </w:pPr>
      <w:r>
        <w:t xml:space="preserve">      female |   .1129205   .0659989     1.71   0.087    -.0164349     .242276</w:t>
      </w:r>
    </w:p>
    <w:p w:rsidR="008C438C" w:rsidRDefault="008C438C" w:rsidP="008C438C">
      <w:pPr>
        <w:pStyle w:val="Box2note"/>
        <w:shd w:val="clear" w:color="auto" w:fill="CCFFFF" w:themeFill="accent4"/>
      </w:pPr>
      <w:r>
        <w:t xml:space="preserve">      status |   .0008971   .0015855     0.57   0.572    -.0022104    .0040046</w:t>
      </w:r>
    </w:p>
    <w:p w:rsidR="008C438C" w:rsidRDefault="008C438C" w:rsidP="008C438C">
      <w:pPr>
        <w:pStyle w:val="Box2note"/>
        <w:shd w:val="clear" w:color="auto" w:fill="CCFFFF" w:themeFill="accent4"/>
      </w:pPr>
      <w:r>
        <w:t xml:space="preserve">   chGoNow2Q |  -.0500002   .0176868    -2.83   0.005    -.0846657   -.0153348</w:t>
      </w:r>
    </w:p>
    <w:p w:rsidR="008C438C" w:rsidRDefault="008C438C" w:rsidP="008C438C">
      <w:pPr>
        <w:pStyle w:val="Box2note"/>
        <w:shd w:val="clear" w:color="auto" w:fill="CCFFFF" w:themeFill="accent4"/>
      </w:pPr>
      <w:r>
        <w:t xml:space="preserve">     edNow2Q |  -.0079875   .0168609    -0.47   0.636    -.0410342    .0250593</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/cut1 |  -1.027648   .2274682                     -1.473477   -.5818184</w:t>
      </w:r>
    </w:p>
    <w:p w:rsidR="008C438C" w:rsidRDefault="008C438C" w:rsidP="008C438C">
      <w:pPr>
        <w:pStyle w:val="Box2note"/>
        <w:shd w:val="clear" w:color="auto" w:fill="CCFFFF" w:themeFill="accent4"/>
      </w:pPr>
      <w:r>
        <w:t xml:space="preserve">       /cut2 |   .0196208   .2241549                     -.4197148    .4589564</w:t>
      </w:r>
    </w:p>
    <w:p w:rsidR="008C438C" w:rsidRDefault="008C438C" w:rsidP="008C438C">
      <w:pPr>
        <w:pStyle w:val="Box2note"/>
        <w:shd w:val="clear" w:color="auto" w:fill="CCFFFF" w:themeFill="accent4"/>
      </w:pPr>
      <w:r>
        <w:t xml:space="preserve">       /cut3 |   .4906342   .2249439                      .0497521    .9315162</w:t>
      </w:r>
    </w:p>
    <w:p w:rsidR="008C438C" w:rsidRDefault="008C438C" w:rsidP="008C438C">
      <w:pPr>
        <w:pStyle w:val="Box2note"/>
        <w:shd w:val="clear" w:color="auto" w:fill="CCFFFF" w:themeFill="accent4"/>
      </w:pPr>
      <w:r>
        <w:t xml:space="preserve">       /cut4 |   1.156692   .2279769                       .709866    1.603519</w:t>
      </w:r>
    </w:p>
    <w:p w:rsidR="008C438C" w:rsidRDefault="008C438C" w:rsidP="008C438C">
      <w:pPr>
        <w:pStyle w:val="Box2note"/>
        <w:shd w:val="clear" w:color="auto" w:fill="CCFFFF" w:themeFill="accent4"/>
      </w:pPr>
      <w:r>
        <w:t xml:space="preserve">       /cut5 |   1.711913   .2299921                      1.261137    2.162689</w:t>
      </w:r>
    </w:p>
    <w:p w:rsidR="008C438C" w:rsidRDefault="008C438C" w:rsidP="008C438C">
      <w:pPr>
        <w:pStyle w:val="Box2note"/>
        <w:shd w:val="clear" w:color="auto" w:fill="CCFFFF" w:themeFill="accent4"/>
      </w:pPr>
      <w:r>
        <w:t xml:space="preserve">       /cut6 |   2.793545   .2357246                      2.331533    3.255557</w:t>
      </w:r>
    </w:p>
    <w:p w:rsidR="008C438C" w:rsidRDefault="008C438C" w:rsidP="008C438C">
      <w:pPr>
        <w:pStyle w:val="Box2note"/>
        <w:shd w:val="clear" w:color="auto" w:fill="CCFFFF" w:themeFill="accent4"/>
      </w:pPr>
      <w:r>
        <w:t>------------------------------------------------------------------------------</w:t>
      </w:r>
    </w:p>
    <w:p w:rsidR="008C438C" w:rsidRDefault="008C438C" w:rsidP="008C438C">
      <w:pPr>
        <w:pStyle w:val="Stata"/>
      </w:pPr>
    </w:p>
    <w:p w:rsidR="008C438C" w:rsidRDefault="008C438C" w:rsidP="008C438C">
      <w:pPr>
        <w:pStyle w:val="Stata"/>
      </w:pPr>
      <w:proofErr w:type="gramStart"/>
      <w:r>
        <w:t>predict</w:t>
      </w:r>
      <w:proofErr w:type="gramEnd"/>
      <w:r>
        <w:t xml:space="preserve"> </w:t>
      </w:r>
      <w:proofErr w:type="spellStart"/>
      <w:r>
        <w:t>hat_pbt</w:t>
      </w:r>
      <w:proofErr w:type="spellEnd"/>
      <w:r>
        <w:t xml:space="preserve">, </w:t>
      </w:r>
      <w:proofErr w:type="spellStart"/>
      <w:r>
        <w:t>xb</w:t>
      </w:r>
      <w:proofErr w:type="spellEnd"/>
    </w:p>
    <w:p w:rsidR="008C438C" w:rsidRDefault="008C438C" w:rsidP="008C438C">
      <w:pPr>
        <w:pStyle w:val="Stata"/>
      </w:pPr>
    </w:p>
    <w:p w:rsidR="008C438C" w:rsidRDefault="008C438C" w:rsidP="008C438C">
      <w:pPr>
        <w:pStyle w:val="Box2note"/>
        <w:shd w:val="clear" w:color="auto" w:fill="CCFFFF" w:themeFill="accent4"/>
      </w:pPr>
      <w:r>
        <w:t>. table ptyYou2, c(m hat_pbt freq)</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ptyYou2 | mean(hat_pbt)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1 |     -.1713569            152</w:t>
      </w:r>
    </w:p>
    <w:p w:rsidR="008C438C" w:rsidRDefault="008C438C" w:rsidP="008C438C">
      <w:pPr>
        <w:pStyle w:val="Box2note"/>
        <w:shd w:val="clear" w:color="auto" w:fill="CCFFFF" w:themeFill="accent4"/>
      </w:pPr>
      <w:r>
        <w:t xml:space="preserve">        2 |      .0695712            343</w:t>
      </w:r>
    </w:p>
    <w:p w:rsidR="008C438C" w:rsidRDefault="008C438C" w:rsidP="008C438C">
      <w:pPr>
        <w:pStyle w:val="Box2note"/>
        <w:shd w:val="clear" w:color="auto" w:fill="CCFFFF" w:themeFill="accent4"/>
      </w:pPr>
      <w:r>
        <w:t xml:space="preserve">        3 |      .0430627            204</w:t>
      </w:r>
    </w:p>
    <w:p w:rsidR="008C438C" w:rsidRDefault="008C438C" w:rsidP="008C438C">
      <w:pPr>
        <w:pStyle w:val="Box2note"/>
        <w:shd w:val="clear" w:color="auto" w:fill="CCFFFF" w:themeFill="accent4"/>
      </w:pPr>
      <w:r>
        <w:t xml:space="preserve">        4 |      .9542851            415</w:t>
      </w:r>
    </w:p>
    <w:p w:rsidR="008C438C" w:rsidRDefault="008C438C" w:rsidP="008C438C">
      <w:pPr>
        <w:pStyle w:val="Box2note"/>
        <w:shd w:val="clear" w:color="auto" w:fill="CCFFFF" w:themeFill="accent4"/>
      </w:pPr>
      <w:r>
        <w:t xml:space="preserve">        5 |      1.657552            256</w:t>
      </w:r>
    </w:p>
    <w:p w:rsidR="008C438C" w:rsidRDefault="008C438C" w:rsidP="008C438C">
      <w:pPr>
        <w:pStyle w:val="Box2note"/>
        <w:shd w:val="clear" w:color="auto" w:fill="CCFFFF" w:themeFill="accent4"/>
      </w:pPr>
      <w:r>
        <w:t xml:space="preserve">        6 |      1.643283            442</w:t>
      </w:r>
    </w:p>
    <w:p w:rsidR="008C438C" w:rsidRDefault="008C438C" w:rsidP="008C438C">
      <w:pPr>
        <w:pStyle w:val="Box2note"/>
        <w:shd w:val="clear" w:color="auto" w:fill="CCFFFF" w:themeFill="accent4"/>
      </w:pPr>
      <w:r>
        <w:t xml:space="preserve">        7 |      1.822726            168</w:t>
      </w:r>
    </w:p>
    <w:p w:rsidR="008C438C" w:rsidRDefault="008C438C" w:rsidP="008C438C">
      <w:pPr>
        <w:pStyle w:val="Box2note"/>
        <w:shd w:val="clear" w:color="auto" w:fill="CCFFFF" w:themeFill="accent4"/>
      </w:pPr>
      <w:r>
        <w:t>----------------------------------------</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*Make a 1st version of </w:t>
      </w:r>
      <w:proofErr w:type="spellStart"/>
      <w:r>
        <w:t>probit</w:t>
      </w:r>
      <w:proofErr w:type="spellEnd"/>
      <w:r>
        <w:t xml:space="preserve"> scoring (right intervals but not yet 0 to 100)</w:t>
      </w:r>
    </w:p>
    <w:p w:rsidR="008C438C" w:rsidRDefault="008C438C" w:rsidP="008C438C">
      <w:pPr>
        <w:pStyle w:val="Stata"/>
      </w:pPr>
    </w:p>
    <w:p w:rsidR="008C438C" w:rsidRDefault="008C438C" w:rsidP="008C438C">
      <w:pPr>
        <w:pStyle w:val="Stata"/>
      </w:pPr>
      <w:r>
        <w:t xml:space="preserve">recode ptyYou2 (1=-.17)(2=.069)(3=.043)(4=.954)(5=1.657)(6=1.64)(7=1.82)(else= .), gen( </w:t>
      </w:r>
      <w:proofErr w:type="spellStart"/>
      <w:r>
        <w:t>rawPbt</w:t>
      </w:r>
      <w:proofErr w:type="spellEnd"/>
      <w:r>
        <w:t>)</w:t>
      </w:r>
    </w:p>
    <w:p w:rsidR="008C438C" w:rsidRDefault="008C438C" w:rsidP="008C438C">
      <w:pPr>
        <w:pStyle w:val="Stata"/>
      </w:pPr>
    </w:p>
    <w:p w:rsidR="008C438C" w:rsidRDefault="008C438C" w:rsidP="008C438C">
      <w:pPr>
        <w:pStyle w:val="Box2note"/>
        <w:shd w:val="clear" w:color="auto" w:fill="CCFFFF" w:themeFill="accent4"/>
      </w:pPr>
      <w:r>
        <w:t>. tab rawPbt</w:t>
      </w:r>
    </w:p>
    <w:p w:rsidR="008C438C" w:rsidRDefault="008C438C" w:rsidP="008C438C">
      <w:pPr>
        <w:pStyle w:val="Box2note"/>
        <w:shd w:val="clear" w:color="auto" w:fill="CCFFFF" w:themeFill="accent4"/>
      </w:pPr>
      <w:r>
        <w:t xml:space="preserve">  RECODE of |</w:t>
      </w:r>
    </w:p>
    <w:p w:rsidR="008C438C" w:rsidRDefault="008C438C" w:rsidP="008C438C">
      <w:pPr>
        <w:pStyle w:val="Box2note"/>
        <w:shd w:val="clear" w:color="auto" w:fill="CCFFFF" w:themeFill="accent4"/>
      </w:pPr>
      <w:r>
        <w:t xml:space="preserve">    ptyYou2 |      Freq.     Percent        Cum.</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-.17 |        152        7.68        7.68</w:t>
      </w:r>
    </w:p>
    <w:p w:rsidR="008C438C" w:rsidRDefault="008C438C" w:rsidP="008C438C">
      <w:pPr>
        <w:pStyle w:val="Box2note"/>
        <w:shd w:val="clear" w:color="auto" w:fill="CCFFFF" w:themeFill="accent4"/>
      </w:pPr>
      <w:r>
        <w:t xml:space="preserve">       .043 |        204       10.30       17.98</w:t>
      </w:r>
    </w:p>
    <w:p w:rsidR="008C438C" w:rsidRDefault="008C438C" w:rsidP="008C438C">
      <w:pPr>
        <w:pStyle w:val="Box2note"/>
        <w:shd w:val="clear" w:color="auto" w:fill="CCFFFF" w:themeFill="accent4"/>
      </w:pPr>
      <w:r>
        <w:t xml:space="preserve">       .069 |        343       17.32       35.30</w:t>
      </w:r>
    </w:p>
    <w:p w:rsidR="008C438C" w:rsidRDefault="008C438C" w:rsidP="008C438C">
      <w:pPr>
        <w:pStyle w:val="Box2note"/>
        <w:shd w:val="clear" w:color="auto" w:fill="CCFFFF" w:themeFill="accent4"/>
      </w:pPr>
      <w:r>
        <w:t xml:space="preserve">       .954 |        415       20.96       56.26</w:t>
      </w:r>
    </w:p>
    <w:p w:rsidR="008C438C" w:rsidRDefault="008C438C" w:rsidP="008C438C">
      <w:pPr>
        <w:pStyle w:val="Box2note"/>
        <w:shd w:val="clear" w:color="auto" w:fill="CCFFFF" w:themeFill="accent4"/>
      </w:pPr>
      <w:r>
        <w:t xml:space="preserve">       1.64 |        442       22.32       78.59</w:t>
      </w:r>
    </w:p>
    <w:p w:rsidR="008C438C" w:rsidRDefault="008C438C" w:rsidP="008C438C">
      <w:pPr>
        <w:pStyle w:val="Box2note"/>
        <w:shd w:val="clear" w:color="auto" w:fill="CCFFFF" w:themeFill="accent4"/>
      </w:pPr>
      <w:r>
        <w:t xml:space="preserve">      1.657 |        256       12.93       91.52</w:t>
      </w:r>
    </w:p>
    <w:p w:rsidR="008C438C" w:rsidRDefault="008C438C" w:rsidP="008C438C">
      <w:pPr>
        <w:pStyle w:val="Box2note"/>
        <w:shd w:val="clear" w:color="auto" w:fill="CCFFFF" w:themeFill="accent4"/>
      </w:pPr>
      <w:r>
        <w:t xml:space="preserve">       1.82 |        168        8.48      100.00</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Total |      1,980      100.00</w:t>
      </w:r>
    </w:p>
    <w:p w:rsidR="008C438C" w:rsidRDefault="008C438C" w:rsidP="008C438C">
      <w:pPr>
        <w:pStyle w:val="Stata"/>
      </w:pPr>
    </w:p>
    <w:p w:rsidR="008C438C" w:rsidRDefault="008C438C" w:rsidP="008C438C">
      <w:pPr>
        <w:pStyle w:val="StataComment"/>
      </w:pPr>
    </w:p>
    <w:p w:rsidR="008C438C" w:rsidRDefault="008C438C" w:rsidP="008C438C">
      <w:pPr>
        <w:pStyle w:val="Heading5"/>
      </w:pPr>
      <w:r>
        <w:t>*now make a version with same intervals, but in range 0 to 100 in the usual way</w:t>
      </w:r>
    </w:p>
    <w:p w:rsidR="008C438C" w:rsidRDefault="008C438C" w:rsidP="008C438C">
      <w:pPr>
        <w:pStyle w:val="Stata"/>
      </w:pPr>
    </w:p>
    <w:p w:rsidR="008C438C" w:rsidRDefault="008C438C" w:rsidP="008C438C">
      <w:pPr>
        <w:pStyle w:val="Stata"/>
      </w:pPr>
      <w:proofErr w:type="gramStart"/>
      <w:r>
        <w:t>gen</w:t>
      </w:r>
      <w:proofErr w:type="gramEnd"/>
      <w:r>
        <w:t xml:space="preserve"> </w:t>
      </w:r>
      <w:proofErr w:type="spellStart"/>
      <w:r>
        <w:t>adjPbt</w:t>
      </w:r>
      <w:proofErr w:type="spellEnd"/>
      <w:r>
        <w:t xml:space="preserve"> = (</w:t>
      </w:r>
      <w:proofErr w:type="spellStart"/>
      <w:r>
        <w:t>rawPbt</w:t>
      </w:r>
      <w:proofErr w:type="spellEnd"/>
      <w:r>
        <w:t xml:space="preserve"> + .17) / ( 1.82 + .17)</w:t>
      </w:r>
    </w:p>
    <w:p w:rsidR="008C438C" w:rsidRDefault="008C438C" w:rsidP="008C438C">
      <w:pPr>
        <w:pStyle w:val="Stata"/>
      </w:pPr>
    </w:p>
    <w:p w:rsidR="008C438C" w:rsidRDefault="008C438C" w:rsidP="008C438C">
      <w:pPr>
        <w:pStyle w:val="StataComment"/>
      </w:pPr>
      <w:r>
        <w:t>*don't let the minus signs confuse you: remember that subtracting -.17 is same as adding .</w:t>
      </w:r>
      <w:proofErr w:type="gramStart"/>
      <w:r>
        <w:t xml:space="preserve">17  </w:t>
      </w:r>
      <w:proofErr w:type="spellStart"/>
      <w:r>
        <w:t>ie</w:t>
      </w:r>
      <w:proofErr w:type="spellEnd"/>
      <w:proofErr w:type="gramEnd"/>
      <w:r>
        <w:t xml:space="preserve"> </w:t>
      </w:r>
      <w:r w:rsidR="00F6183B">
        <w:t xml:space="preserve"> </w:t>
      </w:r>
      <w:r>
        <w:t>- -.17 is +.17</w:t>
      </w:r>
    </w:p>
    <w:p w:rsidR="008C438C" w:rsidRDefault="008C438C" w:rsidP="008C438C">
      <w:pPr>
        <w:pStyle w:val="Stata"/>
      </w:pPr>
    </w:p>
    <w:p w:rsidR="008C438C" w:rsidRDefault="008C438C" w:rsidP="008C438C">
      <w:pPr>
        <w:pStyle w:val="Stata"/>
        <w:ind w:left="0" w:firstLine="0"/>
      </w:pPr>
    </w:p>
    <w:p w:rsidR="008C438C" w:rsidRDefault="008C438C" w:rsidP="008C438C">
      <w:pPr>
        <w:pStyle w:val="Stata"/>
      </w:pPr>
      <w:proofErr w:type="gramStart"/>
      <w:r>
        <w:t>replace</w:t>
      </w:r>
      <w:proofErr w:type="gramEnd"/>
      <w:r>
        <w:t xml:space="preserve"> </w:t>
      </w:r>
      <w:proofErr w:type="spellStart"/>
      <w:r>
        <w:t>adjPbt</w:t>
      </w:r>
      <w:proofErr w:type="spellEnd"/>
      <w:r>
        <w:t xml:space="preserve"> = </w:t>
      </w:r>
      <w:proofErr w:type="spellStart"/>
      <w:r>
        <w:t>adjPbt</w:t>
      </w:r>
      <w:proofErr w:type="spellEnd"/>
      <w:r>
        <w:t xml:space="preserve"> * 100</w:t>
      </w:r>
    </w:p>
    <w:p w:rsidR="008C438C" w:rsidRDefault="008C438C" w:rsidP="008C438C">
      <w:pPr>
        <w:pStyle w:val="Stata"/>
      </w:pPr>
      <w:proofErr w:type="gramStart"/>
      <w:r>
        <w:t>replace</w:t>
      </w:r>
      <w:proofErr w:type="gramEnd"/>
      <w:r>
        <w:t xml:space="preserve"> </w:t>
      </w:r>
      <w:proofErr w:type="spellStart"/>
      <w:r>
        <w:t>adjPbt</w:t>
      </w:r>
      <w:proofErr w:type="spellEnd"/>
      <w:r>
        <w:t xml:space="preserve"> = round( </w:t>
      </w:r>
      <w:proofErr w:type="spellStart"/>
      <w:r>
        <w:t>adjPbt</w:t>
      </w:r>
      <w:proofErr w:type="spellEnd"/>
      <w:r>
        <w:t>, 1)</w:t>
      </w:r>
    </w:p>
    <w:p w:rsidR="008C438C" w:rsidRDefault="008C438C" w:rsidP="008C438C">
      <w:pPr>
        <w:pStyle w:val="Stata"/>
      </w:pPr>
    </w:p>
    <w:p w:rsidR="008C438C" w:rsidRDefault="008C438C" w:rsidP="008C438C">
      <w:pPr>
        <w:pStyle w:val="Box2note"/>
        <w:shd w:val="clear" w:color="auto" w:fill="CCFFFF" w:themeFill="accent4"/>
      </w:pPr>
      <w:r>
        <w:t>. tab adjPbt</w:t>
      </w:r>
    </w:p>
    <w:p w:rsidR="008C438C" w:rsidRDefault="008C438C" w:rsidP="008C438C">
      <w:pPr>
        <w:pStyle w:val="Box2note"/>
        <w:shd w:val="clear" w:color="auto" w:fill="CCFFFF" w:themeFill="accent4"/>
      </w:pPr>
      <w:r>
        <w:t xml:space="preserve">     adjPbt |      Freq.     Percent        Cum.</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0 |        152        7.68        7.68</w:t>
      </w:r>
    </w:p>
    <w:p w:rsidR="008C438C" w:rsidRDefault="008C438C" w:rsidP="008C438C">
      <w:pPr>
        <w:pStyle w:val="Box2note"/>
        <w:shd w:val="clear" w:color="auto" w:fill="CCFFFF" w:themeFill="accent4"/>
      </w:pPr>
      <w:r>
        <w:t xml:space="preserve">         11 |        204       10.30       17.98</w:t>
      </w:r>
    </w:p>
    <w:p w:rsidR="008C438C" w:rsidRDefault="008C438C" w:rsidP="008C438C">
      <w:pPr>
        <w:pStyle w:val="Box2note"/>
        <w:shd w:val="clear" w:color="auto" w:fill="CCFFFF" w:themeFill="accent4"/>
      </w:pPr>
      <w:r>
        <w:t xml:space="preserve">         12 |        343       17.32       35.30</w:t>
      </w:r>
    </w:p>
    <w:p w:rsidR="008C438C" w:rsidRDefault="008C438C" w:rsidP="008C438C">
      <w:pPr>
        <w:pStyle w:val="Box2note"/>
        <w:shd w:val="clear" w:color="auto" w:fill="CCFFFF" w:themeFill="accent4"/>
      </w:pPr>
      <w:r>
        <w:t xml:space="preserve">         56 |        415       20.96       56.26</w:t>
      </w:r>
    </w:p>
    <w:p w:rsidR="008C438C" w:rsidRDefault="008C438C" w:rsidP="008C438C">
      <w:pPr>
        <w:pStyle w:val="Box2note"/>
        <w:shd w:val="clear" w:color="auto" w:fill="CCFFFF" w:themeFill="accent4"/>
      </w:pPr>
      <w:r>
        <w:t xml:space="preserve">         91 |        442       22.32       78.59</w:t>
      </w:r>
    </w:p>
    <w:p w:rsidR="008C438C" w:rsidRDefault="008C438C" w:rsidP="008C438C">
      <w:pPr>
        <w:pStyle w:val="Box2note"/>
        <w:shd w:val="clear" w:color="auto" w:fill="CCFFFF" w:themeFill="accent4"/>
      </w:pPr>
      <w:r>
        <w:t xml:space="preserve">         92 |        256       12.93       91.52</w:t>
      </w:r>
    </w:p>
    <w:p w:rsidR="008C438C" w:rsidRDefault="008C438C" w:rsidP="008C438C">
      <w:pPr>
        <w:pStyle w:val="Box2note"/>
        <w:shd w:val="clear" w:color="auto" w:fill="CCFFFF" w:themeFill="accent4"/>
      </w:pPr>
      <w:r>
        <w:t xml:space="preserve">        100 |        168        8.48      100.00</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Total |      1,980      100.00</w:t>
      </w:r>
    </w:p>
    <w:p w:rsidR="008C438C" w:rsidRDefault="008C438C" w:rsidP="008C438C">
      <w:pPr>
        <w:pStyle w:val="Stata"/>
      </w:pPr>
    </w:p>
    <w:p w:rsidR="008C438C" w:rsidRDefault="008C438C" w:rsidP="008C438C">
      <w:pPr>
        <w:pStyle w:val="Stata"/>
      </w:pPr>
    </w:p>
    <w:p w:rsidR="008C438C" w:rsidRDefault="008C438C" w:rsidP="008C438C">
      <w:pPr>
        <w:pStyle w:val="StataComment"/>
      </w:pPr>
      <w:r>
        <w:t xml:space="preserve">*How does this compare with the other </w:t>
      </w:r>
      <w:proofErr w:type="gramStart"/>
      <w:r>
        <w:t>scorings:</w:t>
      </w:r>
      <w:proofErr w:type="gramEnd"/>
    </w:p>
    <w:p w:rsidR="008C438C" w:rsidRDefault="008C438C" w:rsidP="008C438C">
      <w:pPr>
        <w:pStyle w:val="Box2note"/>
        <w:shd w:val="clear" w:color="auto" w:fill="CCFFFF" w:themeFill="accent4"/>
      </w:pPr>
      <w:r>
        <w:t>. table ptyYou, c(m adjPbt m ptyDem   m ptyEp   m Obama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ptyYou | mean(</w:t>
      </w:r>
      <w:r w:rsidRPr="00555CA7">
        <w:rPr>
          <w:highlight w:val="yellow"/>
        </w:rPr>
        <w:t>adjPbt</w:t>
      </w:r>
      <w:r>
        <w:t>)  mean(ptyDem)   mean(ptyEp)   mean(Obama)         Freq.</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-1 |                                                  .6875           194</w:t>
      </w:r>
    </w:p>
    <w:p w:rsidR="008C438C" w:rsidRDefault="008C438C" w:rsidP="008C438C">
      <w:pPr>
        <w:pStyle w:val="Box2note"/>
        <w:shd w:val="clear" w:color="auto" w:fill="CCFFFF" w:themeFill="accent4"/>
      </w:pPr>
      <w:r>
        <w:t xml:space="preserve">        1 |            </w:t>
      </w:r>
      <w:r w:rsidRPr="00555CA7">
        <w:t>0</w:t>
      </w:r>
      <w:r>
        <w:t xml:space="preserve">             0             0      .0211268           152</w:t>
      </w:r>
    </w:p>
    <w:p w:rsidR="008C438C" w:rsidRDefault="008C438C" w:rsidP="008C438C">
      <w:pPr>
        <w:pStyle w:val="Box2note"/>
        <w:shd w:val="clear" w:color="auto" w:fill="CCFFFF" w:themeFill="accent4"/>
      </w:pPr>
      <w:r>
        <w:t xml:space="preserve">        2 |           12            17             9      .1134752           343</w:t>
      </w:r>
    </w:p>
    <w:p w:rsidR="008C438C" w:rsidRDefault="008C438C" w:rsidP="008C438C">
      <w:pPr>
        <w:pStyle w:val="Box2note"/>
        <w:shd w:val="clear" w:color="auto" w:fill="CCFFFF" w:themeFill="accent4"/>
      </w:pPr>
      <w:r>
        <w:t xml:space="preserve">        3 |           11            33            13      .1446541           204</w:t>
      </w:r>
    </w:p>
    <w:p w:rsidR="008C438C" w:rsidRDefault="008C438C" w:rsidP="008C438C">
      <w:pPr>
        <w:pStyle w:val="Box2note"/>
        <w:shd w:val="clear" w:color="auto" w:fill="CCFFFF" w:themeFill="accent4"/>
      </w:pPr>
      <w:r>
        <w:t xml:space="preserve">        4 |           56            50            57      .5689655           415</w:t>
      </w:r>
    </w:p>
    <w:p w:rsidR="008C438C" w:rsidRDefault="008C438C" w:rsidP="008C438C">
      <w:pPr>
        <w:pStyle w:val="Box2note"/>
        <w:shd w:val="clear" w:color="auto" w:fill="CCFFFF" w:themeFill="accent4"/>
      </w:pPr>
      <w:r>
        <w:t xml:space="preserve">        5 |           92            67            91      .8894472           256</w:t>
      </w:r>
    </w:p>
    <w:p w:rsidR="008C438C" w:rsidRDefault="008C438C" w:rsidP="008C438C">
      <w:pPr>
        <w:pStyle w:val="Box2note"/>
        <w:shd w:val="clear" w:color="auto" w:fill="CCFFFF" w:themeFill="accent4"/>
      </w:pPr>
      <w:r>
        <w:t xml:space="preserve">        6 |           91            83            91      .8912387           442</w:t>
      </w:r>
    </w:p>
    <w:p w:rsidR="008C438C" w:rsidRDefault="008C438C" w:rsidP="008C438C">
      <w:pPr>
        <w:pStyle w:val="Box2note"/>
        <w:shd w:val="clear" w:color="auto" w:fill="CCFFFF" w:themeFill="accent4"/>
      </w:pPr>
      <w:r>
        <w:t xml:space="preserve">        7 |          </w:t>
      </w:r>
      <w:r w:rsidRPr="00555CA7">
        <w:t>100</w:t>
      </w:r>
      <w:r>
        <w:t xml:space="preserve">           100           100      .9798658           168</w:t>
      </w:r>
    </w:p>
    <w:p w:rsidR="008C438C" w:rsidRDefault="008C438C" w:rsidP="008C438C">
      <w:pPr>
        <w:pStyle w:val="Box2note"/>
        <w:shd w:val="clear" w:color="auto" w:fill="CCFFFF" w:themeFill="accent4"/>
      </w:pPr>
      <w:r>
        <w:t xml:space="preserve">        8 |                                               .5862069           121</w:t>
      </w:r>
    </w:p>
    <w:p w:rsidR="008C438C" w:rsidRDefault="008C438C" w:rsidP="008C438C">
      <w:pPr>
        <w:pStyle w:val="Box2note"/>
        <w:shd w:val="clear" w:color="auto" w:fill="CCFFFF" w:themeFill="accent4"/>
      </w:pPr>
      <w:r>
        <w:t>--------------------------------------------------------------------------------</w:t>
      </w:r>
    </w:p>
    <w:p w:rsidR="008C438C" w:rsidRDefault="008C438C" w:rsidP="008C438C"/>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 corr adjPbt ptyDem   ptyEp   Obama , m</w:t>
      </w:r>
    </w:p>
    <w:p w:rsidR="008C438C" w:rsidRDefault="008C438C" w:rsidP="008C438C">
      <w:pPr>
        <w:pStyle w:val="Box2note"/>
        <w:shd w:val="clear" w:color="auto" w:fill="CCFFFF" w:themeFill="accent4"/>
      </w:pPr>
      <w:r>
        <w:t>(obs=1494)</w:t>
      </w:r>
    </w:p>
    <w:p w:rsidR="008C438C" w:rsidRDefault="008C438C" w:rsidP="008C438C">
      <w:pPr>
        <w:pStyle w:val="Box2note"/>
        <w:shd w:val="clear" w:color="auto" w:fill="CCFFFF" w:themeFill="accent4"/>
      </w:pPr>
      <w:r>
        <w:t xml:space="preserve">    Variable |         Mean    Std. Dev.          Min          Max</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adjPbt |     </w:t>
      </w:r>
      <w:r w:rsidRPr="00555CA7">
        <w:rPr>
          <w:highlight w:val="yellow"/>
        </w:rPr>
        <w:t>54.52075     38</w:t>
      </w:r>
      <w:r>
        <w:t>.92229            0          100</w:t>
      </w:r>
    </w:p>
    <w:p w:rsidR="008C438C" w:rsidRDefault="008C438C" w:rsidP="008C438C">
      <w:pPr>
        <w:pStyle w:val="Box2note"/>
        <w:shd w:val="clear" w:color="auto" w:fill="CCFFFF" w:themeFill="accent4"/>
      </w:pPr>
      <w:r>
        <w:t xml:space="preserve">      ptyDem |     51.77175     31.63156            0          100</w:t>
      </w:r>
    </w:p>
    <w:p w:rsidR="008C438C" w:rsidRDefault="008C438C" w:rsidP="008C438C">
      <w:pPr>
        <w:pStyle w:val="Box2note"/>
        <w:shd w:val="clear" w:color="auto" w:fill="CCFFFF" w:themeFill="accent4"/>
      </w:pPr>
      <w:r>
        <w:t xml:space="preserve">       ptyEp |     54.18942     39.20928            0          100</w:t>
      </w:r>
    </w:p>
    <w:p w:rsidR="008C438C" w:rsidRDefault="008C438C" w:rsidP="008C438C">
      <w:pPr>
        <w:pStyle w:val="Box2note"/>
        <w:shd w:val="clear" w:color="auto" w:fill="CCFFFF" w:themeFill="accent4"/>
      </w:pPr>
      <w:r>
        <w:t xml:space="preserve">       Obama |       .54083      .498497            0            1</w:t>
      </w: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p>
    <w:p w:rsidR="008C438C" w:rsidRDefault="008C438C" w:rsidP="008C438C">
      <w:pPr>
        <w:pStyle w:val="Box2note"/>
        <w:shd w:val="clear" w:color="auto" w:fill="CCFFFF" w:themeFill="accent4"/>
      </w:pPr>
      <w:r>
        <w:t xml:space="preserve">             |   adjPbt   ptyDem    ptyEp    Obama</w:t>
      </w:r>
    </w:p>
    <w:p w:rsidR="008C438C" w:rsidRDefault="008C438C" w:rsidP="008C438C">
      <w:pPr>
        <w:pStyle w:val="Box2note"/>
        <w:shd w:val="clear" w:color="auto" w:fill="CCFFFF" w:themeFill="accent4"/>
      </w:pPr>
      <w:r>
        <w:t>-------------+------------------------------------</w:t>
      </w:r>
    </w:p>
    <w:p w:rsidR="008C438C" w:rsidRDefault="008C438C" w:rsidP="008C438C">
      <w:pPr>
        <w:pStyle w:val="Box2note"/>
        <w:shd w:val="clear" w:color="auto" w:fill="CCFFFF" w:themeFill="accent4"/>
      </w:pPr>
      <w:r>
        <w:t xml:space="preserve">      adjPbt |   1.0000</w:t>
      </w:r>
    </w:p>
    <w:p w:rsidR="008C438C" w:rsidRDefault="008C438C" w:rsidP="008C438C">
      <w:pPr>
        <w:pStyle w:val="Box2note"/>
        <w:shd w:val="clear" w:color="auto" w:fill="CCFFFF" w:themeFill="accent4"/>
      </w:pPr>
      <w:r>
        <w:t xml:space="preserve">      ptyDem |   0.9599   1.0000</w:t>
      </w:r>
    </w:p>
    <w:p w:rsidR="008C438C" w:rsidRDefault="008C438C" w:rsidP="008C438C">
      <w:pPr>
        <w:pStyle w:val="Box2note"/>
        <w:shd w:val="clear" w:color="auto" w:fill="CCFFFF" w:themeFill="accent4"/>
      </w:pPr>
      <w:r>
        <w:t xml:space="preserve">       ptyEp |   0.</w:t>
      </w:r>
      <w:r w:rsidRPr="00555CA7">
        <w:rPr>
          <w:highlight w:val="yellow"/>
        </w:rPr>
        <w:t>9993</w:t>
      </w:r>
      <w:r>
        <w:t xml:space="preserve">   0.9637   1.0000</w:t>
      </w:r>
    </w:p>
    <w:p w:rsidR="008C438C" w:rsidRDefault="008C438C" w:rsidP="008C438C">
      <w:pPr>
        <w:pStyle w:val="Box2note"/>
        <w:shd w:val="clear" w:color="auto" w:fill="CCFFFF" w:themeFill="accent4"/>
      </w:pPr>
      <w:r>
        <w:t xml:space="preserve">       Obama |   0.</w:t>
      </w:r>
      <w:r w:rsidRPr="00555CA7">
        <w:rPr>
          <w:highlight w:val="green"/>
        </w:rPr>
        <w:t>7493   0.7228   0.7497</w:t>
      </w:r>
      <w:r>
        <w:t xml:space="preserve">   1.0000</w:t>
      </w:r>
    </w:p>
    <w:p w:rsidR="008C438C" w:rsidRDefault="008C438C" w:rsidP="008C438C">
      <w:pPr>
        <w:pStyle w:val="Box2note"/>
        <w:shd w:val="clear" w:color="auto" w:fill="CCFFFF" w:themeFill="accent4"/>
      </w:pPr>
    </w:p>
    <w:p w:rsidR="008C438C" w:rsidRPr="00555CA7" w:rsidRDefault="008C438C" w:rsidP="008C438C">
      <w:pPr>
        <w:pStyle w:val="Box2note"/>
        <w:shd w:val="clear" w:color="auto" w:fill="CCFFFF" w:themeFill="accent4"/>
        <w:rPr>
          <w:color w:val="FF0000"/>
        </w:rPr>
      </w:pPr>
      <w:r w:rsidRPr="00555CA7">
        <w:rPr>
          <w:color w:val="FF0000"/>
        </w:rPr>
        <w:t>. *So we are pretty much the same as effect proportional scoring.</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2"/>
      </w:pPr>
      <w:r>
        <w:t>*Week 12: Direct and indirect effects, path models</w:t>
      </w:r>
    </w:p>
    <w:p w:rsidR="008C438C" w:rsidRDefault="008C438C" w:rsidP="008C438C">
      <w:pPr>
        <w:pStyle w:val="Stata"/>
      </w:pPr>
    </w:p>
    <w:p w:rsidR="008C438C" w:rsidRDefault="008C438C" w:rsidP="008C438C">
      <w:pPr>
        <w:pStyle w:val="Heading3"/>
      </w:pPr>
      <w:r>
        <w:t>*Data for this: Another special file from the World Inequality Study</w:t>
      </w:r>
    </w:p>
    <w:p w:rsidR="008C438C" w:rsidRDefault="008C438C" w:rsidP="008C438C">
      <w:pPr>
        <w:pStyle w:val="Stata"/>
      </w:pPr>
    </w:p>
    <w:p w:rsidR="008C438C" w:rsidRDefault="008C438C" w:rsidP="008C438C">
      <w:pPr>
        <w:pStyle w:val="StataComment"/>
      </w:pPr>
      <w:r>
        <w:t>**this is where the file is on Kelley's computer; yours will differ</w:t>
      </w:r>
    </w:p>
    <w:p w:rsidR="008C438C" w:rsidRDefault="008C438C" w:rsidP="008C438C">
      <w:pPr>
        <w:pStyle w:val="Stata"/>
      </w:pPr>
      <w:r>
        <w:t>**cd "C:\_ACTIVE\28_Teaching\2012_APST_470670\</w:t>
      </w:r>
      <w:proofErr w:type="gramStart"/>
      <w:r>
        <w:t>)Stata</w:t>
      </w:r>
      <w:proofErr w:type="gramEnd"/>
      <w:r>
        <w:t>_PQ\Data\WIS_extract_XTREG"</w:t>
      </w:r>
    </w:p>
    <w:p w:rsidR="008C438C" w:rsidRDefault="008C438C" w:rsidP="008C438C">
      <w:pPr>
        <w:pStyle w:val="Stata"/>
      </w:pPr>
    </w:p>
    <w:p w:rsidR="008C438C" w:rsidRDefault="008C438C" w:rsidP="008C438C">
      <w:pPr>
        <w:pStyle w:val="Stata"/>
      </w:pPr>
      <w:proofErr w:type="gramStart"/>
      <w:r>
        <w:t>use</w:t>
      </w:r>
      <w:proofErr w:type="gramEnd"/>
      <w:r>
        <w:t xml:space="preserve"> </w:t>
      </w:r>
      <w:r w:rsidRPr="00D15B86">
        <w:t>WIS_extract</w:t>
      </w:r>
      <w:r w:rsidRPr="00D15B86">
        <w:rPr>
          <w:highlight w:val="yellow"/>
        </w:rPr>
        <w:t>2</w:t>
      </w:r>
      <w:r w:rsidRPr="00D15B86">
        <w:t>_stata10.dta, replace</w:t>
      </w:r>
    </w:p>
    <w:p w:rsidR="008C438C" w:rsidRDefault="008C438C" w:rsidP="008C438C">
      <w:pPr>
        <w:pStyle w:val="Stata"/>
      </w:pPr>
    </w:p>
    <w:p w:rsidR="008C438C" w:rsidRPr="00092271" w:rsidRDefault="008C438C" w:rsidP="008C438C">
      <w:pPr>
        <w:pStyle w:val="Boxednote"/>
        <w:rPr>
          <w:sz w:val="12"/>
          <w:szCs w:val="12"/>
        </w:rPr>
      </w:pPr>
      <w:r>
        <w:t>Data are from WIS, extracted at "</w:t>
      </w:r>
      <w:r w:rsidRPr="00570A6A">
        <w:t>*Data for ME's regression class ^^2012_03_28</w:t>
      </w:r>
      <w:r>
        <w:t xml:space="preserve">" in file </w:t>
      </w:r>
      <w:r w:rsidRPr="00092271">
        <w:rPr>
          <w:sz w:val="12"/>
          <w:szCs w:val="12"/>
        </w:rPr>
        <w:t>"C:\_ACTIVE\00_Projects_Major\2006_WelfState_WLFP_Semyonov\SPSS\Semyonov_SPSS_21b_Ozy.doc"</w:t>
      </w:r>
    </w:p>
    <w:p w:rsidR="008C438C" w:rsidRDefault="008C438C" w:rsidP="008C438C">
      <w:pPr>
        <w:pStyle w:val="Boxednote"/>
      </w:pPr>
      <w:r>
        <w:t xml:space="preserve">at location </w:t>
      </w:r>
      <w:r w:rsidRPr="00570A6A">
        <w:t>^^2012_03_28</w:t>
      </w:r>
      <w:r>
        <w:t xml:space="preserve"> .    </w:t>
      </w:r>
    </w:p>
    <w:p w:rsidR="008C438C" w:rsidRDefault="008C438C" w:rsidP="008C438C">
      <w:pPr>
        <w:pStyle w:val="Stata"/>
      </w:pPr>
    </w:p>
    <w:p w:rsidR="008C438C" w:rsidRDefault="008C438C" w:rsidP="008C438C">
      <w:pPr>
        <w:pStyle w:val="Heading4"/>
      </w:pPr>
      <w:r>
        <w:t>*Description of the data</w:t>
      </w:r>
    </w:p>
    <w:p w:rsidR="008C438C" w:rsidRDefault="008C438C" w:rsidP="008C438C">
      <w:pPr>
        <w:pStyle w:val="StataComment"/>
      </w:pPr>
    </w:p>
    <w:p w:rsidR="008C438C" w:rsidRDefault="008C438C" w:rsidP="008C438C">
      <w:pPr>
        <w:pStyle w:val="Boxednote"/>
        <w:shd w:val="clear" w:color="auto" w:fill="ABF06C"/>
      </w:pPr>
      <w:r>
        <w:t>VARIABLES:</w:t>
      </w:r>
    </w:p>
    <w:p w:rsidR="008C438C" w:rsidRDefault="008C438C" w:rsidP="008C438C">
      <w:pPr>
        <w:pStyle w:val="Boxednote"/>
        <w:shd w:val="clear" w:color="auto" w:fill="ABF06C"/>
      </w:pPr>
      <w:r>
        <w:t>&gt;&gt; ed is education in years</w:t>
      </w:r>
    </w:p>
    <w:p w:rsidR="008C438C" w:rsidRDefault="008C438C" w:rsidP="008C438C">
      <w:pPr>
        <w:pStyle w:val="Boxednote"/>
        <w:shd w:val="clear" w:color="auto" w:fill="ABF06C"/>
      </w:pPr>
    </w:p>
    <w:p w:rsidR="008C438C" w:rsidRDefault="008C438C" w:rsidP="008C438C">
      <w:pPr>
        <w:pStyle w:val="Boxednote"/>
        <w:shd w:val="clear" w:color="auto" w:fill="ABF06C"/>
      </w:pPr>
      <w:r>
        <w:t xml:space="preserve">&gt;&gt; </w:t>
      </w:r>
      <w:r w:rsidRPr="009060CB">
        <w:t>pnteducq</w:t>
      </w:r>
      <w:r>
        <w:t xml:space="preserve"> is the average of mother's and father's education, in years.</w:t>
      </w:r>
    </w:p>
    <w:p w:rsidR="008C438C" w:rsidRDefault="008C438C" w:rsidP="008C438C">
      <w:pPr>
        <w:pStyle w:val="Boxednote"/>
        <w:shd w:val="clear" w:color="auto" w:fill="ABF06C"/>
      </w:pPr>
    </w:p>
    <w:p w:rsidR="008C438C" w:rsidRDefault="008C438C" w:rsidP="008C438C">
      <w:pPr>
        <w:pStyle w:val="Boxednote"/>
        <w:shd w:val="clear" w:color="auto" w:fill="ABF06C"/>
      </w:pPr>
      <w:r>
        <w:t>&gt;&gt; faocc4t is father’s occupational status, in Kelley’s worldwide scores which range from a low of zero (farm laborers) to a high of 100 (higher professionals)</w:t>
      </w:r>
    </w:p>
    <w:p w:rsidR="008C438C" w:rsidRDefault="008C438C" w:rsidP="008C438C">
      <w:pPr>
        <w:pStyle w:val="Boxednote"/>
        <w:shd w:val="clear" w:color="auto" w:fill="ABF06C"/>
      </w:pPr>
    </w:p>
    <w:p w:rsidR="008C438C" w:rsidRDefault="008C438C" w:rsidP="008C438C">
      <w:pPr>
        <w:pStyle w:val="Boxednote"/>
        <w:shd w:val="clear" w:color="auto" w:fill="ABF06C"/>
      </w:pPr>
      <w:r>
        <w:t xml:space="preserve">&gt;&gt; </w:t>
      </w:r>
      <w:r w:rsidRPr="009060CB">
        <w:t xml:space="preserve">occs4q </w:t>
      </w:r>
      <w:r>
        <w:t>is respondent's occupational status, again in Kelley’s worldwide scores which range from a low of zero (farm laborers) to a high of 100 (higher professionals)</w:t>
      </w:r>
    </w:p>
    <w:p w:rsidR="008C438C" w:rsidRDefault="008C438C" w:rsidP="008C438C">
      <w:pPr>
        <w:pStyle w:val="Boxednote"/>
        <w:shd w:val="clear" w:color="auto" w:fill="ABF06C"/>
      </w:pPr>
    </w:p>
    <w:p w:rsidR="008C438C" w:rsidRDefault="008C438C" w:rsidP="008C438C">
      <w:pPr>
        <w:pStyle w:val="Boxednote"/>
        <w:shd w:val="clear" w:color="auto" w:fill="ABF06C"/>
      </w:pPr>
      <w:r>
        <w:t xml:space="preserve">&gt;&gt; </w:t>
      </w:r>
      <w:r w:rsidRPr="009060CB">
        <w:t>lnFamInc</w:t>
      </w:r>
      <w:r>
        <w:t xml:space="preserve"> is family income, natural log thereof. (Income analyses often work better when the DV is logged rather than in dollars. We can then get back to the original units by exp( predicted values).  The original units here are what we call "minimum incomes" -- the </w:t>
      </w:r>
      <w:r w:rsidRPr="009060CB">
        <w:t>ratio of respondent's family income to the mean income of semi-skilled male workers in the same country (</w:t>
      </w:r>
      <w:r>
        <w:t xml:space="preserve">ie </w:t>
      </w:r>
      <w:r w:rsidRPr="009060CB">
        <w:t>relative rather than absolute income) . Thus, for example, an American with twice the income of a semi-skilled worker in the USA would be treated as having two "minimum incomes" (as we call them), as would someone in Brazil who earns twice the income of a semi-skilled Brazilian worker. This despite the fact that the American wage scale is much higher than Brazil's, so the American could buy much more than the Brazilian on the world market.</w:t>
      </w:r>
    </w:p>
    <w:p w:rsidR="008C438C" w:rsidRDefault="008C438C" w:rsidP="008C438C">
      <w:pPr>
        <w:pStyle w:val="Boxednote"/>
        <w:shd w:val="clear" w:color="auto" w:fill="ABF06C"/>
      </w:pPr>
    </w:p>
    <w:p w:rsidR="008C438C" w:rsidRDefault="008C438C" w:rsidP="008C438C">
      <w:pPr>
        <w:pStyle w:val="Boxednote"/>
        <w:shd w:val="clear" w:color="auto" w:fill="ABF06C"/>
      </w:pPr>
      <w:r>
        <w:t xml:space="preserve">&gt;&gt; For simplicity, we have tossed out all missing data. </w:t>
      </w:r>
    </w:p>
    <w:p w:rsidR="008C438C" w:rsidRDefault="008C438C" w:rsidP="008C438C">
      <w:pPr>
        <w:pStyle w:val="Boxednote"/>
        <w:shd w:val="clear" w:color="auto" w:fill="ABF06C"/>
      </w:pPr>
    </w:p>
    <w:p w:rsidR="008C438C" w:rsidRDefault="008C438C" w:rsidP="008C438C">
      <w:pPr>
        <w:pStyle w:val="Boxednote"/>
        <w:shd w:val="clear" w:color="auto" w:fill="ABF06C"/>
      </w:pPr>
      <w:r>
        <w:t>&gt;&gt; And we use 500 cases per nation just to avoid worrying about disproportionate influence of countries with larger samples.</w:t>
      </w:r>
    </w:p>
    <w:p w:rsidR="008C438C" w:rsidRDefault="008C438C" w:rsidP="008C438C">
      <w:pPr>
        <w:pStyle w:val="Stata"/>
      </w:pPr>
    </w:p>
    <w:p w:rsidR="008C438C" w:rsidRDefault="008C438C" w:rsidP="008C438C">
      <w:pPr>
        <w:pStyle w:val="Stata"/>
      </w:pPr>
    </w:p>
    <w:p w:rsidR="008C438C" w:rsidRDefault="008C438C" w:rsidP="008C438C">
      <w:pPr>
        <w:pStyle w:val="Boxednote"/>
        <w:shd w:val="clear" w:color="auto" w:fill="DAEEF3"/>
      </w:pPr>
      <w:r>
        <w:t>Some description:</w:t>
      </w:r>
    </w:p>
    <w:p w:rsidR="008C438C" w:rsidRPr="005D7BE0" w:rsidRDefault="008C438C" w:rsidP="008C438C">
      <w:pPr>
        <w:pStyle w:val="Box2note"/>
        <w:shd w:val="clear" w:color="auto" w:fill="CCFFFF" w:themeFill="accent4"/>
      </w:pPr>
    </w:p>
    <w:p w:rsidR="008C438C" w:rsidRPr="005D7BE0" w:rsidRDefault="008C438C" w:rsidP="008C438C">
      <w:pPr>
        <w:pStyle w:val="Box2note"/>
        <w:shd w:val="clear" w:color="auto" w:fill="CCFFFF" w:themeFill="accent4"/>
        <w:rPr>
          <w:szCs w:val="14"/>
        </w:rPr>
      </w:pPr>
      <w:r w:rsidRPr="005D7BE0">
        <w:rPr>
          <w:szCs w:val="14"/>
        </w:rPr>
        <w:t>table countryx, c(m gdp_ppUSA m pnteducq m faocc4t m occs4q freq)</w:t>
      </w:r>
    </w:p>
    <w:p w:rsidR="008C438C" w:rsidRPr="005D7BE0" w:rsidRDefault="008C438C" w:rsidP="008C438C">
      <w:pPr>
        <w:pStyle w:val="Box2note"/>
        <w:shd w:val="clear" w:color="auto" w:fill="CCFFFF" w:themeFill="accent4"/>
        <w:rPr>
          <w:szCs w:val="14"/>
        </w:rPr>
      </w:pPr>
      <w:r w:rsidRPr="005D7BE0">
        <w:rPr>
          <w:szCs w:val="14"/>
        </w:rPr>
        <w:t>-------------------------------------------------------------------------------------------</w:t>
      </w:r>
    </w:p>
    <w:p w:rsidR="008C438C" w:rsidRPr="005D7BE0" w:rsidRDefault="008C438C" w:rsidP="008C438C">
      <w:pPr>
        <w:pStyle w:val="Box2note"/>
        <w:shd w:val="clear" w:color="auto" w:fill="CCFFFF" w:themeFill="accent4"/>
        <w:rPr>
          <w:szCs w:val="14"/>
        </w:rPr>
      </w:pPr>
      <w:r w:rsidRPr="005D7BE0">
        <w:rPr>
          <w:szCs w:val="14"/>
        </w:rPr>
        <w:t xml:space="preserve">       country (un code) | mean(gdp_~A) mean(pnte~q) mean(fao~4t) mean(occs4q)        Freq.</w:t>
      </w:r>
    </w:p>
    <w:p w:rsidR="008C438C" w:rsidRPr="005D7BE0" w:rsidRDefault="008C438C" w:rsidP="008C438C">
      <w:pPr>
        <w:pStyle w:val="Box2note"/>
        <w:shd w:val="clear" w:color="auto" w:fill="CCFFFF" w:themeFill="accent4"/>
        <w:rPr>
          <w:szCs w:val="14"/>
        </w:rPr>
      </w:pPr>
      <w:r w:rsidRPr="005D7BE0">
        <w:rPr>
          <w:szCs w:val="14"/>
        </w:rPr>
        <w:t>-------------------------+-----------------------------------------------------------------</w:t>
      </w:r>
    </w:p>
    <w:p w:rsidR="008C438C" w:rsidRPr="005D7BE0" w:rsidRDefault="008C438C" w:rsidP="008C438C">
      <w:pPr>
        <w:pStyle w:val="Box2note"/>
        <w:shd w:val="clear" w:color="auto" w:fill="CCFFFF" w:themeFill="accent4"/>
        <w:rPr>
          <w:szCs w:val="14"/>
        </w:rPr>
      </w:pPr>
      <w:r w:rsidRPr="005D7BE0">
        <w:rPr>
          <w:szCs w:val="14"/>
        </w:rPr>
        <w:t xml:space="preserve">     36. oz:  australia  |        0.770        8.289       31.052       42.654          500</w:t>
      </w:r>
    </w:p>
    <w:p w:rsidR="008C438C" w:rsidRPr="005D7BE0" w:rsidRDefault="008C438C" w:rsidP="008C438C">
      <w:pPr>
        <w:pStyle w:val="Box2note"/>
        <w:shd w:val="clear" w:color="auto" w:fill="CCFFFF" w:themeFill="accent4"/>
        <w:rPr>
          <w:szCs w:val="14"/>
        </w:rPr>
      </w:pPr>
      <w:r w:rsidRPr="005D7BE0">
        <w:rPr>
          <w:szCs w:val="14"/>
        </w:rPr>
        <w:t xml:space="preserve">       40. aut: austria  |        0.800        6.768       26.648       35.610          500</w:t>
      </w:r>
    </w:p>
    <w:p w:rsidR="008C438C" w:rsidRPr="005D7BE0" w:rsidRDefault="008C438C" w:rsidP="008C438C">
      <w:pPr>
        <w:pStyle w:val="Box2note"/>
        <w:shd w:val="clear" w:color="auto" w:fill="CCFFFF" w:themeFill="accent4"/>
        <w:rPr>
          <w:szCs w:val="14"/>
        </w:rPr>
      </w:pPr>
      <w:r w:rsidRPr="005D7BE0">
        <w:rPr>
          <w:szCs w:val="14"/>
        </w:rPr>
        <w:t xml:space="preserve">         76. bzl: brazil |        0.240        3.196       23.314       36.262          500</w:t>
      </w:r>
    </w:p>
    <w:p w:rsidR="008C438C" w:rsidRPr="005D7BE0" w:rsidRDefault="008C438C" w:rsidP="008C438C">
      <w:pPr>
        <w:pStyle w:val="Box2note"/>
        <w:shd w:val="clear" w:color="auto" w:fill="CCFFFF" w:themeFill="accent4"/>
        <w:rPr>
          <w:szCs w:val="14"/>
        </w:rPr>
      </w:pPr>
      <w:r w:rsidRPr="005D7BE0">
        <w:rPr>
          <w:szCs w:val="14"/>
        </w:rPr>
        <w:t xml:space="preserve">      100. blg: bulgaria |        0.200        6.862       29.708       40.834          500</w:t>
      </w:r>
    </w:p>
    <w:p w:rsidR="008C438C" w:rsidRPr="005D7BE0" w:rsidRDefault="008C438C" w:rsidP="008C438C">
      <w:pPr>
        <w:pStyle w:val="Box2note"/>
        <w:shd w:val="clear" w:color="auto" w:fill="CCFFFF" w:themeFill="accent4"/>
        <w:rPr>
          <w:szCs w:val="14"/>
        </w:rPr>
      </w:pPr>
      <w:r w:rsidRPr="005D7BE0">
        <w:rPr>
          <w:szCs w:val="14"/>
        </w:rPr>
        <w:t xml:space="preserve">        124. can: canada |        0.830       12.381       46.750       54.812          500</w:t>
      </w:r>
    </w:p>
    <w:p w:rsidR="008C438C" w:rsidRPr="005D7BE0" w:rsidRDefault="008C438C" w:rsidP="008C438C">
      <w:pPr>
        <w:pStyle w:val="Box2note"/>
        <w:shd w:val="clear" w:color="auto" w:fill="CCFFFF" w:themeFill="accent4"/>
        <w:rPr>
          <w:szCs w:val="14"/>
        </w:rPr>
      </w:pPr>
      <w:r w:rsidRPr="005D7BE0">
        <w:rPr>
          <w:szCs w:val="14"/>
        </w:rPr>
        <w:t xml:space="preserve">         152. chl: chile |        0.270        6.246       29.044       36.401          481</w:t>
      </w:r>
    </w:p>
    <w:p w:rsidR="008C438C" w:rsidRPr="005D7BE0" w:rsidRDefault="008C438C" w:rsidP="008C438C">
      <w:pPr>
        <w:pStyle w:val="Box2note"/>
        <w:shd w:val="clear" w:color="auto" w:fill="CCFFFF" w:themeFill="accent4"/>
        <w:rPr>
          <w:szCs w:val="14"/>
        </w:rPr>
      </w:pPr>
      <w:r w:rsidRPr="005D7BE0">
        <w:rPr>
          <w:szCs w:val="14"/>
        </w:rPr>
        <w:t xml:space="preserve">    156. chi: china 1999 |        0.095        2.030       11.130       21.730          500</w:t>
      </w:r>
    </w:p>
    <w:p w:rsidR="008C438C" w:rsidRPr="005D7BE0" w:rsidRDefault="008C438C" w:rsidP="008C438C">
      <w:pPr>
        <w:pStyle w:val="Box2note"/>
        <w:shd w:val="clear" w:color="auto" w:fill="CCFFFF" w:themeFill="accent4"/>
        <w:rPr>
          <w:szCs w:val="14"/>
        </w:rPr>
      </w:pPr>
      <w:r w:rsidRPr="005D7BE0">
        <w:rPr>
          <w:szCs w:val="14"/>
        </w:rPr>
        <w:t xml:space="preserve">        196. cyp: cyprus |        0.600        8.044       33.030       49.248          500</w:t>
      </w:r>
    </w:p>
    <w:p w:rsidR="008C438C" w:rsidRPr="005D7BE0" w:rsidRDefault="008C438C" w:rsidP="008C438C">
      <w:pPr>
        <w:pStyle w:val="Box2note"/>
        <w:shd w:val="clear" w:color="auto" w:fill="CCFFFF" w:themeFill="accent4"/>
        <w:rPr>
          <w:szCs w:val="14"/>
        </w:rPr>
      </w:pPr>
      <w:r w:rsidRPr="005D7BE0">
        <w:rPr>
          <w:szCs w:val="14"/>
        </w:rPr>
        <w:t xml:space="preserve">     203. cze: czech rpb |        0.440        9.421       34.552       42.942          500</w:t>
      </w:r>
    </w:p>
    <w:p w:rsidR="008C438C" w:rsidRPr="005D7BE0" w:rsidRDefault="008C438C" w:rsidP="008C438C">
      <w:pPr>
        <w:pStyle w:val="Box2note"/>
        <w:shd w:val="clear" w:color="auto" w:fill="CCFFFF" w:themeFill="accent4"/>
        <w:rPr>
          <w:szCs w:val="14"/>
        </w:rPr>
      </w:pPr>
      <w:r w:rsidRPr="005D7BE0">
        <w:rPr>
          <w:szCs w:val="14"/>
        </w:rPr>
        <w:t xml:space="preserve">       208. den: denmark |        0.840        6.571       30.604       38.604          500</w:t>
      </w:r>
    </w:p>
    <w:p w:rsidR="008C438C" w:rsidRPr="005D7BE0" w:rsidRDefault="008C438C" w:rsidP="008C438C">
      <w:pPr>
        <w:pStyle w:val="Box2note"/>
        <w:shd w:val="clear" w:color="auto" w:fill="CCFFFF" w:themeFill="accent4"/>
        <w:rPr>
          <w:szCs w:val="14"/>
        </w:rPr>
      </w:pPr>
      <w:r w:rsidRPr="005D7BE0">
        <w:rPr>
          <w:szCs w:val="14"/>
        </w:rPr>
        <w:t xml:space="preserve">       246. fin: finland |        0.680        5.890       25.908       32.442          500</w:t>
      </w:r>
    </w:p>
    <w:p w:rsidR="008C438C" w:rsidRPr="005D7BE0" w:rsidRDefault="008C438C" w:rsidP="008C438C">
      <w:pPr>
        <w:pStyle w:val="Box2note"/>
        <w:shd w:val="clear" w:color="auto" w:fill="CCFFFF" w:themeFill="accent4"/>
        <w:rPr>
          <w:szCs w:val="14"/>
        </w:rPr>
      </w:pPr>
      <w:r w:rsidRPr="005D7BE0">
        <w:rPr>
          <w:szCs w:val="14"/>
        </w:rPr>
        <w:t xml:space="preserve">        250. fra: france |        0.750        8.369       43.582       62.187          500</w:t>
      </w:r>
    </w:p>
    <w:p w:rsidR="008C438C" w:rsidRPr="005D7BE0" w:rsidRDefault="008C438C" w:rsidP="008C438C">
      <w:pPr>
        <w:pStyle w:val="Box2note"/>
        <w:shd w:val="clear" w:color="auto" w:fill="CCFFFF" w:themeFill="accent4"/>
        <w:rPr>
          <w:szCs w:val="14"/>
        </w:rPr>
      </w:pPr>
      <w:r w:rsidRPr="005D7BE0">
        <w:rPr>
          <w:szCs w:val="14"/>
        </w:rPr>
        <w:t xml:space="preserve">  278. g_e: germany-east |        0.700        7.699       34.813       47.766          166</w:t>
      </w:r>
    </w:p>
    <w:p w:rsidR="008C438C" w:rsidRPr="005D7BE0" w:rsidRDefault="008C438C" w:rsidP="008C438C">
      <w:pPr>
        <w:pStyle w:val="Box2note"/>
        <w:shd w:val="clear" w:color="auto" w:fill="CCFFFF" w:themeFill="accent4"/>
        <w:rPr>
          <w:szCs w:val="14"/>
        </w:rPr>
      </w:pPr>
      <w:r w:rsidRPr="005D7BE0">
        <w:rPr>
          <w:szCs w:val="14"/>
        </w:rPr>
        <w:t xml:space="preserve">  280. g_w: germany-west |        0.820        7.881       33.964       43.468          500</w:t>
      </w:r>
    </w:p>
    <w:p w:rsidR="008C438C" w:rsidRPr="005D7BE0" w:rsidRDefault="008C438C" w:rsidP="008C438C">
      <w:pPr>
        <w:pStyle w:val="Box2note"/>
        <w:shd w:val="clear" w:color="auto" w:fill="CCFFFF" w:themeFill="accent4"/>
        <w:rPr>
          <w:szCs w:val="14"/>
        </w:rPr>
      </w:pPr>
      <w:r w:rsidRPr="005D7BE0">
        <w:rPr>
          <w:szCs w:val="14"/>
        </w:rPr>
        <w:t xml:space="preserve">       348. hun: hungary |        0.340        8.584       27.246       41.834          500</w:t>
      </w:r>
    </w:p>
    <w:p w:rsidR="008C438C" w:rsidRPr="005D7BE0" w:rsidRDefault="008C438C" w:rsidP="008C438C">
      <w:pPr>
        <w:pStyle w:val="Box2note"/>
        <w:shd w:val="clear" w:color="auto" w:fill="CCFFFF" w:themeFill="accent4"/>
        <w:rPr>
          <w:szCs w:val="14"/>
        </w:rPr>
      </w:pPr>
      <w:r w:rsidRPr="005D7BE0">
        <w:rPr>
          <w:szCs w:val="14"/>
        </w:rPr>
        <w:t xml:space="preserve">         356. ind: india |        0.070        3.372       27.138       28.900          500</w:t>
      </w:r>
    </w:p>
    <w:p w:rsidR="008C438C" w:rsidRPr="005D7BE0" w:rsidRDefault="008C438C" w:rsidP="008C438C">
      <w:pPr>
        <w:pStyle w:val="Box2note"/>
        <w:shd w:val="clear" w:color="auto" w:fill="CCFFFF" w:themeFill="accent4"/>
        <w:rPr>
          <w:szCs w:val="14"/>
        </w:rPr>
      </w:pPr>
      <w:r w:rsidRPr="005D7BE0">
        <w:rPr>
          <w:szCs w:val="14"/>
        </w:rPr>
        <w:t xml:space="preserve">        376. isr: israel |        0.620        7.796       47.396       47.124          500</w:t>
      </w:r>
    </w:p>
    <w:p w:rsidR="008C438C" w:rsidRPr="005D7BE0" w:rsidRDefault="008C438C" w:rsidP="008C438C">
      <w:pPr>
        <w:pStyle w:val="Box2note"/>
        <w:shd w:val="clear" w:color="auto" w:fill="CCFFFF" w:themeFill="accent4"/>
        <w:rPr>
          <w:szCs w:val="14"/>
        </w:rPr>
      </w:pPr>
      <w:r w:rsidRPr="005D7BE0">
        <w:rPr>
          <w:szCs w:val="14"/>
        </w:rPr>
        <w:t xml:space="preserve">         392. jpn: japan |        0.840        7.876       23.150       32.108          500</w:t>
      </w:r>
    </w:p>
    <w:p w:rsidR="008C438C" w:rsidRPr="005D7BE0" w:rsidRDefault="008C438C" w:rsidP="008C438C">
      <w:pPr>
        <w:pStyle w:val="Box2note"/>
        <w:shd w:val="clear" w:color="auto" w:fill="CCFFFF" w:themeFill="accent4"/>
        <w:rPr>
          <w:szCs w:val="14"/>
        </w:rPr>
      </w:pPr>
      <w:r w:rsidRPr="005D7BE0">
        <w:rPr>
          <w:szCs w:val="14"/>
        </w:rPr>
        <w:t xml:space="preserve">        428. lva: latvia |        0.180       10.421       38.570       48.403          500</w:t>
      </w:r>
    </w:p>
    <w:p w:rsidR="008C438C" w:rsidRPr="005D7BE0" w:rsidRDefault="008C438C" w:rsidP="008C438C">
      <w:pPr>
        <w:pStyle w:val="Box2note"/>
        <w:shd w:val="clear" w:color="auto" w:fill="CCFFFF" w:themeFill="accent4"/>
        <w:rPr>
          <w:szCs w:val="14"/>
        </w:rPr>
      </w:pPr>
      <w:r w:rsidRPr="005D7BE0">
        <w:rPr>
          <w:szCs w:val="14"/>
        </w:rPr>
        <w:t xml:space="preserve">   528. nl:  netherlands |        0.750        7.642       37.076       49.070          500</w:t>
      </w:r>
    </w:p>
    <w:p w:rsidR="008C438C" w:rsidRPr="005D7BE0" w:rsidRDefault="008C438C" w:rsidP="008C438C">
      <w:pPr>
        <w:pStyle w:val="Box2note"/>
        <w:shd w:val="clear" w:color="auto" w:fill="CCFFFF" w:themeFill="accent4"/>
        <w:rPr>
          <w:szCs w:val="14"/>
        </w:rPr>
      </w:pPr>
      <w:r w:rsidRPr="005D7BE0">
        <w:rPr>
          <w:szCs w:val="14"/>
        </w:rPr>
        <w:t xml:space="preserve">  554. nzl: new zealand  |        0.630       10.421       44.472       51.105          500</w:t>
      </w:r>
    </w:p>
    <w:p w:rsidR="008C438C" w:rsidRPr="005D7BE0" w:rsidRDefault="008C438C" w:rsidP="008C438C">
      <w:pPr>
        <w:pStyle w:val="Box2note"/>
        <w:shd w:val="clear" w:color="auto" w:fill="CCFFFF" w:themeFill="accent4"/>
        <w:rPr>
          <w:szCs w:val="14"/>
        </w:rPr>
      </w:pPr>
      <w:r w:rsidRPr="005D7BE0">
        <w:rPr>
          <w:szCs w:val="14"/>
        </w:rPr>
        <w:t xml:space="preserve">            566. nigeria |        0.030        0.412       14.428       18.180          500</w:t>
      </w:r>
    </w:p>
    <w:p w:rsidR="008C438C" w:rsidRPr="005D7BE0" w:rsidRDefault="008C438C" w:rsidP="008C438C">
      <w:pPr>
        <w:pStyle w:val="Box2note"/>
        <w:shd w:val="clear" w:color="auto" w:fill="CCFFFF" w:themeFill="accent4"/>
        <w:rPr>
          <w:szCs w:val="14"/>
        </w:rPr>
      </w:pPr>
      <w:r w:rsidRPr="005D7BE0">
        <w:rPr>
          <w:szCs w:val="14"/>
        </w:rPr>
        <w:t xml:space="preserve">       578. nor: norway  |        0.900        6.671       31.412       39.792          500</w:t>
      </w:r>
    </w:p>
    <w:p w:rsidR="008C438C" w:rsidRPr="005D7BE0" w:rsidRDefault="008C438C" w:rsidP="008C438C">
      <w:pPr>
        <w:pStyle w:val="Box2note"/>
        <w:shd w:val="clear" w:color="auto" w:fill="CCFFFF" w:themeFill="accent4"/>
        <w:rPr>
          <w:szCs w:val="14"/>
        </w:rPr>
      </w:pPr>
      <w:r w:rsidRPr="005D7BE0">
        <w:rPr>
          <w:szCs w:val="14"/>
        </w:rPr>
        <w:t xml:space="preserve">  608. phl: philippines  |        0.130        7.556       24.378       42.022          500</w:t>
      </w:r>
    </w:p>
    <w:p w:rsidR="008C438C" w:rsidRPr="005D7BE0" w:rsidRDefault="008C438C" w:rsidP="008C438C">
      <w:pPr>
        <w:pStyle w:val="Box2note"/>
        <w:shd w:val="clear" w:color="auto" w:fill="CCFFFF" w:themeFill="accent4"/>
        <w:rPr>
          <w:szCs w:val="14"/>
        </w:rPr>
      </w:pPr>
      <w:r w:rsidRPr="005D7BE0">
        <w:rPr>
          <w:szCs w:val="14"/>
        </w:rPr>
        <w:t xml:space="preserve">        616. pol: poland |        0.240        7.679       26.608       41.360          500</w:t>
      </w:r>
    </w:p>
    <w:p w:rsidR="008C438C" w:rsidRPr="005D7BE0" w:rsidRDefault="008C438C" w:rsidP="008C438C">
      <w:pPr>
        <w:pStyle w:val="Box2note"/>
        <w:shd w:val="clear" w:color="auto" w:fill="CCFFFF" w:themeFill="accent4"/>
        <w:rPr>
          <w:szCs w:val="14"/>
        </w:rPr>
      </w:pPr>
      <w:r w:rsidRPr="005D7BE0">
        <w:rPr>
          <w:szCs w:val="14"/>
        </w:rPr>
        <w:t xml:space="preserve">      620. prt  portugal |        0.490        4.246       30.452       39.989          500</w:t>
      </w:r>
    </w:p>
    <w:p w:rsidR="008C438C" w:rsidRPr="005D7BE0" w:rsidRDefault="008C438C" w:rsidP="008C438C">
      <w:pPr>
        <w:pStyle w:val="Box2note"/>
        <w:shd w:val="clear" w:color="auto" w:fill="CCFFFF" w:themeFill="accent4"/>
        <w:rPr>
          <w:szCs w:val="14"/>
        </w:rPr>
      </w:pPr>
      <w:r w:rsidRPr="005D7BE0">
        <w:rPr>
          <w:szCs w:val="14"/>
        </w:rPr>
        <w:t xml:space="preserve">       643. rus: russia  |        0.260        8.526       39.022       56.466          500</w:t>
      </w:r>
    </w:p>
    <w:p w:rsidR="008C438C" w:rsidRPr="005D7BE0" w:rsidRDefault="008C438C" w:rsidP="008C438C">
      <w:pPr>
        <w:pStyle w:val="Box2note"/>
        <w:shd w:val="clear" w:color="auto" w:fill="CCFFFF" w:themeFill="accent4"/>
        <w:rPr>
          <w:szCs w:val="14"/>
        </w:rPr>
      </w:pPr>
      <w:r w:rsidRPr="005D7BE0">
        <w:rPr>
          <w:szCs w:val="14"/>
        </w:rPr>
        <w:t xml:space="preserve">      703. svk: slovakia |        0.310        9.220       36.612       47.224          500</w:t>
      </w:r>
    </w:p>
    <w:p w:rsidR="008C438C" w:rsidRPr="005D7BE0" w:rsidRDefault="008C438C" w:rsidP="008C438C">
      <w:pPr>
        <w:pStyle w:val="Box2note"/>
        <w:shd w:val="clear" w:color="auto" w:fill="CCFFFF" w:themeFill="accent4"/>
        <w:rPr>
          <w:szCs w:val="14"/>
        </w:rPr>
      </w:pPr>
      <w:r w:rsidRPr="005D7BE0">
        <w:rPr>
          <w:szCs w:val="14"/>
        </w:rPr>
        <w:t xml:space="preserve">      705. svn: slovenia |        0.470        8.277       33.695       44.858          423</w:t>
      </w:r>
    </w:p>
    <w:p w:rsidR="008C438C" w:rsidRPr="005D7BE0" w:rsidRDefault="008C438C" w:rsidP="008C438C">
      <w:pPr>
        <w:pStyle w:val="Box2note"/>
        <w:shd w:val="clear" w:color="auto" w:fill="CCFFFF" w:themeFill="accent4"/>
        <w:rPr>
          <w:szCs w:val="14"/>
        </w:rPr>
      </w:pPr>
      <w:r w:rsidRPr="005D7BE0">
        <w:rPr>
          <w:szCs w:val="14"/>
        </w:rPr>
        <w:t xml:space="preserve">         724. esp: spain |        0.550        6.350       30.753       39.177          469</w:t>
      </w:r>
    </w:p>
    <w:p w:rsidR="008C438C" w:rsidRPr="005D7BE0" w:rsidRDefault="008C438C" w:rsidP="008C438C">
      <w:pPr>
        <w:pStyle w:val="Box2note"/>
        <w:shd w:val="clear" w:color="auto" w:fill="CCFFFF" w:themeFill="accent4"/>
        <w:rPr>
          <w:szCs w:val="14"/>
        </w:rPr>
      </w:pPr>
      <w:r w:rsidRPr="005D7BE0">
        <w:rPr>
          <w:szCs w:val="14"/>
        </w:rPr>
        <w:t xml:space="preserve">       752. swe: sweden  |        0.730        6.661       34.444       43.532          500</w:t>
      </w:r>
    </w:p>
    <w:p w:rsidR="008C438C" w:rsidRPr="005D7BE0" w:rsidRDefault="008C438C" w:rsidP="008C438C">
      <w:pPr>
        <w:pStyle w:val="Box2note"/>
        <w:shd w:val="clear" w:color="auto" w:fill="CCFFFF" w:themeFill="accent4"/>
        <w:rPr>
          <w:szCs w:val="14"/>
        </w:rPr>
      </w:pPr>
      <w:r w:rsidRPr="005D7BE0">
        <w:rPr>
          <w:szCs w:val="14"/>
        </w:rPr>
        <w:t xml:space="preserve">   756. swz: switzerland |        0.920        8.321       29.738       44.190          500</w:t>
      </w:r>
    </w:p>
    <w:p w:rsidR="008C438C" w:rsidRPr="005D7BE0" w:rsidRDefault="008C438C" w:rsidP="008C438C">
      <w:pPr>
        <w:pStyle w:val="Box2note"/>
        <w:shd w:val="clear" w:color="auto" w:fill="CCFFFF" w:themeFill="accent4"/>
        <w:rPr>
          <w:szCs w:val="14"/>
        </w:rPr>
      </w:pPr>
      <w:r w:rsidRPr="005D7BE0">
        <w:rPr>
          <w:szCs w:val="14"/>
        </w:rPr>
        <w:t>840. usa: united states  |        1.000        9.058       32.754       43.925          500</w:t>
      </w:r>
    </w:p>
    <w:p w:rsidR="008C438C" w:rsidRPr="005D7BE0" w:rsidRDefault="008C438C" w:rsidP="008C438C">
      <w:pPr>
        <w:pStyle w:val="Box2note"/>
        <w:shd w:val="clear" w:color="auto" w:fill="CCFFFF" w:themeFill="accent4"/>
        <w:rPr>
          <w:szCs w:val="14"/>
        </w:rPr>
      </w:pPr>
      <w:r w:rsidRPr="005D7BE0">
        <w:rPr>
          <w:szCs w:val="14"/>
        </w:rPr>
        <w:t>-------------------------------------------------------------------------------------------</w:t>
      </w:r>
    </w:p>
    <w:p w:rsidR="008C438C" w:rsidRDefault="008C438C" w:rsidP="008C438C">
      <w:pPr>
        <w:pStyle w:val="Stata"/>
      </w:pPr>
    </w:p>
    <w:p w:rsidR="008C438C" w:rsidRDefault="008C438C" w:rsidP="008C438C">
      <w:pPr>
        <w:pStyle w:val="Stata"/>
      </w:pPr>
    </w:p>
    <w:p w:rsidR="008C438C" w:rsidRDefault="008C438C" w:rsidP="008C438C">
      <w:pPr>
        <w:pStyle w:val="Heading3"/>
      </w:pPr>
      <w:r>
        <w:t xml:space="preserve">*1st question: what influences occupational status? </w:t>
      </w:r>
      <w:proofErr w:type="gramStart"/>
      <w:r>
        <w:t>AKA social mobility.</w:t>
      </w:r>
      <w:proofErr w:type="gramEnd"/>
      <w:r>
        <w:t xml:space="preserve"> </w:t>
      </w:r>
    </w:p>
    <w:p w:rsidR="008C438C" w:rsidRDefault="008C438C" w:rsidP="008C438C">
      <w:pPr>
        <w:pStyle w:val="Stata"/>
      </w:pPr>
    </w:p>
    <w:p w:rsidR="008C438C" w:rsidRDefault="008C438C" w:rsidP="008C438C">
      <w:pPr>
        <w:pStyle w:val="Heading4"/>
      </w:pPr>
      <w:r>
        <w:t>*The dependent variable</w:t>
      </w:r>
    </w:p>
    <w:p w:rsidR="008C438C" w:rsidRDefault="008C438C" w:rsidP="008C438C">
      <w:pPr>
        <w:pStyle w:val="Stata"/>
      </w:pPr>
    </w:p>
    <w:p w:rsidR="008C438C" w:rsidRDefault="008C438C" w:rsidP="008C438C">
      <w:pPr>
        <w:pStyle w:val="Stata"/>
      </w:pPr>
      <w:proofErr w:type="gramStart"/>
      <w:r>
        <w:t>tab</w:t>
      </w:r>
      <w:proofErr w:type="gramEnd"/>
      <w:r>
        <w:t xml:space="preserve"> occs4q, m</w:t>
      </w:r>
    </w:p>
    <w:p w:rsidR="008C438C" w:rsidRDefault="008C438C" w:rsidP="00E22B94">
      <w:pPr>
        <w:pStyle w:val="Box2note"/>
        <w:shd w:val="clear" w:color="auto" w:fill="CCFFFF" w:themeFill="accent4"/>
      </w:pPr>
      <w:r>
        <w:t xml:space="preserve">          Occ status (with extra |</w:t>
      </w:r>
    </w:p>
    <w:p w:rsidR="008C438C" w:rsidRDefault="008C438C" w:rsidP="00E22B94">
      <w:pPr>
        <w:pStyle w:val="Box2note"/>
        <w:shd w:val="clear" w:color="auto" w:fill="CCFFFF" w:themeFill="accent4"/>
      </w:pPr>
      <w:r>
        <w:t xml:space="preserve">                     categories) |      Freq.     Percent        Cum.</w:t>
      </w:r>
    </w:p>
    <w:p w:rsidR="008C438C" w:rsidRDefault="008C438C" w:rsidP="00E22B94">
      <w:pPr>
        <w:pStyle w:val="Box2note"/>
        <w:shd w:val="clear" w:color="auto" w:fill="CCFFFF" w:themeFill="accent4"/>
      </w:pPr>
      <w:r>
        <w:t>---------------------------------+-----------------------------------</w:t>
      </w:r>
    </w:p>
    <w:p w:rsidR="008C438C" w:rsidRDefault="008C438C" w:rsidP="00E22B94">
      <w:pPr>
        <w:pStyle w:val="Box2note"/>
        <w:shd w:val="clear" w:color="auto" w:fill="CCFFFF" w:themeFill="accent4"/>
      </w:pPr>
      <w:r>
        <w:t xml:space="preserve">                  0. Farm worker |        277        1.73        1.73</w:t>
      </w:r>
    </w:p>
    <w:p w:rsidR="008C438C" w:rsidRDefault="008C438C" w:rsidP="00E22B94">
      <w:pPr>
        <w:pStyle w:val="Box2note"/>
        <w:shd w:val="clear" w:color="auto" w:fill="CCFFFF" w:themeFill="accent4"/>
      </w:pPr>
      <w:r>
        <w:t xml:space="preserve">                      10. Farmer |      1,907       11.89       13.62</w:t>
      </w:r>
    </w:p>
    <w:p w:rsidR="008C438C" w:rsidRDefault="008C438C" w:rsidP="00E22B94">
      <w:pPr>
        <w:pStyle w:val="Box2note"/>
        <w:shd w:val="clear" w:color="auto" w:fill="CCFFFF" w:themeFill="accent4"/>
      </w:pPr>
      <w:r>
        <w:t xml:space="preserve">            14. Unskilled worker |        571        3.56       17.18</w:t>
      </w:r>
    </w:p>
    <w:p w:rsidR="008C438C" w:rsidRDefault="008C438C" w:rsidP="00E22B94">
      <w:pPr>
        <w:pStyle w:val="Box2note"/>
        <w:shd w:val="clear" w:color="auto" w:fill="CCFFFF" w:themeFill="accent4"/>
      </w:pPr>
      <w:r>
        <w:t xml:space="preserve">           18. Unskilled service |        851        5.31       22.48</w:t>
      </w:r>
    </w:p>
    <w:p w:rsidR="008C438C" w:rsidRDefault="008C438C" w:rsidP="00E22B94">
      <w:pPr>
        <w:pStyle w:val="Box2note"/>
        <w:shd w:val="clear" w:color="auto" w:fill="CCFFFF" w:themeFill="accent4"/>
      </w:pPr>
      <w:r>
        <w:t xml:space="preserve">         24. Semi-skilled worker |      2,703       16.85       39.34</w:t>
      </w:r>
    </w:p>
    <w:p w:rsidR="008C438C" w:rsidRDefault="008C438C" w:rsidP="00E22B94">
      <w:pPr>
        <w:pStyle w:val="Box2note"/>
        <w:shd w:val="clear" w:color="auto" w:fill="CCFFFF" w:themeFill="accent4"/>
      </w:pPr>
      <w:r>
        <w:t>30. Large farmer (India version) |         19        0.12       39.45</w:t>
      </w:r>
    </w:p>
    <w:p w:rsidR="008C438C" w:rsidRDefault="008C438C" w:rsidP="00E22B94">
      <w:pPr>
        <w:pStyle w:val="Box2note"/>
        <w:shd w:val="clear" w:color="auto" w:fill="CCFFFF" w:themeFill="accent4"/>
      </w:pPr>
      <w:r>
        <w:t xml:space="preserve">               32. Routine sales |        812        5.06       44.52</w:t>
      </w:r>
    </w:p>
    <w:p w:rsidR="008C438C" w:rsidRDefault="008C438C" w:rsidP="00E22B94">
      <w:pPr>
        <w:pStyle w:val="Box2note"/>
        <w:shd w:val="clear" w:color="auto" w:fill="CCFFFF" w:themeFill="accent4"/>
      </w:pPr>
      <w:r>
        <w:t xml:space="preserve">              33. Higher service |        814        5.08       49.59</w:t>
      </w:r>
    </w:p>
    <w:p w:rsidR="008C438C" w:rsidRDefault="008C438C" w:rsidP="00E22B94">
      <w:pPr>
        <w:pStyle w:val="Box2note"/>
        <w:shd w:val="clear" w:color="auto" w:fill="CCFFFF" w:themeFill="accent4"/>
      </w:pPr>
      <w:r>
        <w:t xml:space="preserve">              37. Skilled worker |      1,403        8.75       58.34</w:t>
      </w:r>
    </w:p>
    <w:p w:rsidR="008C438C" w:rsidRDefault="008C438C" w:rsidP="00E22B94">
      <w:pPr>
        <w:pStyle w:val="Box2note"/>
        <w:shd w:val="clear" w:color="auto" w:fill="CCFFFF" w:themeFill="accent4"/>
      </w:pPr>
      <w:r>
        <w:t xml:space="preserve">            38. Routine clerical |        777        4.84       63.18</w:t>
      </w:r>
    </w:p>
    <w:p w:rsidR="008C438C" w:rsidRDefault="008C438C" w:rsidP="00E22B94">
      <w:pPr>
        <w:pStyle w:val="Box2note"/>
        <w:shd w:val="clear" w:color="auto" w:fill="CCFFFF" w:themeFill="accent4"/>
      </w:pPr>
      <w:r>
        <w:t xml:space="preserve">                          38.100 |         59        0.37       63.55</w:t>
      </w:r>
    </w:p>
    <w:p w:rsidR="008C438C" w:rsidRDefault="008C438C" w:rsidP="00E22B94">
      <w:pPr>
        <w:pStyle w:val="Box2note"/>
        <w:shd w:val="clear" w:color="auto" w:fill="CCFFFF" w:themeFill="accent4"/>
      </w:pPr>
      <w:r>
        <w:t xml:space="preserve">                51. Higher sales |        886        5.52       69.08</w:t>
      </w:r>
    </w:p>
    <w:p w:rsidR="008C438C" w:rsidRDefault="008C438C" w:rsidP="00E22B94">
      <w:pPr>
        <w:pStyle w:val="Box2note"/>
        <w:shd w:val="clear" w:color="auto" w:fill="CCFFFF" w:themeFill="accent4"/>
      </w:pPr>
      <w:r>
        <w:t xml:space="preserve">             60. Higher clerical |      1,220        7.61       76.68</w:t>
      </w:r>
    </w:p>
    <w:p w:rsidR="008C438C" w:rsidRDefault="008C438C" w:rsidP="00E22B94">
      <w:pPr>
        <w:pStyle w:val="Box2note"/>
        <w:shd w:val="clear" w:color="auto" w:fill="CCFFFF" w:themeFill="accent4"/>
      </w:pPr>
      <w:r>
        <w:t xml:space="preserve">                   70. Technical |      1,539        9.60       86.28</w:t>
      </w:r>
    </w:p>
    <w:p w:rsidR="008C438C" w:rsidRDefault="008C438C" w:rsidP="00E22B94">
      <w:pPr>
        <w:pStyle w:val="Box2note"/>
        <w:shd w:val="clear" w:color="auto" w:fill="CCFFFF" w:themeFill="accent4"/>
      </w:pPr>
      <w:r>
        <w:t xml:space="preserve">              75. Administrative |        791        4.93       91.21</w:t>
      </w:r>
    </w:p>
    <w:p w:rsidR="008C438C" w:rsidRDefault="008C438C" w:rsidP="00E22B94">
      <w:pPr>
        <w:pStyle w:val="Box2note"/>
        <w:shd w:val="clear" w:color="auto" w:fill="CCFFFF" w:themeFill="accent4"/>
      </w:pPr>
      <w:r>
        <w:t xml:space="preserve">               100. Professional |      1,410        8.79      100.00</w:t>
      </w:r>
    </w:p>
    <w:p w:rsidR="008C438C" w:rsidRDefault="008C438C" w:rsidP="00E22B94">
      <w:pPr>
        <w:pStyle w:val="Box2note"/>
        <w:shd w:val="clear" w:color="auto" w:fill="CCFFFF" w:themeFill="accent4"/>
      </w:pPr>
      <w:r>
        <w:t>---------------------------------+-----------------------------------</w:t>
      </w:r>
    </w:p>
    <w:p w:rsidR="008C438C" w:rsidRDefault="008C438C" w:rsidP="00E22B94">
      <w:pPr>
        <w:pStyle w:val="Box2note"/>
        <w:shd w:val="clear" w:color="auto" w:fill="CCFFFF" w:themeFill="accent4"/>
      </w:pPr>
      <w:r>
        <w:t xml:space="preserve">                           Total |     16,039      100.00</w:t>
      </w:r>
    </w:p>
    <w:p w:rsidR="008C438C" w:rsidRDefault="008C438C" w:rsidP="008C438C">
      <w:pPr>
        <w:pStyle w:val="Stata"/>
      </w:pPr>
    </w:p>
    <w:p w:rsidR="008C438C" w:rsidRDefault="008C438C" w:rsidP="008C438C">
      <w:pPr>
        <w:pStyle w:val="Stata"/>
      </w:pPr>
    </w:p>
    <w:p w:rsidR="008C438C" w:rsidRDefault="008C438C" w:rsidP="008C438C">
      <w:pPr>
        <w:pStyle w:val="Heading4"/>
      </w:pPr>
      <w:r>
        <w:t>*The independent variable we are particularly interested in is father's occupational status</w:t>
      </w:r>
    </w:p>
    <w:p w:rsidR="008C438C" w:rsidRDefault="008C438C" w:rsidP="008C438C">
      <w:pPr>
        <w:pStyle w:val="Stata"/>
      </w:pPr>
    </w:p>
    <w:p w:rsidR="008C438C" w:rsidRDefault="008C438C" w:rsidP="008C438C">
      <w:pPr>
        <w:pStyle w:val="Heading5"/>
      </w:pPr>
      <w:r>
        <w:t>*Some description (always a good idea if the area is new to you!)</w:t>
      </w:r>
    </w:p>
    <w:p w:rsidR="008C438C" w:rsidRDefault="008C438C" w:rsidP="008C438C">
      <w:pPr>
        <w:pStyle w:val="Stata"/>
      </w:pPr>
    </w:p>
    <w:p w:rsidR="008C438C" w:rsidRDefault="008C438C" w:rsidP="008C438C">
      <w:pPr>
        <w:pStyle w:val="Stata"/>
      </w:pPr>
      <w:proofErr w:type="gramStart"/>
      <w:r>
        <w:t>table</w:t>
      </w:r>
      <w:proofErr w:type="gramEnd"/>
      <w:r>
        <w:t xml:space="preserve"> faocc4t, c(m occs4q </w:t>
      </w:r>
      <w:proofErr w:type="spellStart"/>
      <w:r>
        <w:t>freq</w:t>
      </w:r>
      <w:proofErr w:type="spellEnd"/>
      <w:r>
        <w:t>)</w:t>
      </w:r>
    </w:p>
    <w:p w:rsidR="008C438C" w:rsidRDefault="008C438C" w:rsidP="008C438C">
      <w:pPr>
        <w:pStyle w:val="Stata"/>
      </w:pPr>
    </w:p>
    <w:p w:rsidR="008C438C" w:rsidRDefault="008C438C" w:rsidP="00E22B94">
      <w:pPr>
        <w:pStyle w:val="Box2note"/>
        <w:shd w:val="clear" w:color="auto" w:fill="CCFFFF" w:themeFill="accent4"/>
      </w:pPr>
      <w:r>
        <w:t>----------------------------------------------------</w:t>
      </w:r>
    </w:p>
    <w:p w:rsidR="008C438C" w:rsidRDefault="008C438C" w:rsidP="00E22B94">
      <w:pPr>
        <w:pStyle w:val="Box2note"/>
        <w:shd w:val="clear" w:color="auto" w:fill="CCFFFF" w:themeFill="accent4"/>
      </w:pPr>
      <w:r>
        <w:t>Fathers occ status,     |</w:t>
      </w:r>
    </w:p>
    <w:p w:rsidR="008C438C" w:rsidRDefault="008C438C" w:rsidP="00E22B94">
      <w:pPr>
        <w:pStyle w:val="Box2note"/>
        <w:shd w:val="clear" w:color="auto" w:fill="CCFFFF" w:themeFill="accent4"/>
      </w:pPr>
      <w:r>
        <w:t>recoded to 14 main      |</w:t>
      </w:r>
    </w:p>
    <w:p w:rsidR="008C438C" w:rsidRDefault="008C438C" w:rsidP="00E22B94">
      <w:pPr>
        <w:pStyle w:val="Box2note"/>
        <w:shd w:val="clear" w:color="auto" w:fill="CCFFFF" w:themeFill="accent4"/>
      </w:pPr>
      <w:r>
        <w:t>categories              | mean(occs4q)         Freq.</w:t>
      </w:r>
    </w:p>
    <w:p w:rsidR="008C438C" w:rsidRDefault="008C438C" w:rsidP="00E22B94">
      <w:pPr>
        <w:pStyle w:val="Box2note"/>
        <w:shd w:val="clear" w:color="auto" w:fill="CCFFFF" w:themeFill="accent4"/>
      </w:pPr>
      <w:r>
        <w:t>------------------------+---------------------------</w:t>
      </w:r>
    </w:p>
    <w:p w:rsidR="008C438C" w:rsidRDefault="008C438C" w:rsidP="00E22B94">
      <w:pPr>
        <w:pStyle w:val="Box2note"/>
        <w:shd w:val="clear" w:color="auto" w:fill="CCFFFF" w:themeFill="accent4"/>
      </w:pPr>
      <w:r>
        <w:t xml:space="preserve">         0. Farm worker |       26.922         1,410</w:t>
      </w:r>
    </w:p>
    <w:p w:rsidR="008C438C" w:rsidRDefault="008C438C" w:rsidP="00E22B94">
      <w:pPr>
        <w:pStyle w:val="Box2note"/>
        <w:shd w:val="clear" w:color="auto" w:fill="CCFFFF" w:themeFill="accent4"/>
      </w:pPr>
      <w:r>
        <w:t xml:space="preserve">             10. Farmer |       28.143         3,196</w:t>
      </w:r>
    </w:p>
    <w:p w:rsidR="008C438C" w:rsidRDefault="008C438C" w:rsidP="00E22B94">
      <w:pPr>
        <w:pStyle w:val="Box2note"/>
        <w:shd w:val="clear" w:color="auto" w:fill="CCFFFF" w:themeFill="accent4"/>
      </w:pPr>
      <w:r>
        <w:t xml:space="preserve">   14. Unskilled worker |       37.578           846</w:t>
      </w:r>
    </w:p>
    <w:p w:rsidR="008C438C" w:rsidRDefault="008C438C" w:rsidP="00E22B94">
      <w:pPr>
        <w:pStyle w:val="Box2note"/>
        <w:shd w:val="clear" w:color="auto" w:fill="CCFFFF" w:themeFill="accent4"/>
      </w:pPr>
      <w:r>
        <w:t xml:space="preserve">  18. Unskilled service |       43.412           228</w:t>
      </w:r>
    </w:p>
    <w:p w:rsidR="008C438C" w:rsidRDefault="008C438C" w:rsidP="00E22B94">
      <w:pPr>
        <w:pStyle w:val="Box2note"/>
        <w:shd w:val="clear" w:color="auto" w:fill="CCFFFF" w:themeFill="accent4"/>
      </w:pPr>
      <w:r>
        <w:t>24. Semi-skilled worker |       41.021         3,259</w:t>
      </w:r>
    </w:p>
    <w:p w:rsidR="008C438C" w:rsidRDefault="008C438C" w:rsidP="00E22B94">
      <w:pPr>
        <w:pStyle w:val="Box2note"/>
        <w:shd w:val="clear" w:color="auto" w:fill="CCFFFF" w:themeFill="accent4"/>
      </w:pPr>
      <w:r>
        <w:t xml:space="preserve">      32. Routine sales |       41.713           376</w:t>
      </w:r>
    </w:p>
    <w:p w:rsidR="008C438C" w:rsidRDefault="008C438C" w:rsidP="00E22B94">
      <w:pPr>
        <w:pStyle w:val="Box2note"/>
        <w:shd w:val="clear" w:color="auto" w:fill="CCFFFF" w:themeFill="accent4"/>
      </w:pPr>
      <w:r>
        <w:t xml:space="preserve">     33. Higher service |       45.442           437</w:t>
      </w:r>
    </w:p>
    <w:p w:rsidR="008C438C" w:rsidRDefault="008C438C" w:rsidP="00E22B94">
      <w:pPr>
        <w:pStyle w:val="Box2note"/>
        <w:shd w:val="clear" w:color="auto" w:fill="CCFFFF" w:themeFill="accent4"/>
      </w:pPr>
      <w:r>
        <w:t xml:space="preserve">     37. Skilled worker |       44.564         2,100</w:t>
      </w:r>
    </w:p>
    <w:p w:rsidR="008C438C" w:rsidRDefault="008C438C" w:rsidP="00E22B94">
      <w:pPr>
        <w:pStyle w:val="Box2note"/>
        <w:shd w:val="clear" w:color="auto" w:fill="CCFFFF" w:themeFill="accent4"/>
      </w:pPr>
      <w:r>
        <w:t xml:space="preserve">   38. Routine clerical |       48.733           658</w:t>
      </w:r>
    </w:p>
    <w:p w:rsidR="008C438C" w:rsidRDefault="008C438C" w:rsidP="00E22B94">
      <w:pPr>
        <w:pStyle w:val="Box2note"/>
        <w:shd w:val="clear" w:color="auto" w:fill="CCFFFF" w:themeFill="accent4"/>
      </w:pPr>
      <w:r>
        <w:t xml:space="preserve">       51. Higher sales |       50.087           863</w:t>
      </w:r>
    </w:p>
    <w:p w:rsidR="008C438C" w:rsidRDefault="008C438C" w:rsidP="00E22B94">
      <w:pPr>
        <w:pStyle w:val="Box2note"/>
        <w:shd w:val="clear" w:color="auto" w:fill="CCFFFF" w:themeFill="accent4"/>
      </w:pPr>
      <w:r>
        <w:t xml:space="preserve">    60. Higher clerical |       54.846           598</w:t>
      </w:r>
    </w:p>
    <w:p w:rsidR="008C438C" w:rsidRDefault="008C438C" w:rsidP="00E22B94">
      <w:pPr>
        <w:pStyle w:val="Box2note"/>
        <w:shd w:val="clear" w:color="auto" w:fill="CCFFFF" w:themeFill="accent4"/>
      </w:pPr>
      <w:r>
        <w:t xml:space="preserve">          70. Technical |       58.950           636</w:t>
      </w:r>
    </w:p>
    <w:p w:rsidR="008C438C" w:rsidRDefault="008C438C" w:rsidP="00E22B94">
      <w:pPr>
        <w:pStyle w:val="Box2note"/>
        <w:shd w:val="clear" w:color="auto" w:fill="CCFFFF" w:themeFill="accent4"/>
      </w:pPr>
      <w:r>
        <w:t xml:space="preserve">     75. Administrative |       60.418           676</w:t>
      </w:r>
    </w:p>
    <w:p w:rsidR="008C438C" w:rsidRDefault="008C438C" w:rsidP="00E22B94">
      <w:pPr>
        <w:pStyle w:val="Box2note"/>
        <w:shd w:val="clear" w:color="auto" w:fill="CCFFFF" w:themeFill="accent4"/>
      </w:pPr>
      <w:r>
        <w:t xml:space="preserve">      100. Professional |       68.734           756</w:t>
      </w:r>
    </w:p>
    <w:p w:rsidR="008C438C" w:rsidRDefault="008C438C" w:rsidP="00E22B94">
      <w:pPr>
        <w:pStyle w:val="Box2note"/>
        <w:shd w:val="clear" w:color="auto" w:fill="CCFFFF" w:themeFill="accent4"/>
      </w:pPr>
      <w:r>
        <w:t>----------------------------------------------------</w:t>
      </w:r>
    </w:p>
    <w:p w:rsidR="008C438C" w:rsidRDefault="008C438C" w:rsidP="008C438C">
      <w:pPr>
        <w:pStyle w:val="Stata"/>
      </w:pPr>
    </w:p>
    <w:p w:rsidR="008C438C" w:rsidRDefault="008C438C" w:rsidP="008C438C">
      <w:pPr>
        <w:pStyle w:val="Stata"/>
        <w:jc w:val="center"/>
      </w:pPr>
      <w:r>
        <w:rPr>
          <w:noProof/>
        </w:rPr>
        <w:drawing>
          <wp:inline distT="0" distB="0" distL="0" distR="0" wp14:anchorId="733DBD39" wp14:editId="22911BB6">
            <wp:extent cx="4298950" cy="381381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8950" cy="381381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Boxednote"/>
      </w:pPr>
      <w:r>
        <w:t>Lets assume the relationship is linear -- that's true, close enough. And it makes what is to come much simpler!</w:t>
      </w:r>
    </w:p>
    <w:p w:rsidR="008C438C" w:rsidRDefault="008C438C" w:rsidP="008C438C">
      <w:pPr>
        <w:pStyle w:val="Stata"/>
      </w:pPr>
    </w:p>
    <w:p w:rsidR="008C438C" w:rsidRDefault="008C438C" w:rsidP="008C438C">
      <w:pPr>
        <w:pStyle w:val="Stata"/>
      </w:pPr>
    </w:p>
    <w:p w:rsidR="008C438C" w:rsidRDefault="008C438C" w:rsidP="008C438C">
      <w:pPr>
        <w:pStyle w:val="Heading4"/>
      </w:pPr>
      <w:r>
        <w:t>*First estimate</w:t>
      </w:r>
    </w:p>
    <w:p w:rsidR="008C438C" w:rsidRDefault="008C438C" w:rsidP="008C438C">
      <w:pPr>
        <w:pStyle w:val="Stata"/>
      </w:pPr>
    </w:p>
    <w:p w:rsidR="008C438C" w:rsidRDefault="008C438C" w:rsidP="008C438C">
      <w:pPr>
        <w:pStyle w:val="Stata"/>
      </w:pPr>
      <w:proofErr w:type="gramStart"/>
      <w:r>
        <w:t>regress  occs4q</w:t>
      </w:r>
      <w:proofErr w:type="gramEnd"/>
      <w:r>
        <w:t xml:space="preserve"> faocc4t ,beta</w:t>
      </w:r>
    </w:p>
    <w:p w:rsidR="008C438C" w:rsidRDefault="008C438C" w:rsidP="008C438C">
      <w:pPr>
        <w:pStyle w:val="Stata"/>
      </w:pPr>
    </w:p>
    <w:p w:rsidR="008C438C" w:rsidRDefault="008C438C" w:rsidP="008C438C">
      <w:pPr>
        <w:pStyle w:val="Box2note"/>
        <w:shd w:val="clear" w:color="auto" w:fill="EAF4FF" w:themeFill="accent5" w:themeFillTint="33"/>
      </w:pPr>
      <w:r>
        <w:t xml:space="preserve">      Source |       SS       df       MS              Number of obs =   16039</w:t>
      </w:r>
    </w:p>
    <w:p w:rsidR="008C438C" w:rsidRDefault="008C438C" w:rsidP="008C438C">
      <w:pPr>
        <w:pStyle w:val="Box2note"/>
        <w:shd w:val="clear" w:color="auto" w:fill="EAF4FF" w:themeFill="accent5" w:themeFillTint="33"/>
      </w:pPr>
      <w:r>
        <w:t>-------------+------------------------------           F(  1, 16037) = 3267.14</w:t>
      </w:r>
    </w:p>
    <w:p w:rsidR="008C438C" w:rsidRDefault="008C438C" w:rsidP="008C438C">
      <w:pPr>
        <w:pStyle w:val="Box2note"/>
        <w:shd w:val="clear" w:color="auto" w:fill="EAF4FF" w:themeFill="accent5" w:themeFillTint="33"/>
      </w:pPr>
      <w:r>
        <w:t xml:space="preserve">       Model |  1985427.22     1  1985427.22           Prob &gt; F      =  0.0000</w:t>
      </w:r>
    </w:p>
    <w:p w:rsidR="008C438C" w:rsidRDefault="008C438C" w:rsidP="008C438C">
      <w:pPr>
        <w:pStyle w:val="Box2note"/>
        <w:shd w:val="clear" w:color="auto" w:fill="EAF4FF" w:themeFill="accent5" w:themeFillTint="33"/>
      </w:pPr>
      <w:r>
        <w:t xml:space="preserve">    Residual |  9745612.55 16037  607.695489           R-squared     =  0.1692</w:t>
      </w:r>
    </w:p>
    <w:p w:rsidR="008C438C" w:rsidRDefault="008C438C" w:rsidP="008C438C">
      <w:pPr>
        <w:pStyle w:val="Box2note"/>
        <w:shd w:val="clear" w:color="auto" w:fill="EAF4FF" w:themeFill="accent5" w:themeFillTint="33"/>
      </w:pPr>
      <w:r>
        <w:t>-------------+------------------------------           Adj R-squared =  0.1692</w:t>
      </w:r>
    </w:p>
    <w:p w:rsidR="008C438C" w:rsidRDefault="008C438C" w:rsidP="008C438C">
      <w:pPr>
        <w:pStyle w:val="Box2note"/>
        <w:shd w:val="clear" w:color="auto" w:fill="EAF4FF" w:themeFill="accent5" w:themeFillTint="33"/>
      </w:pPr>
      <w:r>
        <w:t xml:space="preserve">       Total |  11731039.8 16038  731.452785           Root MSE      =  24.651</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occs4q |      Coef.   Std. Err.      t    P&gt;|t|                     Beta</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faocc4t |   .4447849   .0077815    57.16   0.000                 .4113947</w:t>
      </w:r>
    </w:p>
    <w:p w:rsidR="008C438C" w:rsidRDefault="008C438C" w:rsidP="008C438C">
      <w:pPr>
        <w:pStyle w:val="Box2note"/>
        <w:shd w:val="clear" w:color="auto" w:fill="EAF4FF" w:themeFill="accent5" w:themeFillTint="33"/>
      </w:pPr>
      <w:r>
        <w:t xml:space="preserve">       _cons |   27.79085   .3132955    88.70   0.000                        .</w:t>
      </w:r>
    </w:p>
    <w:p w:rsidR="008C438C" w:rsidRDefault="008C438C" w:rsidP="008C438C">
      <w:pPr>
        <w:pStyle w:val="Box2note"/>
        <w:shd w:val="clear" w:color="auto" w:fill="EAF4FF" w:themeFill="accent5" w:themeFillTint="33"/>
      </w:pPr>
      <w:r>
        <w:t>------------------------------------------------------------------------------</w:t>
      </w:r>
    </w:p>
    <w:p w:rsidR="008C438C" w:rsidRDefault="008C438C" w:rsidP="008C438C">
      <w:pPr>
        <w:pStyle w:val="Stata"/>
      </w:pPr>
    </w:p>
    <w:p w:rsidR="008C438C" w:rsidRDefault="008C438C" w:rsidP="008C438C">
      <w:pPr>
        <w:pStyle w:val="Boxednote"/>
        <w:shd w:val="clear" w:color="auto" w:fill="92D050"/>
      </w:pPr>
      <w:r>
        <w:t>QUESTIONS, BY WAY OF REVIEW</w:t>
      </w:r>
    </w:p>
    <w:p w:rsidR="008C438C" w:rsidRDefault="008C438C" w:rsidP="008C438C">
      <w:pPr>
        <w:pStyle w:val="Boxednote"/>
        <w:shd w:val="clear" w:color="auto" w:fill="92D050"/>
      </w:pPr>
      <w:r>
        <w:t>&gt;&gt; What status do we estimate for children from farm worker's families?</w:t>
      </w:r>
    </w:p>
    <w:p w:rsidR="008C438C" w:rsidRDefault="008C438C" w:rsidP="008C438C">
      <w:pPr>
        <w:pStyle w:val="Boxednote"/>
        <w:shd w:val="clear" w:color="auto" w:fill="92D050"/>
      </w:pPr>
      <w:r>
        <w:t>&gt;&gt; What status do we estimate for children from professional families?</w:t>
      </w:r>
    </w:p>
    <w:p w:rsidR="008C438C" w:rsidRDefault="008C438C" w:rsidP="008C438C">
      <w:pPr>
        <w:pStyle w:val="Boxednote"/>
        <w:shd w:val="clear" w:color="auto" w:fill="92D050"/>
      </w:pPr>
      <w:r>
        <w:t>&gt;&gt; How close are those to what we actually saw (in the means)?</w:t>
      </w:r>
    </w:p>
    <w:p w:rsidR="008C438C" w:rsidRDefault="008C438C" w:rsidP="008C438C">
      <w:pPr>
        <w:pStyle w:val="Boxednote"/>
        <w:shd w:val="clear" w:color="auto" w:fill="92D050"/>
      </w:pPr>
      <w:r>
        <w:t>&gt;&gt; What status do we estimate for children of skilled worker families?</w:t>
      </w:r>
    </w:p>
    <w:p w:rsidR="008C438C" w:rsidRDefault="008C438C" w:rsidP="008C438C">
      <w:pPr>
        <w:pStyle w:val="Stata"/>
      </w:pPr>
    </w:p>
    <w:p w:rsidR="008C438C" w:rsidRDefault="008C438C" w:rsidP="008C438C">
      <w:pPr>
        <w:pStyle w:val="Stata"/>
      </w:pPr>
    </w:p>
    <w:p w:rsidR="008C438C" w:rsidRDefault="008C438C" w:rsidP="008C438C">
      <w:pPr>
        <w:pStyle w:val="Heading4"/>
      </w:pPr>
      <w:r>
        <w:t>*A better estimate</w:t>
      </w:r>
    </w:p>
    <w:p w:rsidR="008C438C" w:rsidRDefault="008C438C" w:rsidP="008C438C">
      <w:pPr>
        <w:pStyle w:val="Stata"/>
      </w:pPr>
    </w:p>
    <w:p w:rsidR="008C438C" w:rsidRDefault="008C438C" w:rsidP="008C438C">
      <w:pPr>
        <w:pStyle w:val="Boxednote"/>
        <w:shd w:val="clear" w:color="auto" w:fill="92D050"/>
      </w:pPr>
      <w:r>
        <w:t>QUESTION: Is this a good estimate of the effect of father's occupational status?</w:t>
      </w:r>
    </w:p>
    <w:p w:rsidR="008C438C" w:rsidRDefault="008C438C" w:rsidP="008C438C">
      <w:pPr>
        <w:pStyle w:val="Boxednote"/>
        <w:shd w:val="clear" w:color="auto" w:fill="92D050"/>
      </w:pPr>
    </w:p>
    <w:p w:rsidR="008C438C" w:rsidRDefault="008C438C" w:rsidP="008C438C">
      <w:pPr>
        <w:pStyle w:val="Boxednote"/>
        <w:shd w:val="clear" w:color="auto" w:fill="92D050"/>
      </w:pPr>
      <w:r>
        <w:t>PART OF THE QUESTION: Is father's occupational status correlated with other things that are relevant to the issue, and might confound our very simple analysis?</w:t>
      </w:r>
    </w:p>
    <w:p w:rsidR="008C438C" w:rsidRDefault="008C438C" w:rsidP="008C438C">
      <w:pPr>
        <w:pStyle w:val="Boxednote"/>
        <w:shd w:val="clear" w:color="auto" w:fill="92D050"/>
      </w:pPr>
      <w:r>
        <w:t xml:space="preserve">     -- how about age and gender (the "usual suspects")</w:t>
      </w:r>
    </w:p>
    <w:p w:rsidR="008C438C" w:rsidRDefault="008C438C" w:rsidP="008C438C">
      <w:pPr>
        <w:pStyle w:val="Stata"/>
      </w:pPr>
    </w:p>
    <w:p w:rsidR="008C438C" w:rsidRDefault="008C438C" w:rsidP="008C438C">
      <w:pPr>
        <w:pStyle w:val="Stata"/>
      </w:pPr>
    </w:p>
    <w:p w:rsidR="008C438C" w:rsidRDefault="008C438C" w:rsidP="008C438C">
      <w:pPr>
        <w:pStyle w:val="Heading5"/>
      </w:pPr>
      <w:r>
        <w:t>*control age and sex</w:t>
      </w:r>
    </w:p>
    <w:p w:rsidR="008C438C" w:rsidRDefault="008C438C" w:rsidP="008C438C">
      <w:pPr>
        <w:pStyle w:val="Box2note"/>
        <w:shd w:val="clear" w:color="auto" w:fill="EAF4FF" w:themeFill="accent5" w:themeFillTint="33"/>
      </w:pPr>
      <w:r>
        <w:t>Not much correlation, but a little. So we will control them</w:t>
      </w:r>
    </w:p>
    <w:p w:rsidR="008C438C" w:rsidRDefault="008C438C" w:rsidP="008C438C">
      <w:pPr>
        <w:pStyle w:val="Box2note"/>
        <w:shd w:val="clear" w:color="auto" w:fill="EAF4FF" w:themeFill="accent5" w:themeFillTint="33"/>
      </w:pPr>
      <w:r>
        <w:t>corr faocc4t agem maleq occs4q</w:t>
      </w:r>
    </w:p>
    <w:p w:rsidR="008C438C" w:rsidRDefault="008C438C" w:rsidP="008C438C">
      <w:pPr>
        <w:pStyle w:val="Box2note"/>
        <w:shd w:val="clear" w:color="auto" w:fill="EAF4FF" w:themeFill="accent5" w:themeFillTint="33"/>
      </w:pPr>
      <w:r>
        <w:t>(obs=16039)</w:t>
      </w:r>
    </w:p>
    <w:p w:rsidR="008C438C" w:rsidRDefault="008C438C" w:rsidP="008C438C">
      <w:pPr>
        <w:pStyle w:val="Box2note"/>
        <w:shd w:val="clear" w:color="auto" w:fill="EAF4FF" w:themeFill="accent5" w:themeFillTint="33"/>
      </w:pPr>
      <w:r>
        <w:t xml:space="preserve">             |  faocc4t     agem    maleq   occs4q</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faocc4t |   1.0000</w:t>
      </w:r>
    </w:p>
    <w:p w:rsidR="008C438C" w:rsidRDefault="008C438C" w:rsidP="008C438C">
      <w:pPr>
        <w:pStyle w:val="Box2note"/>
        <w:shd w:val="clear" w:color="auto" w:fill="EAF4FF" w:themeFill="accent5" w:themeFillTint="33"/>
      </w:pPr>
      <w:r>
        <w:t xml:space="preserve">        agem |  -0.0805   1.0000</w:t>
      </w:r>
    </w:p>
    <w:p w:rsidR="008C438C" w:rsidRDefault="008C438C" w:rsidP="008C438C">
      <w:pPr>
        <w:pStyle w:val="Box2note"/>
        <w:shd w:val="clear" w:color="auto" w:fill="EAF4FF" w:themeFill="accent5" w:themeFillTint="33"/>
      </w:pPr>
      <w:r>
        <w:t xml:space="preserve">       maleq |  -0.0361   0.0640   1.0000</w:t>
      </w:r>
    </w:p>
    <w:p w:rsidR="008C438C" w:rsidRDefault="008C438C" w:rsidP="008C438C">
      <w:pPr>
        <w:pStyle w:val="Box2note"/>
        <w:shd w:val="clear" w:color="auto" w:fill="EAF4FF" w:themeFill="accent5" w:themeFillTint="33"/>
      </w:pPr>
      <w:r>
        <w:t xml:space="preserve">      occs4q |   0.4114  -0.0227  -0.0954   1.0000</w:t>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regress  occs4q</w:t>
      </w:r>
      <w:proofErr w:type="gramEnd"/>
      <w:r>
        <w:t xml:space="preserve"> faocc4t </w:t>
      </w:r>
      <w:proofErr w:type="spellStart"/>
      <w:r>
        <w:t>agem</w:t>
      </w:r>
      <w:proofErr w:type="spellEnd"/>
      <w:r>
        <w:t xml:space="preserve"> </w:t>
      </w:r>
      <w:proofErr w:type="spellStart"/>
      <w:r>
        <w:t>maleq,beta</w:t>
      </w:r>
      <w:proofErr w:type="spellEnd"/>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 xml:space="preserve">      Source |       SS       df       MS              Number of obs =   16039</w:t>
      </w:r>
    </w:p>
    <w:p w:rsidR="008C438C" w:rsidRDefault="008C438C" w:rsidP="008C438C">
      <w:pPr>
        <w:pStyle w:val="Box2note"/>
        <w:shd w:val="clear" w:color="auto" w:fill="EAF4FF" w:themeFill="accent5" w:themeFillTint="33"/>
      </w:pPr>
      <w:r>
        <w:t>-------------+------------------------------           F(  3, 16035) = 1141.53</w:t>
      </w:r>
    </w:p>
    <w:p w:rsidR="008C438C" w:rsidRDefault="008C438C" w:rsidP="008C438C">
      <w:pPr>
        <w:pStyle w:val="Box2note"/>
        <w:shd w:val="clear" w:color="auto" w:fill="EAF4FF" w:themeFill="accent5" w:themeFillTint="33"/>
      </w:pPr>
      <w:r>
        <w:t xml:space="preserve">       Model |  2064486.93     3   688162.31           Prob &gt; F      =  0.0000</w:t>
      </w:r>
    </w:p>
    <w:p w:rsidR="008C438C" w:rsidRDefault="008C438C" w:rsidP="008C438C">
      <w:pPr>
        <w:pStyle w:val="Box2note"/>
        <w:shd w:val="clear" w:color="auto" w:fill="EAF4FF" w:themeFill="accent5" w:themeFillTint="33"/>
      </w:pPr>
      <w:r>
        <w:t xml:space="preserve">    Residual |  9666552.84 16035  602.840838           R-squared     =  0.1760</w:t>
      </w:r>
    </w:p>
    <w:p w:rsidR="008C438C" w:rsidRDefault="008C438C" w:rsidP="008C438C">
      <w:pPr>
        <w:pStyle w:val="Box2note"/>
        <w:shd w:val="clear" w:color="auto" w:fill="EAF4FF" w:themeFill="accent5" w:themeFillTint="33"/>
      </w:pPr>
      <w:r>
        <w:t>-------------+------------------------------           Adj R-squared =  0.1758</w:t>
      </w:r>
    </w:p>
    <w:p w:rsidR="008C438C" w:rsidRDefault="008C438C" w:rsidP="008C438C">
      <w:pPr>
        <w:pStyle w:val="Box2note"/>
        <w:shd w:val="clear" w:color="auto" w:fill="EAF4FF" w:themeFill="accent5" w:themeFillTint="33"/>
      </w:pPr>
      <w:r>
        <w:t xml:space="preserve">       Total |  11731039.8 16038  731.452785           Root MSE      =  24.553</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occs4q |      Coef.   Std. Err.      t    P&gt;|t|                     Beta</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faocc4t |   .4429471   .0077794    56.94   0.000                 .4096949</w:t>
      </w:r>
    </w:p>
    <w:p w:rsidR="008C438C" w:rsidRDefault="008C438C" w:rsidP="008C438C">
      <w:pPr>
        <w:pStyle w:val="Box2note"/>
        <w:shd w:val="clear" w:color="auto" w:fill="EAF4FF" w:themeFill="accent5" w:themeFillTint="33"/>
      </w:pPr>
      <w:r>
        <w:t xml:space="preserve">        agem |   .0346712    .016152     2.15   0.032                  .015467</w:t>
      </w:r>
    </w:p>
    <w:p w:rsidR="008C438C" w:rsidRDefault="008C438C" w:rsidP="008C438C">
      <w:pPr>
        <w:pStyle w:val="Box2note"/>
        <w:shd w:val="clear" w:color="auto" w:fill="EAF4FF" w:themeFill="accent5" w:themeFillTint="33"/>
      </w:pPr>
      <w:r>
        <w:t xml:space="preserve">       maleq |  -4.563328   .4017244   -11.36   0.000                 -.081637</w:t>
      </w:r>
    </w:p>
    <w:p w:rsidR="008C438C" w:rsidRDefault="008C438C" w:rsidP="008C438C">
      <w:pPr>
        <w:pStyle w:val="Box2note"/>
        <w:shd w:val="clear" w:color="auto" w:fill="EAF4FF" w:themeFill="accent5" w:themeFillTint="33"/>
      </w:pPr>
      <w:r>
        <w:t xml:space="preserve">       _cons |   29.31967   .7662147    38.27   0.000                        .</w:t>
      </w:r>
    </w:p>
    <w:p w:rsidR="008C438C" w:rsidRDefault="008C438C" w:rsidP="008C438C">
      <w:pPr>
        <w:pStyle w:val="Box2note"/>
        <w:shd w:val="clear" w:color="auto" w:fill="EAF4FF" w:themeFill="accent5" w:themeFillTint="33"/>
      </w:pPr>
      <w:r>
        <w:t>------------------------------------------------------------------------------</w:t>
      </w:r>
    </w:p>
    <w:p w:rsidR="008C438C" w:rsidRDefault="008C438C" w:rsidP="008C438C">
      <w:pPr>
        <w:pStyle w:val="Stata"/>
      </w:pPr>
    </w:p>
    <w:p w:rsidR="008C438C" w:rsidRDefault="008C438C" w:rsidP="008C438C">
      <w:pPr>
        <w:pStyle w:val="StataComment"/>
      </w:pPr>
      <w:r>
        <w:t>QUESTION: Do age and sex control make much difference to our estimate of the effect of father's occupational status?</w:t>
      </w:r>
    </w:p>
    <w:p w:rsidR="008C438C" w:rsidRDefault="008C438C" w:rsidP="008C438C">
      <w:pPr>
        <w:pStyle w:val="StataComment"/>
      </w:pPr>
    </w:p>
    <w:p w:rsidR="008C438C" w:rsidRDefault="008C438C" w:rsidP="008C438C">
      <w:pPr>
        <w:pStyle w:val="Stata"/>
      </w:pPr>
    </w:p>
    <w:p w:rsidR="008C438C" w:rsidRDefault="008C438C" w:rsidP="008C438C">
      <w:pPr>
        <w:pStyle w:val="Stata"/>
      </w:pPr>
    </w:p>
    <w:p w:rsidR="008C438C" w:rsidRDefault="008C438C" w:rsidP="008C438C">
      <w:pPr>
        <w:pStyle w:val="Heading5"/>
      </w:pPr>
      <w:r>
        <w:t>*control parents' education</w:t>
      </w:r>
    </w:p>
    <w:p w:rsidR="008C438C" w:rsidRDefault="008C438C" w:rsidP="008C438C">
      <w:pPr>
        <w:pStyle w:val="Stata"/>
      </w:pPr>
    </w:p>
    <w:p w:rsidR="008C438C" w:rsidRDefault="008C438C" w:rsidP="008C438C">
      <w:pPr>
        <w:pStyle w:val="Stata"/>
      </w:pPr>
      <w:proofErr w:type="spellStart"/>
      <w:proofErr w:type="gramStart"/>
      <w:r>
        <w:t>corr</w:t>
      </w:r>
      <w:proofErr w:type="spellEnd"/>
      <w:proofErr w:type="gramEnd"/>
      <w:r>
        <w:t xml:space="preserve"> faocc4t </w:t>
      </w:r>
      <w:proofErr w:type="spellStart"/>
      <w:r>
        <w:t>agem</w:t>
      </w:r>
      <w:proofErr w:type="spellEnd"/>
      <w:r>
        <w:t xml:space="preserve"> </w:t>
      </w:r>
      <w:proofErr w:type="spellStart"/>
      <w:r>
        <w:t>maleq</w:t>
      </w:r>
      <w:proofErr w:type="spellEnd"/>
      <w:r>
        <w:t xml:space="preserve"> </w:t>
      </w:r>
      <w:proofErr w:type="spellStart"/>
      <w:r>
        <w:t>pnteducq</w:t>
      </w:r>
      <w:proofErr w:type="spellEnd"/>
      <w:r>
        <w:t xml:space="preserve"> occs4q</w:t>
      </w:r>
    </w:p>
    <w:p w:rsidR="008C438C" w:rsidRDefault="008C438C" w:rsidP="008C438C">
      <w:pPr>
        <w:pStyle w:val="Stata"/>
      </w:pPr>
    </w:p>
    <w:p w:rsidR="008C438C" w:rsidRDefault="008C438C" w:rsidP="008C438C">
      <w:pPr>
        <w:pStyle w:val="Box2note"/>
        <w:shd w:val="clear" w:color="auto" w:fill="EAF4FF" w:themeFill="accent5" w:themeFillTint="33"/>
      </w:pPr>
      <w:r>
        <w:t>Parent's education is more of a danger: big correlation with father's status AND with child's status.</w:t>
      </w:r>
    </w:p>
    <w:p w:rsidR="008C438C" w:rsidRDefault="008C438C" w:rsidP="008C438C">
      <w:pPr>
        <w:pStyle w:val="Box2note"/>
        <w:shd w:val="clear" w:color="auto" w:fill="EAF4FF" w:themeFill="accent5" w:themeFillTint="33"/>
      </w:pPr>
      <w:r>
        <w:t xml:space="preserve">             |  faocc4t     agem    maleq pnteducq   occs4q</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faocc4t |   1.0000</w:t>
      </w:r>
    </w:p>
    <w:p w:rsidR="008C438C" w:rsidRDefault="008C438C" w:rsidP="008C438C">
      <w:pPr>
        <w:pStyle w:val="Box2note"/>
        <w:shd w:val="clear" w:color="auto" w:fill="EAF4FF" w:themeFill="accent5" w:themeFillTint="33"/>
      </w:pPr>
      <w:r>
        <w:t xml:space="preserve">        agem |  -0.0805   1.0000</w:t>
      </w:r>
    </w:p>
    <w:p w:rsidR="008C438C" w:rsidRDefault="008C438C" w:rsidP="008C438C">
      <w:pPr>
        <w:pStyle w:val="Box2note"/>
        <w:shd w:val="clear" w:color="auto" w:fill="EAF4FF" w:themeFill="accent5" w:themeFillTint="33"/>
      </w:pPr>
      <w:r>
        <w:t xml:space="preserve">       maleq |  -0.0361   0.0640   1.0000</w:t>
      </w:r>
    </w:p>
    <w:p w:rsidR="008C438C" w:rsidRDefault="008C438C" w:rsidP="008C438C">
      <w:pPr>
        <w:pStyle w:val="Box2note"/>
        <w:shd w:val="clear" w:color="auto" w:fill="EAF4FF" w:themeFill="accent5" w:themeFillTint="33"/>
      </w:pPr>
      <w:r>
        <w:t xml:space="preserve">    pnteducq |   0.</w:t>
      </w:r>
      <w:r w:rsidRPr="00C42897">
        <w:rPr>
          <w:highlight w:val="yellow"/>
        </w:rPr>
        <w:t>5492</w:t>
      </w:r>
      <w:r>
        <w:t xml:space="preserve">  -0.1660  -0.0546   1.0000</w:t>
      </w:r>
    </w:p>
    <w:p w:rsidR="008C438C" w:rsidRDefault="008C438C" w:rsidP="008C438C">
      <w:pPr>
        <w:pStyle w:val="Box2note"/>
        <w:shd w:val="clear" w:color="auto" w:fill="EAF4FF" w:themeFill="accent5" w:themeFillTint="33"/>
      </w:pPr>
      <w:r>
        <w:t xml:space="preserve">      occs4q |   0.4114  -0.0227  -0.0954   0.</w:t>
      </w:r>
      <w:r w:rsidRPr="00C42897">
        <w:rPr>
          <w:highlight w:val="yellow"/>
        </w:rPr>
        <w:t>4127</w:t>
      </w:r>
      <w:r>
        <w:t xml:space="preserve">   1.0000</w:t>
      </w:r>
    </w:p>
    <w:p w:rsidR="008C438C" w:rsidRDefault="008C438C" w:rsidP="008C438C">
      <w:pPr>
        <w:pStyle w:val="Stata"/>
      </w:pPr>
    </w:p>
    <w:p w:rsidR="008C438C" w:rsidRDefault="008C438C" w:rsidP="008C438C">
      <w:pPr>
        <w:pStyle w:val="Stata"/>
      </w:pPr>
    </w:p>
    <w:p w:rsidR="008C438C" w:rsidRDefault="008C438C" w:rsidP="008C438C">
      <w:pPr>
        <w:pStyle w:val="Stata"/>
      </w:pPr>
      <w:proofErr w:type="gramStart"/>
      <w:r>
        <w:t>regress  occs4q</w:t>
      </w:r>
      <w:proofErr w:type="gramEnd"/>
      <w:r>
        <w:t xml:space="preserve"> faocc4t </w:t>
      </w:r>
      <w:proofErr w:type="spellStart"/>
      <w:r w:rsidRPr="001D37FE">
        <w:rPr>
          <w:highlight w:val="yellow"/>
        </w:rPr>
        <w:t>pnteducq</w:t>
      </w:r>
      <w:proofErr w:type="spellEnd"/>
      <w:r>
        <w:t xml:space="preserve">  </w:t>
      </w:r>
      <w:proofErr w:type="spellStart"/>
      <w:r>
        <w:t>agem</w:t>
      </w:r>
      <w:proofErr w:type="spellEnd"/>
      <w:r>
        <w:t xml:space="preserve"> </w:t>
      </w:r>
      <w:proofErr w:type="spellStart"/>
      <w:r>
        <w:t>maleq,beta</w:t>
      </w:r>
      <w:proofErr w:type="spellEnd"/>
    </w:p>
    <w:p w:rsidR="008C438C" w:rsidRDefault="008C438C" w:rsidP="008C438C">
      <w:pPr>
        <w:pStyle w:val="Box2note"/>
        <w:shd w:val="clear" w:color="auto" w:fill="EAF4FF" w:themeFill="accent5" w:themeFillTint="33"/>
      </w:pPr>
      <w:r>
        <w:t xml:space="preserve">      Source |       SS       df       MS              Number of obs =   16039</w:t>
      </w:r>
    </w:p>
    <w:p w:rsidR="008C438C" w:rsidRDefault="008C438C" w:rsidP="008C438C">
      <w:pPr>
        <w:pStyle w:val="Box2note"/>
        <w:shd w:val="clear" w:color="auto" w:fill="EAF4FF" w:themeFill="accent5" w:themeFillTint="33"/>
      </w:pPr>
      <w:r>
        <w:t>-------------+------------------------------           F(  4, 16034) = 1173.94</w:t>
      </w:r>
    </w:p>
    <w:p w:rsidR="008C438C" w:rsidRDefault="008C438C" w:rsidP="008C438C">
      <w:pPr>
        <w:pStyle w:val="Box2note"/>
        <w:shd w:val="clear" w:color="auto" w:fill="EAF4FF" w:themeFill="accent5" w:themeFillTint="33"/>
      </w:pPr>
      <w:r>
        <w:t xml:space="preserve">       Model |  2657352.48     4   664338.12           Prob &gt; F      =  0.0000</w:t>
      </w:r>
    </w:p>
    <w:p w:rsidR="008C438C" w:rsidRDefault="008C438C" w:rsidP="008C438C">
      <w:pPr>
        <w:pStyle w:val="Box2note"/>
        <w:shd w:val="clear" w:color="auto" w:fill="EAF4FF" w:themeFill="accent5" w:themeFillTint="33"/>
      </w:pPr>
      <w:r>
        <w:t xml:space="preserve">    Residual |  9073687.29 16034  565.902912           R-squared     =  0.2265</w:t>
      </w:r>
    </w:p>
    <w:p w:rsidR="008C438C" w:rsidRDefault="008C438C" w:rsidP="008C438C">
      <w:pPr>
        <w:pStyle w:val="Box2note"/>
        <w:shd w:val="clear" w:color="auto" w:fill="EAF4FF" w:themeFill="accent5" w:themeFillTint="33"/>
      </w:pPr>
      <w:r>
        <w:t>-------------+------------------------------           Adj R-squared =  0.2263</w:t>
      </w:r>
    </w:p>
    <w:p w:rsidR="008C438C" w:rsidRDefault="008C438C" w:rsidP="008C438C">
      <w:pPr>
        <w:pStyle w:val="Box2note"/>
        <w:shd w:val="clear" w:color="auto" w:fill="EAF4FF" w:themeFill="accent5" w:themeFillTint="33"/>
      </w:pPr>
      <w:r>
        <w:t xml:space="preserve">       Total |  11731039.8 16038  731.452785           Root MSE      =  23.789</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occs4q |      Coef.   Std. Err.      t    P&gt;|t|                     Beta</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faocc4t |   .2845262    .008987    31.66   0.000                 .2631667</w:t>
      </w:r>
    </w:p>
    <w:p w:rsidR="008C438C" w:rsidRDefault="008C438C" w:rsidP="008C438C">
      <w:pPr>
        <w:pStyle w:val="Box2note"/>
        <w:shd w:val="clear" w:color="auto" w:fill="EAF4FF" w:themeFill="accent5" w:themeFillTint="33"/>
      </w:pPr>
      <w:r>
        <w:t xml:space="preserve">    pnteducq |   1.854651      .0573    32.37   0.000                 .2720888</w:t>
      </w:r>
    </w:p>
    <w:p w:rsidR="008C438C" w:rsidRDefault="008C438C" w:rsidP="008C438C">
      <w:pPr>
        <w:pStyle w:val="Box2note"/>
        <w:shd w:val="clear" w:color="auto" w:fill="EAF4FF" w:themeFill="accent5" w:themeFillTint="33"/>
      </w:pPr>
      <w:r>
        <w:t xml:space="preserve">        agem |   .1084001   .0158142     6.85   0.000                 .0483578</w:t>
      </w:r>
    </w:p>
    <w:p w:rsidR="008C438C" w:rsidRDefault="008C438C" w:rsidP="008C438C">
      <w:pPr>
        <w:pStyle w:val="Box2note"/>
        <w:shd w:val="clear" w:color="auto" w:fill="EAF4FF" w:themeFill="accent5" w:themeFillTint="33"/>
      </w:pPr>
      <w:r>
        <w:t xml:space="preserve">       maleq |  -4.146164   .3894357   -10.65   0.000                -.0741741</w:t>
      </w:r>
    </w:p>
    <w:p w:rsidR="008C438C" w:rsidRDefault="008C438C" w:rsidP="008C438C">
      <w:pPr>
        <w:pStyle w:val="Box2note"/>
        <w:shd w:val="clear" w:color="auto" w:fill="EAF4FF" w:themeFill="accent5" w:themeFillTint="33"/>
      </w:pPr>
      <w:r>
        <w:t xml:space="preserve">       _cons |   17.71237   .8244481    21.48   0.000                        .</w:t>
      </w:r>
    </w:p>
    <w:p w:rsidR="008C438C" w:rsidRDefault="008C438C" w:rsidP="008C438C">
      <w:pPr>
        <w:pStyle w:val="Box2note"/>
        <w:shd w:val="clear" w:color="auto" w:fill="EAF4FF" w:themeFill="accent5" w:themeFillTint="33"/>
      </w:pPr>
      <w:r>
        <w:t>------------------------------------------------------------------------------</w:t>
      </w:r>
    </w:p>
    <w:p w:rsidR="008C438C" w:rsidRDefault="008C438C" w:rsidP="008C438C">
      <w:pPr>
        <w:pStyle w:val="Stata"/>
      </w:pPr>
    </w:p>
    <w:p w:rsidR="008C438C" w:rsidRDefault="008C438C" w:rsidP="008C438C">
      <w:pPr>
        <w:pStyle w:val="StataComment"/>
      </w:pPr>
      <w:r>
        <w:t xml:space="preserve">QUESTION: Does the </w:t>
      </w:r>
      <w:proofErr w:type="gramStart"/>
      <w:r>
        <w:t>parents</w:t>
      </w:r>
      <w:proofErr w:type="gramEnd"/>
      <w:r>
        <w:t xml:space="preserve"> education control make much difference to our estimate of the effect of father's occupational status?</w:t>
      </w:r>
    </w:p>
    <w:p w:rsidR="008C438C" w:rsidRDefault="008C438C" w:rsidP="008C438C">
      <w:pPr>
        <w:pStyle w:val="StataComment"/>
      </w:pPr>
    </w:p>
    <w:p w:rsidR="008C438C" w:rsidRDefault="008C438C" w:rsidP="008C438C">
      <w:pPr>
        <w:pStyle w:val="StataComment"/>
      </w:pPr>
      <w:r>
        <w:t xml:space="preserve">QUESTION: In this model what is our predicted status for a child from a farm laborer's family -- </w:t>
      </w:r>
      <w:proofErr w:type="gramStart"/>
      <w:r>
        <w:t>say a girl child</w:t>
      </w:r>
      <w:proofErr w:type="gramEnd"/>
      <w:r>
        <w:t>, aged 30?</w:t>
      </w:r>
    </w:p>
    <w:p w:rsidR="008C438C" w:rsidRDefault="008C438C" w:rsidP="008C438C">
      <w:pPr>
        <w:pStyle w:val="StataComment"/>
      </w:pPr>
      <w:r>
        <w:t xml:space="preserve">         -- </w:t>
      </w:r>
      <w:proofErr w:type="gramStart"/>
      <w:r>
        <w:t>how</w:t>
      </w:r>
      <w:proofErr w:type="gramEnd"/>
      <w:r>
        <w:t xml:space="preserve"> about a girl age 30 from a professional home?</w:t>
      </w:r>
    </w:p>
    <w:p w:rsidR="008C438C" w:rsidRDefault="008C438C" w:rsidP="008C438C">
      <w:pPr>
        <w:pStyle w:val="Stata"/>
      </w:pPr>
    </w:p>
    <w:p w:rsidR="008C438C" w:rsidRDefault="008C438C" w:rsidP="008C438C">
      <w:pPr>
        <w:pStyle w:val="Stata"/>
      </w:pPr>
      <w:r>
        <w:t>*More generally</w:t>
      </w:r>
    </w:p>
    <w:p w:rsidR="008C438C" w:rsidRDefault="008C438C" w:rsidP="008C438C">
      <w:pPr>
        <w:pStyle w:val="Stata"/>
      </w:pPr>
      <w:proofErr w:type="gramStart"/>
      <w:r>
        <w:t>eval4</w:t>
      </w:r>
      <w:proofErr w:type="gramEnd"/>
      <w:r>
        <w:t xml:space="preserve"> linear faocc4t "0 10 14 18 24 32 33 37 38 51 60 70 75 100" </w:t>
      </w:r>
      <w:proofErr w:type="spellStart"/>
      <w:r>
        <w:t>maleq</w:t>
      </w:r>
      <w:proofErr w:type="spellEnd"/>
      <w:r>
        <w:t xml:space="preserve"> "0 1"</w:t>
      </w:r>
    </w:p>
    <w:p w:rsidR="008C438C" w:rsidRDefault="008C438C" w:rsidP="008C438C">
      <w:pPr>
        <w:pStyle w:val="Box2note"/>
        <w:shd w:val="clear" w:color="auto" w:fill="EAF4FF" w:themeFill="accent5" w:themeFillTint="33"/>
      </w:pPr>
      <w:r>
        <w:t xml:space="preserve">*---------- maleq = 0 </w:t>
      </w:r>
    </w:p>
    <w:p w:rsidR="008C438C" w:rsidRDefault="008C438C" w:rsidP="008C438C">
      <w:pPr>
        <w:pStyle w:val="Box2note"/>
        <w:shd w:val="clear" w:color="auto" w:fill="EAF4FF" w:themeFill="accent5" w:themeFillTint="33"/>
      </w:pPr>
      <w:r>
        <w:t xml:space="preserve">   faocc4t Predicted      s.e.    ci Low   ci High  Now-prev Now-begin Now/begin</w:t>
      </w:r>
    </w:p>
    <w:p w:rsidR="008C438C" w:rsidRDefault="008C438C" w:rsidP="008C438C">
      <w:pPr>
        <w:pStyle w:val="Box2note"/>
        <w:shd w:val="clear" w:color="auto" w:fill="EAF4FF" w:themeFill="accent5" w:themeFillTint="33"/>
      </w:pPr>
      <w:r>
        <w:t xml:space="preserve">         0     35.44     .5033     34.46     36.43         0         0         1</w:t>
      </w:r>
    </w:p>
    <w:p w:rsidR="008C438C" w:rsidRDefault="008C438C" w:rsidP="008C438C">
      <w:pPr>
        <w:pStyle w:val="Box2note"/>
        <w:shd w:val="clear" w:color="auto" w:fill="EAF4FF" w:themeFill="accent5" w:themeFillTint="33"/>
      </w:pPr>
      <w:r>
        <w:t xml:space="preserve">        10     38.29      .459     37.39     39.19     2.845     2.845      1.08</w:t>
      </w:r>
    </w:p>
    <w:p w:rsidR="008C438C" w:rsidRDefault="008C438C" w:rsidP="008C438C">
      <w:pPr>
        <w:pStyle w:val="Box2note"/>
        <w:shd w:val="clear" w:color="auto" w:fill="EAF4FF" w:themeFill="accent5" w:themeFillTint="33"/>
      </w:pPr>
      <w:r>
        <w:t xml:space="preserve">        14     39.43     .4451     38.55      40.3     1.138     3.983     1.112</w:t>
      </w:r>
    </w:p>
    <w:p w:rsidR="008C438C" w:rsidRDefault="008C438C" w:rsidP="008C438C">
      <w:pPr>
        <w:pStyle w:val="Box2note"/>
        <w:shd w:val="clear" w:color="auto" w:fill="EAF4FF" w:themeFill="accent5" w:themeFillTint="33"/>
      </w:pPr>
      <w:r>
        <w:t xml:space="preserve">        18     40.56     .4337     39.71     41.41     1.138     5.121     1.144</w:t>
      </w:r>
    </w:p>
    <w:p w:rsidR="008C438C" w:rsidRDefault="008C438C" w:rsidP="008C438C">
      <w:pPr>
        <w:pStyle w:val="Box2note"/>
        <w:shd w:val="clear" w:color="auto" w:fill="EAF4FF" w:themeFill="accent5" w:themeFillTint="33"/>
      </w:pPr>
      <w:r>
        <w:t xml:space="preserve">        24     42.27     .4216     41.45      43.1     1.707     6.829     1.193</w:t>
      </w:r>
    </w:p>
    <w:p w:rsidR="008C438C" w:rsidRDefault="008C438C" w:rsidP="008C438C">
      <w:pPr>
        <w:pStyle w:val="Box2note"/>
        <w:shd w:val="clear" w:color="auto" w:fill="EAF4FF" w:themeFill="accent5" w:themeFillTint="33"/>
      </w:pPr>
      <w:r>
        <w:t xml:space="preserve">        32     44.55     .4159     43.73     45.36     2.276     9.105     1.257</w:t>
      </w:r>
    </w:p>
    <w:p w:rsidR="008C438C" w:rsidRDefault="008C438C" w:rsidP="008C438C">
      <w:pPr>
        <w:pStyle w:val="Box2note"/>
        <w:shd w:val="clear" w:color="auto" w:fill="EAF4FF" w:themeFill="accent5" w:themeFillTint="33"/>
      </w:pPr>
      <w:r>
        <w:t xml:space="preserve">        33     44.83      .416     44.02     45.65     .2845     9.389     1.265</w:t>
      </w:r>
    </w:p>
    <w:p w:rsidR="008C438C" w:rsidRDefault="008C438C" w:rsidP="008C438C">
      <w:pPr>
        <w:pStyle w:val="Box2note"/>
        <w:shd w:val="clear" w:color="auto" w:fill="EAF4FF" w:themeFill="accent5" w:themeFillTint="33"/>
      </w:pPr>
      <w:r>
        <w:t xml:space="preserve">        37     45.97     .4184     45.15     46.79     1.138     10.53     1.297</w:t>
      </w:r>
    </w:p>
    <w:p w:rsidR="008C438C" w:rsidRDefault="008C438C" w:rsidP="008C438C">
      <w:pPr>
        <w:pStyle w:val="Box2note"/>
        <w:shd w:val="clear" w:color="auto" w:fill="EAF4FF" w:themeFill="accent5" w:themeFillTint="33"/>
      </w:pPr>
      <w:r>
        <w:t xml:space="preserve">        38     46.25     .4195     45.43     47.08     .2845     10.81     1.305</w:t>
      </w:r>
    </w:p>
    <w:p w:rsidR="008C438C" w:rsidRDefault="008C438C" w:rsidP="008C438C">
      <w:pPr>
        <w:pStyle w:val="Box2note"/>
        <w:shd w:val="clear" w:color="auto" w:fill="EAF4FF" w:themeFill="accent5" w:themeFillTint="33"/>
      </w:pPr>
      <w:r>
        <w:t xml:space="preserve">        51     49.95     .4497     49.07     50.84     3.699     14.51     1.409</w:t>
      </w:r>
    </w:p>
    <w:p w:rsidR="008C438C" w:rsidRDefault="008C438C" w:rsidP="008C438C">
      <w:pPr>
        <w:pStyle w:val="Box2note"/>
        <w:shd w:val="clear" w:color="auto" w:fill="EAF4FF" w:themeFill="accent5" w:themeFillTint="33"/>
      </w:pPr>
      <w:r>
        <w:t xml:space="preserve">        60     52.51      .486     51.56     53.47     2.561     17.07     1.482</w:t>
      </w:r>
    </w:p>
    <w:p w:rsidR="008C438C" w:rsidRDefault="008C438C" w:rsidP="008C438C">
      <w:pPr>
        <w:pStyle w:val="Box2note"/>
        <w:shd w:val="clear" w:color="auto" w:fill="EAF4FF" w:themeFill="accent5" w:themeFillTint="33"/>
      </w:pPr>
      <w:r>
        <w:t xml:space="preserve">        70     55.36     .5377     54.31     56.41     2.845     19.92     1.562</w:t>
      </w:r>
    </w:p>
    <w:p w:rsidR="008C438C" w:rsidRDefault="008C438C" w:rsidP="008C438C">
      <w:pPr>
        <w:pStyle w:val="Box2note"/>
        <w:shd w:val="clear" w:color="auto" w:fill="EAF4FF" w:themeFill="accent5" w:themeFillTint="33"/>
      </w:pPr>
      <w:r>
        <w:t xml:space="preserve">        75     56.78     .5671     55.67     57.89     1.423     21.34     1.602</w:t>
      </w:r>
    </w:p>
    <w:p w:rsidR="008C438C" w:rsidRDefault="008C438C" w:rsidP="008C438C">
      <w:pPr>
        <w:pStyle w:val="Box2note"/>
        <w:shd w:val="clear" w:color="auto" w:fill="EAF4FF" w:themeFill="accent5" w:themeFillTint="33"/>
      </w:pPr>
      <w:r>
        <w:t xml:space="preserve">       100      63.9     .7383     62.45     65.34     7.113     28.45     1.803</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 xml:space="preserve">*---------- maleq = 1 </w:t>
      </w:r>
    </w:p>
    <w:p w:rsidR="008C438C" w:rsidRDefault="008C438C" w:rsidP="008C438C">
      <w:pPr>
        <w:pStyle w:val="Box2note"/>
        <w:shd w:val="clear" w:color="auto" w:fill="EAF4FF" w:themeFill="accent5" w:themeFillTint="33"/>
      </w:pPr>
      <w:r>
        <w:t xml:space="preserve">   faocc4t Predicted      s.e.    ci Low   ci High  Now-prev Now-begin Now/begin</w:t>
      </w:r>
    </w:p>
    <w:p w:rsidR="008C438C" w:rsidRDefault="008C438C" w:rsidP="008C438C">
      <w:pPr>
        <w:pStyle w:val="Box2note"/>
        <w:shd w:val="clear" w:color="auto" w:fill="EAF4FF" w:themeFill="accent5" w:themeFillTint="33"/>
      </w:pPr>
      <w:r>
        <w:t xml:space="preserve">         0      31.3     .4595      30.4      32.2         0         0         1</w:t>
      </w:r>
    </w:p>
    <w:p w:rsidR="008C438C" w:rsidRDefault="008C438C" w:rsidP="008C438C">
      <w:pPr>
        <w:pStyle w:val="Box2note"/>
        <w:shd w:val="clear" w:color="auto" w:fill="EAF4FF" w:themeFill="accent5" w:themeFillTint="33"/>
      </w:pPr>
      <w:r>
        <w:t xml:space="preserve">        10     34.14     .4111     33.34     34.95     2.845     2.845     1.091</w:t>
      </w:r>
    </w:p>
    <w:p w:rsidR="008C438C" w:rsidRDefault="008C438C" w:rsidP="008C438C">
      <w:pPr>
        <w:pStyle w:val="Box2note"/>
        <w:shd w:val="clear" w:color="auto" w:fill="EAF4FF" w:themeFill="accent5" w:themeFillTint="33"/>
      </w:pPr>
      <w:r>
        <w:t xml:space="preserve">        14     35.28     .3958      34.5     36.06     1.138     3.983     1.127</w:t>
      </w:r>
    </w:p>
    <w:p w:rsidR="008C438C" w:rsidRDefault="008C438C" w:rsidP="008C438C">
      <w:pPr>
        <w:pStyle w:val="Box2note"/>
        <w:shd w:val="clear" w:color="auto" w:fill="EAF4FF" w:themeFill="accent5" w:themeFillTint="33"/>
      </w:pPr>
      <w:r>
        <w:t xml:space="preserve">        18     36.42     .3832     35.67     37.17     1.138     5.121     1.164</w:t>
      </w:r>
    </w:p>
    <w:p w:rsidR="008C438C" w:rsidRDefault="008C438C" w:rsidP="008C438C">
      <w:pPr>
        <w:pStyle w:val="Box2note"/>
        <w:shd w:val="clear" w:color="auto" w:fill="EAF4FF" w:themeFill="accent5" w:themeFillTint="33"/>
      </w:pPr>
      <w:r>
        <w:t xml:space="preserve">        24     38.13     .3701      37.4     38.85     1.707     6.829     1.218</w:t>
      </w:r>
    </w:p>
    <w:p w:rsidR="008C438C" w:rsidRDefault="008C438C" w:rsidP="008C438C">
      <w:pPr>
        <w:pStyle w:val="Box2note"/>
        <w:shd w:val="clear" w:color="auto" w:fill="EAF4FF" w:themeFill="accent5" w:themeFillTint="33"/>
      </w:pPr>
      <w:r>
        <w:t xml:space="preserve">        32      40.4     .3645     39.69     41.12     2.276     9.105     1.291</w:t>
      </w:r>
    </w:p>
    <w:p w:rsidR="008C438C" w:rsidRDefault="008C438C" w:rsidP="008C438C">
      <w:pPr>
        <w:pStyle w:val="Box2note"/>
        <w:shd w:val="clear" w:color="auto" w:fill="EAF4FF" w:themeFill="accent5" w:themeFillTint="33"/>
      </w:pPr>
      <w:r>
        <w:t xml:space="preserve">        33     40.69     .3648     39.97      41.4     .2845     9.389       1.3</w:t>
      </w:r>
    </w:p>
    <w:p w:rsidR="008C438C" w:rsidRDefault="008C438C" w:rsidP="008C438C">
      <w:pPr>
        <w:pStyle w:val="Box2note"/>
        <w:shd w:val="clear" w:color="auto" w:fill="EAF4FF" w:themeFill="accent5" w:themeFillTint="33"/>
      </w:pPr>
      <w:r>
        <w:t xml:space="preserve">        37     41.82     .3681      41.1     42.55     1.138     10.53     1.336</w:t>
      </w:r>
    </w:p>
    <w:p w:rsidR="008C438C" w:rsidRDefault="008C438C" w:rsidP="008C438C">
      <w:pPr>
        <w:pStyle w:val="Box2note"/>
        <w:shd w:val="clear" w:color="auto" w:fill="EAF4FF" w:themeFill="accent5" w:themeFillTint="33"/>
      </w:pPr>
      <w:r>
        <w:t xml:space="preserve">        38     42.11     .3695     41.38     42.83     .2845     10.81     1.345</w:t>
      </w:r>
    </w:p>
    <w:p w:rsidR="008C438C" w:rsidRDefault="008C438C" w:rsidP="008C438C">
      <w:pPr>
        <w:pStyle w:val="Box2note"/>
        <w:shd w:val="clear" w:color="auto" w:fill="EAF4FF" w:themeFill="accent5" w:themeFillTint="33"/>
      </w:pPr>
      <w:r>
        <w:t xml:space="preserve">        51     45.81     .4052     45.01      46.6     3.699     14.51     1.464</w:t>
      </w:r>
    </w:p>
    <w:p w:rsidR="008C438C" w:rsidRDefault="008C438C" w:rsidP="008C438C">
      <w:pPr>
        <w:pStyle w:val="Box2note"/>
        <w:shd w:val="clear" w:color="auto" w:fill="EAF4FF" w:themeFill="accent5" w:themeFillTint="33"/>
      </w:pPr>
      <w:r>
        <w:t xml:space="preserve">        60     48.37     .4461     47.49     49.24     2.561     17.07     1.545</w:t>
      </w:r>
    </w:p>
    <w:p w:rsidR="008C438C" w:rsidRDefault="008C438C" w:rsidP="008C438C">
      <w:pPr>
        <w:pStyle w:val="Box2note"/>
        <w:shd w:val="clear" w:color="auto" w:fill="EAF4FF" w:themeFill="accent5" w:themeFillTint="33"/>
      </w:pPr>
      <w:r>
        <w:t xml:space="preserve">        70     51.21     .5029     50.23      52.2     2.845     19.92     1.636</w:t>
      </w:r>
    </w:p>
    <w:p w:rsidR="008C438C" w:rsidRDefault="008C438C" w:rsidP="008C438C">
      <w:pPr>
        <w:pStyle w:val="Box2note"/>
        <w:shd w:val="clear" w:color="auto" w:fill="EAF4FF" w:themeFill="accent5" w:themeFillTint="33"/>
      </w:pPr>
      <w:r>
        <w:t xml:space="preserve">        75     52.64     .5346     51.59     53.68     1.423     21.34     1.682</w:t>
      </w:r>
    </w:p>
    <w:p w:rsidR="008C438C" w:rsidRDefault="008C438C" w:rsidP="008C438C">
      <w:pPr>
        <w:pStyle w:val="Box2note"/>
        <w:shd w:val="clear" w:color="auto" w:fill="EAF4FF" w:themeFill="accent5" w:themeFillTint="33"/>
      </w:pPr>
      <w:r>
        <w:t xml:space="preserve">       100     59.75     .7148     58.35     61.15     7.113     28.45     1.909</w:t>
      </w:r>
    </w:p>
    <w:p w:rsidR="008C438C" w:rsidRDefault="008C438C" w:rsidP="008C438C">
      <w:pPr>
        <w:pStyle w:val="Box2note"/>
        <w:shd w:val="clear" w:color="auto" w:fill="EAF4FF" w:themeFill="accent5" w:themeFillTint="33"/>
      </w:pPr>
      <w:r>
        <w:t>*---------------------------------------------------------------------------------*</w:t>
      </w:r>
    </w:p>
    <w:p w:rsidR="008C438C" w:rsidRDefault="008C438C" w:rsidP="008C438C">
      <w:pPr>
        <w:pStyle w:val="Boxednote"/>
        <w:shd w:val="clear" w:color="auto" w:fill="92D050"/>
      </w:pPr>
      <w:r>
        <w:t>By way of reminder re the meaning of the occupation codes:</w:t>
      </w:r>
    </w:p>
    <w:p w:rsidR="008C438C" w:rsidRDefault="008C438C" w:rsidP="008C438C">
      <w:pPr>
        <w:pStyle w:val="Boxednote"/>
        <w:shd w:val="clear" w:color="auto" w:fill="92D050"/>
      </w:pPr>
      <w:r>
        <w:t xml:space="preserve">         0. Farm worker </w:t>
      </w:r>
    </w:p>
    <w:p w:rsidR="008C438C" w:rsidRDefault="008C438C" w:rsidP="008C438C">
      <w:pPr>
        <w:pStyle w:val="Boxednote"/>
        <w:shd w:val="clear" w:color="auto" w:fill="92D050"/>
      </w:pPr>
      <w:r>
        <w:t xml:space="preserve">             10. Farmer </w:t>
      </w:r>
    </w:p>
    <w:p w:rsidR="008C438C" w:rsidRDefault="008C438C" w:rsidP="008C438C">
      <w:pPr>
        <w:pStyle w:val="Boxednote"/>
        <w:shd w:val="clear" w:color="auto" w:fill="92D050"/>
      </w:pPr>
      <w:r>
        <w:t xml:space="preserve">   14. Unskilled worker </w:t>
      </w:r>
    </w:p>
    <w:p w:rsidR="008C438C" w:rsidRDefault="008C438C" w:rsidP="008C438C">
      <w:pPr>
        <w:pStyle w:val="Boxednote"/>
        <w:shd w:val="clear" w:color="auto" w:fill="92D050"/>
      </w:pPr>
      <w:r>
        <w:t xml:space="preserve">  18. Unskilled service </w:t>
      </w:r>
    </w:p>
    <w:p w:rsidR="008C438C" w:rsidRDefault="008C438C" w:rsidP="008C438C">
      <w:pPr>
        <w:pStyle w:val="Boxednote"/>
        <w:shd w:val="clear" w:color="auto" w:fill="92D050"/>
      </w:pPr>
      <w:r>
        <w:t xml:space="preserve">24. Semi-skilled worker </w:t>
      </w:r>
    </w:p>
    <w:p w:rsidR="008C438C" w:rsidRDefault="008C438C" w:rsidP="008C438C">
      <w:pPr>
        <w:pStyle w:val="Boxednote"/>
        <w:shd w:val="clear" w:color="auto" w:fill="92D050"/>
      </w:pPr>
      <w:r>
        <w:t xml:space="preserve">      32. Routine sales </w:t>
      </w:r>
    </w:p>
    <w:p w:rsidR="008C438C" w:rsidRDefault="008C438C" w:rsidP="008C438C">
      <w:pPr>
        <w:pStyle w:val="Boxednote"/>
        <w:shd w:val="clear" w:color="auto" w:fill="92D050"/>
      </w:pPr>
      <w:r>
        <w:t xml:space="preserve">     33. Higher service </w:t>
      </w:r>
    </w:p>
    <w:p w:rsidR="008C438C" w:rsidRDefault="008C438C" w:rsidP="008C438C">
      <w:pPr>
        <w:pStyle w:val="Boxednote"/>
        <w:shd w:val="clear" w:color="auto" w:fill="92D050"/>
      </w:pPr>
      <w:r>
        <w:t xml:space="preserve">     37. Skilled worker </w:t>
      </w:r>
    </w:p>
    <w:p w:rsidR="008C438C" w:rsidRDefault="008C438C" w:rsidP="008C438C">
      <w:pPr>
        <w:pStyle w:val="Boxednote"/>
        <w:shd w:val="clear" w:color="auto" w:fill="92D050"/>
      </w:pPr>
      <w:r>
        <w:t xml:space="preserve">   38. Routine clerical </w:t>
      </w:r>
    </w:p>
    <w:p w:rsidR="008C438C" w:rsidRDefault="008C438C" w:rsidP="008C438C">
      <w:pPr>
        <w:pStyle w:val="Boxednote"/>
        <w:shd w:val="clear" w:color="auto" w:fill="92D050"/>
      </w:pPr>
      <w:r>
        <w:t xml:space="preserve">       51. Higher sales </w:t>
      </w:r>
    </w:p>
    <w:p w:rsidR="008C438C" w:rsidRDefault="008C438C" w:rsidP="008C438C">
      <w:pPr>
        <w:pStyle w:val="Boxednote"/>
        <w:shd w:val="clear" w:color="auto" w:fill="92D050"/>
      </w:pPr>
      <w:r>
        <w:t xml:space="preserve">    60. Higher clerical </w:t>
      </w:r>
    </w:p>
    <w:p w:rsidR="008C438C" w:rsidRDefault="008C438C" w:rsidP="008C438C">
      <w:pPr>
        <w:pStyle w:val="Boxednote"/>
        <w:shd w:val="clear" w:color="auto" w:fill="92D050"/>
      </w:pPr>
      <w:r>
        <w:t xml:space="preserve">          70. Technical </w:t>
      </w:r>
    </w:p>
    <w:p w:rsidR="008C438C" w:rsidRDefault="008C438C" w:rsidP="008C438C">
      <w:pPr>
        <w:pStyle w:val="Boxednote"/>
        <w:shd w:val="clear" w:color="auto" w:fill="92D050"/>
      </w:pPr>
      <w:r>
        <w:t xml:space="preserve">     75. Administrative </w:t>
      </w:r>
    </w:p>
    <w:p w:rsidR="008C438C" w:rsidRDefault="008C438C" w:rsidP="008C438C">
      <w:pPr>
        <w:pStyle w:val="Boxednote"/>
        <w:shd w:val="clear" w:color="auto" w:fill="92D050"/>
      </w:pPr>
      <w:r>
        <w:t xml:space="preserve">      100. Professional </w:t>
      </w:r>
    </w:p>
    <w:p w:rsidR="008C438C" w:rsidRDefault="008C438C" w:rsidP="008C438C">
      <w:pPr>
        <w:pStyle w:val="Stata"/>
      </w:pPr>
    </w:p>
    <w:p w:rsidR="008C438C" w:rsidRDefault="008C438C" w:rsidP="008C438C">
      <w:pPr>
        <w:pStyle w:val="Stata"/>
      </w:pPr>
    </w:p>
    <w:p w:rsidR="008C438C" w:rsidRDefault="008C438C" w:rsidP="008C438C">
      <w:pPr>
        <w:pStyle w:val="Boxednote"/>
        <w:shd w:val="clear" w:color="auto" w:fill="92D050"/>
      </w:pPr>
      <w:r>
        <w:t>QUESTION: Is this new and smaller estimate of effect of father's status a more reasonable/logical/appropriate estimate?</w:t>
      </w:r>
    </w:p>
    <w:p w:rsidR="008C438C" w:rsidRDefault="008C438C" w:rsidP="008C438C">
      <w:pPr>
        <w:pStyle w:val="Stata"/>
      </w:pPr>
    </w:p>
    <w:p w:rsidR="008C438C" w:rsidRDefault="008C438C" w:rsidP="008C438C">
      <w:pPr>
        <w:pStyle w:val="Stata"/>
      </w:pPr>
    </w:p>
    <w:p w:rsidR="008C438C" w:rsidRDefault="008C438C" w:rsidP="008C438C">
      <w:pPr>
        <w:pStyle w:val="Heading4"/>
      </w:pPr>
      <w:r>
        <w:t>*Yet a further control: education</w:t>
      </w:r>
    </w:p>
    <w:p w:rsidR="008C438C" w:rsidRDefault="008C438C" w:rsidP="008C438C">
      <w:pPr>
        <w:pStyle w:val="Stata"/>
      </w:pPr>
    </w:p>
    <w:p w:rsidR="008C438C" w:rsidRDefault="008C438C" w:rsidP="008C438C">
      <w:pPr>
        <w:pStyle w:val="Stata"/>
      </w:pPr>
      <w:proofErr w:type="spellStart"/>
      <w:proofErr w:type="gramStart"/>
      <w:r>
        <w:t>corr</w:t>
      </w:r>
      <w:proofErr w:type="spellEnd"/>
      <w:proofErr w:type="gramEnd"/>
      <w:r>
        <w:t xml:space="preserve"> </w:t>
      </w:r>
      <w:proofErr w:type="spellStart"/>
      <w:r>
        <w:t>ed</w:t>
      </w:r>
      <w:proofErr w:type="spellEnd"/>
      <w:r>
        <w:t xml:space="preserve"> faocc4t </w:t>
      </w:r>
      <w:proofErr w:type="spellStart"/>
      <w:r>
        <w:t>agem</w:t>
      </w:r>
      <w:proofErr w:type="spellEnd"/>
      <w:r>
        <w:t xml:space="preserve"> </w:t>
      </w:r>
      <w:proofErr w:type="spellStart"/>
      <w:r>
        <w:t>maleq</w:t>
      </w:r>
      <w:proofErr w:type="spellEnd"/>
      <w:r>
        <w:t xml:space="preserve"> </w:t>
      </w:r>
      <w:proofErr w:type="spellStart"/>
      <w:r>
        <w:t>pnteducq</w:t>
      </w:r>
      <w:proofErr w:type="spellEnd"/>
      <w:r>
        <w:t xml:space="preserve"> occs4q</w:t>
      </w:r>
    </w:p>
    <w:p w:rsidR="008C438C" w:rsidRDefault="008C438C" w:rsidP="008C438C">
      <w:pPr>
        <w:pStyle w:val="Box2note"/>
        <w:shd w:val="clear" w:color="auto" w:fill="EAF4FF" w:themeFill="accent5" w:themeFillTint="33"/>
      </w:pPr>
      <w:r>
        <w:t>Education looks like something that ought to be controlled: highly correlated with father's status and with child's status:</w:t>
      </w:r>
    </w:p>
    <w:p w:rsidR="008C438C" w:rsidRDefault="008C438C" w:rsidP="008C438C">
      <w:pPr>
        <w:pStyle w:val="Box2note"/>
        <w:shd w:val="clear" w:color="auto" w:fill="EAF4FF" w:themeFill="accent5" w:themeFillTint="33"/>
      </w:pPr>
      <w:r>
        <w:t xml:space="preserve">             |       ed  faocc4t     agem    maleq pnteducq   occs4q</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ed |   1.0000</w:t>
      </w:r>
    </w:p>
    <w:p w:rsidR="008C438C" w:rsidRDefault="008C438C" w:rsidP="008C438C">
      <w:pPr>
        <w:pStyle w:val="Box2note"/>
        <w:shd w:val="clear" w:color="auto" w:fill="EAF4FF" w:themeFill="accent5" w:themeFillTint="33"/>
      </w:pPr>
      <w:r>
        <w:t xml:space="preserve">     faocc4t |   0.4278   1.0000</w:t>
      </w:r>
    </w:p>
    <w:p w:rsidR="008C438C" w:rsidRDefault="008C438C" w:rsidP="008C438C">
      <w:pPr>
        <w:pStyle w:val="Box2note"/>
        <w:shd w:val="clear" w:color="auto" w:fill="EAF4FF" w:themeFill="accent5" w:themeFillTint="33"/>
      </w:pPr>
      <w:r>
        <w:t xml:space="preserve">        agem |  -0.1340  -0.0805   1.0000</w:t>
      </w:r>
    </w:p>
    <w:p w:rsidR="008C438C" w:rsidRDefault="008C438C" w:rsidP="008C438C">
      <w:pPr>
        <w:pStyle w:val="Box2note"/>
        <w:shd w:val="clear" w:color="auto" w:fill="EAF4FF" w:themeFill="accent5" w:themeFillTint="33"/>
      </w:pPr>
      <w:r>
        <w:t xml:space="preserve">       maleq |  -0.0576  -0.0361   0.0640   1.0000</w:t>
      </w:r>
    </w:p>
    <w:p w:rsidR="008C438C" w:rsidRDefault="008C438C" w:rsidP="008C438C">
      <w:pPr>
        <w:pStyle w:val="Box2note"/>
        <w:shd w:val="clear" w:color="auto" w:fill="EAF4FF" w:themeFill="accent5" w:themeFillTint="33"/>
      </w:pPr>
      <w:r>
        <w:t xml:space="preserve">    pnteducq |   0.6368   0.5492  -0.1660  -0.0546   1.0000</w:t>
      </w:r>
    </w:p>
    <w:p w:rsidR="008C438C" w:rsidRDefault="008C438C" w:rsidP="008C438C">
      <w:pPr>
        <w:pStyle w:val="Box2note"/>
        <w:shd w:val="clear" w:color="auto" w:fill="EAF4FF" w:themeFill="accent5" w:themeFillTint="33"/>
      </w:pPr>
      <w:r>
        <w:t xml:space="preserve">      occs4q |   0.5850   0.4114  -0.0227  -0.0954   0.4127   1.0000</w:t>
      </w:r>
    </w:p>
    <w:p w:rsidR="008C438C" w:rsidRDefault="008C438C" w:rsidP="008C438C">
      <w:pPr>
        <w:pStyle w:val="Stata"/>
      </w:pPr>
    </w:p>
    <w:p w:rsidR="008C438C" w:rsidRDefault="008C438C" w:rsidP="008C438C">
      <w:pPr>
        <w:pStyle w:val="Stata"/>
      </w:pPr>
    </w:p>
    <w:p w:rsidR="008C438C" w:rsidRDefault="008C438C" w:rsidP="008C438C">
      <w:pPr>
        <w:pStyle w:val="StataComment"/>
      </w:pPr>
      <w:r>
        <w:t>*Lets add education to the controls in our analysis of father's status effects:</w:t>
      </w:r>
    </w:p>
    <w:p w:rsidR="008C438C" w:rsidRDefault="008C438C" w:rsidP="008C438C">
      <w:pPr>
        <w:pStyle w:val="Stata"/>
      </w:pPr>
      <w:proofErr w:type="gramStart"/>
      <w:r>
        <w:t>regress  occs4q</w:t>
      </w:r>
      <w:proofErr w:type="gramEnd"/>
      <w:r>
        <w:t xml:space="preserve"> faocc4t </w:t>
      </w:r>
      <w:proofErr w:type="spellStart"/>
      <w:r w:rsidRPr="00DC6C3E">
        <w:rPr>
          <w:highlight w:val="yellow"/>
        </w:rPr>
        <w:t>ed</w:t>
      </w:r>
      <w:proofErr w:type="spellEnd"/>
      <w:r>
        <w:t xml:space="preserve"> </w:t>
      </w:r>
      <w:proofErr w:type="spellStart"/>
      <w:r w:rsidRPr="00DC6C3E">
        <w:t>pnteducq</w:t>
      </w:r>
      <w:proofErr w:type="spellEnd"/>
      <w:r>
        <w:t xml:space="preserve">  </w:t>
      </w:r>
      <w:proofErr w:type="spellStart"/>
      <w:r>
        <w:t>agem</w:t>
      </w:r>
      <w:proofErr w:type="spellEnd"/>
      <w:r>
        <w:t xml:space="preserve"> </w:t>
      </w:r>
      <w:proofErr w:type="spellStart"/>
      <w:r>
        <w:t>maleq,beta</w:t>
      </w:r>
      <w:proofErr w:type="spellEnd"/>
    </w:p>
    <w:p w:rsidR="008C438C" w:rsidRDefault="008C438C" w:rsidP="008C438C">
      <w:pPr>
        <w:pStyle w:val="Box2note"/>
        <w:shd w:val="clear" w:color="auto" w:fill="EAF4FF" w:themeFill="accent5" w:themeFillTint="33"/>
      </w:pPr>
      <w:r>
        <w:t xml:space="preserve">      Source |       SS       df       MS              Number of obs =   16039</w:t>
      </w:r>
    </w:p>
    <w:p w:rsidR="008C438C" w:rsidRDefault="008C438C" w:rsidP="008C438C">
      <w:pPr>
        <w:pStyle w:val="Box2note"/>
        <w:shd w:val="clear" w:color="auto" w:fill="EAF4FF" w:themeFill="accent5" w:themeFillTint="33"/>
      </w:pPr>
      <w:r>
        <w:t>-------------+------------------------------           F(  5, 16033) = 1981.13</w:t>
      </w:r>
    </w:p>
    <w:p w:rsidR="008C438C" w:rsidRDefault="008C438C" w:rsidP="008C438C">
      <w:pPr>
        <w:pStyle w:val="Box2note"/>
        <w:shd w:val="clear" w:color="auto" w:fill="EAF4FF" w:themeFill="accent5" w:themeFillTint="33"/>
      </w:pPr>
      <w:r>
        <w:t xml:space="preserve">       Model |  4479945.04     5  895989.008           Prob &gt; F      =  0.0000</w:t>
      </w:r>
    </w:p>
    <w:p w:rsidR="008C438C" w:rsidRDefault="008C438C" w:rsidP="008C438C">
      <w:pPr>
        <w:pStyle w:val="Box2note"/>
        <w:shd w:val="clear" w:color="auto" w:fill="EAF4FF" w:themeFill="accent5" w:themeFillTint="33"/>
      </w:pPr>
      <w:r>
        <w:t xml:space="preserve">    Residual |  7251094.73 16033  452.260633           R-squared     =  0.3819</w:t>
      </w:r>
    </w:p>
    <w:p w:rsidR="008C438C" w:rsidRDefault="008C438C" w:rsidP="008C438C">
      <w:pPr>
        <w:pStyle w:val="Box2note"/>
        <w:shd w:val="clear" w:color="auto" w:fill="EAF4FF" w:themeFill="accent5" w:themeFillTint="33"/>
      </w:pPr>
      <w:r>
        <w:t>-------------+------------------------------           Adj R-squared =  0.3817</w:t>
      </w:r>
    </w:p>
    <w:p w:rsidR="008C438C" w:rsidRDefault="008C438C" w:rsidP="008C438C">
      <w:pPr>
        <w:pStyle w:val="Box2note"/>
        <w:shd w:val="clear" w:color="auto" w:fill="EAF4FF" w:themeFill="accent5" w:themeFillTint="33"/>
      </w:pPr>
      <w:r>
        <w:t xml:space="preserve">       Total |  11731039.8 16038  731.452785           Root MSE      =  21.266</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occs4q |      Coef.   Std. Err.      t    P&gt;|t|                     Beta</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faocc4t |   .2220736   .0080941    27.44   0.000                 .2054024</w:t>
      </w:r>
    </w:p>
    <w:p w:rsidR="008C438C" w:rsidRDefault="008C438C" w:rsidP="008C438C">
      <w:pPr>
        <w:pStyle w:val="Box2note"/>
        <w:shd w:val="clear" w:color="auto" w:fill="EAF4FF" w:themeFill="accent5" w:themeFillTint="33"/>
      </w:pPr>
      <w:r>
        <w:t xml:space="preserve">          ed |   3.204102   .0504726    63.48   0.000                  .515582</w:t>
      </w:r>
    </w:p>
    <w:p w:rsidR="008C438C" w:rsidRDefault="008C438C" w:rsidP="008C438C">
      <w:pPr>
        <w:pStyle w:val="Box2note"/>
        <w:shd w:val="clear" w:color="auto" w:fill="EAF4FF" w:themeFill="accent5" w:themeFillTint="33"/>
      </w:pPr>
      <w:r>
        <w:t xml:space="preserve">    pnteducq |  -.1460084    .060143    -2.43   0.015                -.0214203</w:t>
      </w:r>
    </w:p>
    <w:p w:rsidR="008C438C" w:rsidRDefault="008C438C" w:rsidP="008C438C">
      <w:pPr>
        <w:pStyle w:val="Box2note"/>
        <w:shd w:val="clear" w:color="auto" w:fill="EAF4FF" w:themeFill="accent5" w:themeFillTint="33"/>
      </w:pPr>
      <w:r>
        <w:t xml:space="preserve">        agem |   .1421255   .0141474    10.05   0.000                 .0634029</w:t>
      </w:r>
    </w:p>
    <w:p w:rsidR="008C438C" w:rsidRDefault="008C438C" w:rsidP="008C438C">
      <w:pPr>
        <w:pStyle w:val="Box2note"/>
        <w:shd w:val="clear" w:color="auto" w:fill="EAF4FF" w:themeFill="accent5" w:themeFillTint="33"/>
      </w:pPr>
      <w:r>
        <w:t xml:space="preserve">       maleq |  -3.551408   .3482703   -10.20   0.000                 -.063534</w:t>
      </w:r>
    </w:p>
    <w:p w:rsidR="008C438C" w:rsidRDefault="008C438C" w:rsidP="008C438C">
      <w:pPr>
        <w:pStyle w:val="Box2note"/>
        <w:shd w:val="clear" w:color="auto" w:fill="EAF4FF" w:themeFill="accent5" w:themeFillTint="33"/>
      </w:pPr>
      <w:r>
        <w:t xml:space="preserve">       _cons |  -.1265746   .7887856    -0.16   0.873                        .</w:t>
      </w:r>
    </w:p>
    <w:p w:rsidR="008C438C" w:rsidRDefault="008C438C" w:rsidP="008C438C">
      <w:pPr>
        <w:pStyle w:val="Box2note"/>
        <w:shd w:val="clear" w:color="auto" w:fill="EAF4FF" w:themeFill="accent5" w:themeFillTint="33"/>
      </w:pPr>
      <w:r>
        <w:t>------------------------------------------------------------------------------</w:t>
      </w:r>
    </w:p>
    <w:p w:rsidR="008C438C" w:rsidRDefault="008C438C" w:rsidP="008C438C">
      <w:pPr>
        <w:pStyle w:val="Stata"/>
      </w:pPr>
    </w:p>
    <w:p w:rsidR="008C438C" w:rsidRDefault="008C438C" w:rsidP="008C438C">
      <w:pPr>
        <w:pStyle w:val="StataComment"/>
      </w:pPr>
      <w:r>
        <w:t>*Question: Does education matter?</w:t>
      </w:r>
    </w:p>
    <w:p w:rsidR="008C438C" w:rsidRDefault="008C438C" w:rsidP="008C438C">
      <w:pPr>
        <w:pStyle w:val="StataComment"/>
      </w:pPr>
    </w:p>
    <w:p w:rsidR="008C438C" w:rsidRDefault="008C438C" w:rsidP="008C438C">
      <w:pPr>
        <w:pStyle w:val="StataComment"/>
      </w:pPr>
      <w:r>
        <w:t>*Question: does controlling education change the estimate of the effect of father's status?</w:t>
      </w:r>
    </w:p>
    <w:p w:rsidR="008C438C" w:rsidRDefault="008C438C" w:rsidP="008C438C">
      <w:pPr>
        <w:pStyle w:val="StataComment"/>
      </w:pPr>
    </w:p>
    <w:p w:rsidR="008C438C" w:rsidRDefault="008C438C" w:rsidP="008C438C">
      <w:pPr>
        <w:pStyle w:val="StataComment"/>
      </w:pPr>
      <w:r>
        <w:t xml:space="preserve">*Question (and </w:t>
      </w:r>
      <w:r w:rsidRPr="00CF1594">
        <w:rPr>
          <w:highlight w:val="yellow"/>
        </w:rPr>
        <w:t>this is the tricky one</w:t>
      </w:r>
      <w:r>
        <w:t>): is this control appropriate?</w:t>
      </w:r>
    </w:p>
    <w:p w:rsidR="008C438C" w:rsidRDefault="008C438C" w:rsidP="008C438C">
      <w:pPr>
        <w:pStyle w:val="StataComment"/>
      </w:pPr>
    </w:p>
    <w:p w:rsidR="008C438C" w:rsidRDefault="008C438C" w:rsidP="008C438C">
      <w:pPr>
        <w:pStyle w:val="StataComment"/>
      </w:pPr>
      <w:r>
        <w:t>*The answer mainly has to do with causal order. Is this the causal order?</w:t>
      </w:r>
    </w:p>
    <w:p w:rsidR="008C438C" w:rsidRDefault="008C438C" w:rsidP="008C438C">
      <w:pPr>
        <w:pStyle w:val="Stata"/>
      </w:pPr>
    </w:p>
    <w:p w:rsidR="008C438C" w:rsidRDefault="008C438C" w:rsidP="008C438C">
      <w:pPr>
        <w:pStyle w:val="Stata"/>
        <w:jc w:val="center"/>
      </w:pPr>
      <w:r>
        <w:rPr>
          <w:noProof/>
        </w:rPr>
        <w:drawing>
          <wp:inline distT="0" distB="0" distL="0" distR="0" wp14:anchorId="33E0CD17" wp14:editId="5228B921">
            <wp:extent cx="3936365" cy="175069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6365" cy="175069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StataComment"/>
      </w:pPr>
      <w:r>
        <w:t>*Or is it instead this:</w:t>
      </w:r>
    </w:p>
    <w:p w:rsidR="008C438C" w:rsidRDefault="008C438C" w:rsidP="008C438C">
      <w:pPr>
        <w:pStyle w:val="Stata"/>
        <w:jc w:val="center"/>
      </w:pPr>
      <w:r>
        <w:rPr>
          <w:noProof/>
        </w:rPr>
        <w:drawing>
          <wp:inline distT="0" distB="0" distL="0" distR="0" wp14:anchorId="7F5315A7" wp14:editId="3172B2BC">
            <wp:extent cx="5090795"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0795" cy="2197100"/>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Comment"/>
      </w:pPr>
      <w:r>
        <w:t xml:space="preserve">*If it is the second diagram -- </w:t>
      </w:r>
      <w:proofErr w:type="spellStart"/>
      <w:r>
        <w:t>ie</w:t>
      </w:r>
      <w:proofErr w:type="spellEnd"/>
      <w:r>
        <w:t xml:space="preserve"> education is an INTERVENING variable, </w:t>
      </w:r>
      <w:proofErr w:type="gramStart"/>
      <w:r>
        <w:t>then</w:t>
      </w:r>
      <w:proofErr w:type="gramEnd"/>
      <w:r>
        <w:t xml:space="preserve"> part of the way that father's status influences son's status is INDIRECTLY via education (the path highlighted in yellow).  So that should be counted as part of the effect of father's status. </w:t>
      </w:r>
    </w:p>
    <w:p w:rsidR="008C438C" w:rsidRDefault="008C438C" w:rsidP="008C438C">
      <w:pPr>
        <w:pStyle w:val="Stata"/>
      </w:pPr>
    </w:p>
    <w:p w:rsidR="008C438C" w:rsidRDefault="008C438C" w:rsidP="008C438C">
      <w:pPr>
        <w:pStyle w:val="Stata"/>
      </w:pPr>
    </w:p>
    <w:p w:rsidR="008C438C" w:rsidRDefault="008C438C" w:rsidP="008C438C">
      <w:pPr>
        <w:pStyle w:val="Heading4"/>
      </w:pPr>
      <w:r>
        <w:t xml:space="preserve">*Total effect of father's status (assuming that education is an INTERVENING variable, </w:t>
      </w:r>
      <w:proofErr w:type="spellStart"/>
      <w:r>
        <w:t>ie</w:t>
      </w:r>
      <w:proofErr w:type="spellEnd"/>
      <w:r>
        <w:t xml:space="preserve"> partly a consequence of father's status))</w:t>
      </w:r>
    </w:p>
    <w:p w:rsidR="008C438C" w:rsidRDefault="008C438C" w:rsidP="008C438C">
      <w:pPr>
        <w:pStyle w:val="Stata"/>
      </w:pPr>
    </w:p>
    <w:p w:rsidR="008C438C" w:rsidRDefault="008C438C" w:rsidP="008C438C">
      <w:pPr>
        <w:pStyle w:val="Stata"/>
      </w:pPr>
      <w:r>
        <w:t>*total effect of father's status</w:t>
      </w:r>
    </w:p>
    <w:p w:rsidR="008C438C" w:rsidRDefault="008C438C" w:rsidP="008C438C">
      <w:pPr>
        <w:pStyle w:val="Stata"/>
        <w:ind w:left="0" w:firstLine="0"/>
      </w:pPr>
      <w:proofErr w:type="gramStart"/>
      <w:r>
        <w:t>regress  occs4q</w:t>
      </w:r>
      <w:proofErr w:type="gramEnd"/>
      <w:r>
        <w:t xml:space="preserve"> faocc4t </w:t>
      </w:r>
      <w:proofErr w:type="spellStart"/>
      <w:r>
        <w:t>pnteducq</w:t>
      </w:r>
      <w:proofErr w:type="spellEnd"/>
      <w:r>
        <w:t xml:space="preserve">  </w:t>
      </w:r>
      <w:proofErr w:type="spellStart"/>
      <w:r>
        <w:t>agem</w:t>
      </w:r>
      <w:proofErr w:type="spellEnd"/>
      <w:r>
        <w:t xml:space="preserve"> </w:t>
      </w:r>
      <w:proofErr w:type="spellStart"/>
      <w:r>
        <w:t>maleq,beta</w:t>
      </w:r>
      <w:proofErr w:type="spellEnd"/>
    </w:p>
    <w:p w:rsidR="008C438C" w:rsidRDefault="008C438C" w:rsidP="008C438C">
      <w:pPr>
        <w:pStyle w:val="Stata"/>
      </w:pPr>
    </w:p>
    <w:p w:rsidR="008C438C" w:rsidRDefault="008C438C" w:rsidP="008C438C">
      <w:pPr>
        <w:pStyle w:val="Box2note"/>
        <w:shd w:val="clear" w:color="auto" w:fill="EAF4FF" w:themeFill="accent5" w:themeFillTint="33"/>
      </w:pPr>
      <w:r>
        <w:t xml:space="preserve">      Source |       SS       df       MS              Number of obs =   16039</w:t>
      </w:r>
    </w:p>
    <w:p w:rsidR="008C438C" w:rsidRDefault="008C438C" w:rsidP="008C438C">
      <w:pPr>
        <w:pStyle w:val="Box2note"/>
        <w:shd w:val="clear" w:color="auto" w:fill="EAF4FF" w:themeFill="accent5" w:themeFillTint="33"/>
      </w:pPr>
      <w:r>
        <w:t>-------------+------------------------------           F(  4, 16034) = 1173.94</w:t>
      </w:r>
    </w:p>
    <w:p w:rsidR="008C438C" w:rsidRDefault="008C438C" w:rsidP="008C438C">
      <w:pPr>
        <w:pStyle w:val="Box2note"/>
        <w:shd w:val="clear" w:color="auto" w:fill="EAF4FF" w:themeFill="accent5" w:themeFillTint="33"/>
      </w:pPr>
      <w:r>
        <w:t xml:space="preserve">       Model |  2657352.48     4   664338.12           Prob &gt; F      =  0.0000</w:t>
      </w:r>
    </w:p>
    <w:p w:rsidR="008C438C" w:rsidRDefault="008C438C" w:rsidP="008C438C">
      <w:pPr>
        <w:pStyle w:val="Box2note"/>
        <w:shd w:val="clear" w:color="auto" w:fill="EAF4FF" w:themeFill="accent5" w:themeFillTint="33"/>
      </w:pPr>
      <w:r>
        <w:t xml:space="preserve">    Residual |  9073687.29 16034  565.902912           R-squared     =  0.2265</w:t>
      </w:r>
    </w:p>
    <w:p w:rsidR="008C438C" w:rsidRDefault="008C438C" w:rsidP="008C438C">
      <w:pPr>
        <w:pStyle w:val="Box2note"/>
        <w:shd w:val="clear" w:color="auto" w:fill="EAF4FF" w:themeFill="accent5" w:themeFillTint="33"/>
      </w:pPr>
      <w:r>
        <w:t>-------------+------------------------------           Adj R-squared =  0.2263</w:t>
      </w:r>
    </w:p>
    <w:p w:rsidR="008C438C" w:rsidRDefault="008C438C" w:rsidP="008C438C">
      <w:pPr>
        <w:pStyle w:val="Box2note"/>
        <w:shd w:val="clear" w:color="auto" w:fill="EAF4FF" w:themeFill="accent5" w:themeFillTint="33"/>
      </w:pPr>
      <w:r>
        <w:t xml:space="preserve">       Total |  11731039.8 16038  731.452785           Root MSE      =  23.789</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occs4q |      Coef.   Std. Err.      t    P&gt;|t|                     Beta</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w:t>
      </w:r>
      <w:r w:rsidRPr="00E36F00">
        <w:rPr>
          <w:highlight w:val="yellow"/>
        </w:rPr>
        <w:t xml:space="preserve">faocc4t </w:t>
      </w:r>
      <w:r w:rsidRPr="00967D28">
        <w:rPr>
          <w:highlight w:val="cyan"/>
        </w:rPr>
        <w:t>|   .2845262</w:t>
      </w:r>
      <w:r>
        <w:t xml:space="preserve">    .008987    31.66   0.000                 </w:t>
      </w:r>
      <w:r w:rsidRPr="00967D28">
        <w:rPr>
          <w:highlight w:val="green"/>
        </w:rPr>
        <w:t>.26</w:t>
      </w:r>
      <w:r>
        <w:t>.</w:t>
      </w:r>
      <w:r w:rsidRPr="00967D28">
        <w:t>31667</w:t>
      </w:r>
    </w:p>
    <w:p w:rsidR="008C438C" w:rsidRDefault="008C438C" w:rsidP="008C438C">
      <w:pPr>
        <w:pStyle w:val="Box2note"/>
        <w:shd w:val="clear" w:color="auto" w:fill="EAF4FF" w:themeFill="accent5" w:themeFillTint="33"/>
      </w:pPr>
      <w:r>
        <w:t xml:space="preserve">    pnteducq |   1.854651      .0573    32.37   0.000                 .2720888</w:t>
      </w:r>
    </w:p>
    <w:p w:rsidR="008C438C" w:rsidRDefault="008C438C" w:rsidP="008C438C">
      <w:pPr>
        <w:pStyle w:val="Box2note"/>
        <w:shd w:val="clear" w:color="auto" w:fill="EAF4FF" w:themeFill="accent5" w:themeFillTint="33"/>
      </w:pPr>
      <w:r>
        <w:t xml:space="preserve">        agem |   .1084001   .0158142     6.85   0.000                 .0483578</w:t>
      </w:r>
    </w:p>
    <w:p w:rsidR="008C438C" w:rsidRDefault="008C438C" w:rsidP="008C438C">
      <w:pPr>
        <w:pStyle w:val="Box2note"/>
        <w:shd w:val="clear" w:color="auto" w:fill="EAF4FF" w:themeFill="accent5" w:themeFillTint="33"/>
      </w:pPr>
      <w:r>
        <w:t xml:space="preserve">       maleq |  -4.146164   .3894357   -10.65   0.000                -.0741741</w:t>
      </w:r>
    </w:p>
    <w:p w:rsidR="008C438C" w:rsidRDefault="008C438C" w:rsidP="008C438C">
      <w:pPr>
        <w:pStyle w:val="Box2note"/>
        <w:shd w:val="clear" w:color="auto" w:fill="EAF4FF" w:themeFill="accent5" w:themeFillTint="33"/>
      </w:pPr>
      <w:r>
        <w:t xml:space="preserve">       _cons |   17.71237   .8244481    21.48   0.000                        .</w:t>
      </w:r>
    </w:p>
    <w:p w:rsidR="008C438C" w:rsidRDefault="008C438C" w:rsidP="008C438C">
      <w:pPr>
        <w:pStyle w:val="Box2note"/>
        <w:shd w:val="clear" w:color="auto" w:fill="EAF4FF" w:themeFill="accent5" w:themeFillTint="33"/>
      </w:pPr>
      <w:r>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Stata"/>
      </w:pPr>
      <w:r>
        <w:t>*direct effect of father's status</w:t>
      </w:r>
    </w:p>
    <w:p w:rsidR="008C438C" w:rsidRDefault="008C438C" w:rsidP="008C438C">
      <w:pPr>
        <w:pStyle w:val="Stata"/>
        <w:ind w:left="0" w:firstLine="0"/>
      </w:pPr>
      <w:proofErr w:type="gramStart"/>
      <w:r>
        <w:t>regress  occs4q</w:t>
      </w:r>
      <w:proofErr w:type="gramEnd"/>
      <w:r>
        <w:t xml:space="preserve"> faocc4t </w:t>
      </w:r>
      <w:proofErr w:type="spellStart"/>
      <w:r>
        <w:t>ed</w:t>
      </w:r>
      <w:proofErr w:type="spellEnd"/>
      <w:r>
        <w:t xml:space="preserve"> </w:t>
      </w:r>
      <w:proofErr w:type="spellStart"/>
      <w:r>
        <w:t>pnteducq</w:t>
      </w:r>
      <w:proofErr w:type="spellEnd"/>
      <w:r>
        <w:t xml:space="preserve">  </w:t>
      </w:r>
      <w:proofErr w:type="spellStart"/>
      <w:r>
        <w:t>agem</w:t>
      </w:r>
      <w:proofErr w:type="spellEnd"/>
      <w:r>
        <w:t xml:space="preserve"> </w:t>
      </w:r>
      <w:proofErr w:type="spellStart"/>
      <w:r>
        <w:t>maleq,beta</w:t>
      </w:r>
      <w:proofErr w:type="spellEnd"/>
    </w:p>
    <w:p w:rsidR="008C438C" w:rsidRDefault="008C438C" w:rsidP="008C438C">
      <w:pPr>
        <w:pStyle w:val="Stata"/>
      </w:pPr>
    </w:p>
    <w:p w:rsidR="008C438C" w:rsidRDefault="008C438C" w:rsidP="008C438C">
      <w:pPr>
        <w:pStyle w:val="Box2note"/>
        <w:shd w:val="clear" w:color="auto" w:fill="EAF4FF" w:themeFill="accent5" w:themeFillTint="33"/>
      </w:pPr>
      <w:r>
        <w:t xml:space="preserve">      Source |       SS       df       MS              Number of obs =   16039</w:t>
      </w:r>
    </w:p>
    <w:p w:rsidR="008C438C" w:rsidRDefault="008C438C" w:rsidP="008C438C">
      <w:pPr>
        <w:pStyle w:val="Box2note"/>
        <w:shd w:val="clear" w:color="auto" w:fill="EAF4FF" w:themeFill="accent5" w:themeFillTint="33"/>
      </w:pPr>
      <w:r>
        <w:t>-------------+------------------------------           F(  5, 16033) = 1981.13</w:t>
      </w:r>
    </w:p>
    <w:p w:rsidR="008C438C" w:rsidRDefault="008C438C" w:rsidP="008C438C">
      <w:pPr>
        <w:pStyle w:val="Box2note"/>
        <w:shd w:val="clear" w:color="auto" w:fill="EAF4FF" w:themeFill="accent5" w:themeFillTint="33"/>
      </w:pPr>
      <w:r>
        <w:t xml:space="preserve">       Model |  4479945.04     5  895989.008           Prob &gt; F      =  0.0000</w:t>
      </w:r>
    </w:p>
    <w:p w:rsidR="008C438C" w:rsidRDefault="008C438C" w:rsidP="008C438C">
      <w:pPr>
        <w:pStyle w:val="Box2note"/>
        <w:shd w:val="clear" w:color="auto" w:fill="EAF4FF" w:themeFill="accent5" w:themeFillTint="33"/>
      </w:pPr>
      <w:r>
        <w:t xml:space="preserve">    Residual |  7251094.73 16033  452.260633           R-squared     =  0.3819</w:t>
      </w:r>
    </w:p>
    <w:p w:rsidR="008C438C" w:rsidRDefault="008C438C" w:rsidP="008C438C">
      <w:pPr>
        <w:pStyle w:val="Box2note"/>
        <w:shd w:val="clear" w:color="auto" w:fill="EAF4FF" w:themeFill="accent5" w:themeFillTint="33"/>
      </w:pPr>
      <w:r>
        <w:t>-------------+------------------------------           Adj R-squared =  0.3817</w:t>
      </w:r>
    </w:p>
    <w:p w:rsidR="008C438C" w:rsidRDefault="008C438C" w:rsidP="008C438C">
      <w:pPr>
        <w:pStyle w:val="Box2note"/>
        <w:shd w:val="clear" w:color="auto" w:fill="EAF4FF" w:themeFill="accent5" w:themeFillTint="33"/>
      </w:pPr>
      <w:r>
        <w:t xml:space="preserve">       Total |  11731039.8 16038  731.452785           Root MSE      =  21.266</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occs4q |      Coef.   Std. Err.      t    P&gt;|t|                     Beta</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w:t>
      </w:r>
      <w:r w:rsidRPr="00E36F00">
        <w:rPr>
          <w:highlight w:val="yellow"/>
        </w:rPr>
        <w:t xml:space="preserve">faocc4t </w:t>
      </w:r>
      <w:r w:rsidRPr="00967D28">
        <w:rPr>
          <w:highlight w:val="cyan"/>
        </w:rPr>
        <w:t>|   .2220736</w:t>
      </w:r>
      <w:r>
        <w:t xml:space="preserve">   .0080941    27.44   0.000                 </w:t>
      </w:r>
      <w:r w:rsidRPr="00967D28">
        <w:rPr>
          <w:highlight w:val="green"/>
        </w:rPr>
        <w:t>.20</w:t>
      </w:r>
      <w:r w:rsidRPr="00E36F00">
        <w:t>54024</w:t>
      </w:r>
    </w:p>
    <w:p w:rsidR="008C438C" w:rsidRDefault="008C438C" w:rsidP="008C438C">
      <w:pPr>
        <w:pStyle w:val="Box2note"/>
        <w:shd w:val="clear" w:color="auto" w:fill="EAF4FF" w:themeFill="accent5" w:themeFillTint="33"/>
      </w:pPr>
      <w:r>
        <w:t xml:space="preserve">          ed |   3.204102   .0504726    63.48   0.000                  .515582</w:t>
      </w:r>
    </w:p>
    <w:p w:rsidR="008C438C" w:rsidRDefault="008C438C" w:rsidP="008C438C">
      <w:pPr>
        <w:pStyle w:val="Box2note"/>
        <w:shd w:val="clear" w:color="auto" w:fill="EAF4FF" w:themeFill="accent5" w:themeFillTint="33"/>
      </w:pPr>
      <w:r>
        <w:t xml:space="preserve">    pnteducq |  -.1460084    .060143    -2.43   0.015                -.0214203</w:t>
      </w:r>
    </w:p>
    <w:p w:rsidR="008C438C" w:rsidRDefault="008C438C" w:rsidP="008C438C">
      <w:pPr>
        <w:pStyle w:val="Box2note"/>
        <w:shd w:val="clear" w:color="auto" w:fill="EAF4FF" w:themeFill="accent5" w:themeFillTint="33"/>
      </w:pPr>
      <w:r>
        <w:t xml:space="preserve">        agem |   .1421255   .0141474    10.05   0.000                 .0634029</w:t>
      </w:r>
    </w:p>
    <w:p w:rsidR="008C438C" w:rsidRDefault="008C438C" w:rsidP="008C438C">
      <w:pPr>
        <w:pStyle w:val="Box2note"/>
        <w:shd w:val="clear" w:color="auto" w:fill="EAF4FF" w:themeFill="accent5" w:themeFillTint="33"/>
      </w:pPr>
      <w:r>
        <w:t xml:space="preserve">       maleq |  -3.551408   .3482703   -10.20   0.000                 -.063534</w:t>
      </w:r>
    </w:p>
    <w:p w:rsidR="008C438C" w:rsidRDefault="008C438C" w:rsidP="008C438C">
      <w:pPr>
        <w:pStyle w:val="Box2note"/>
        <w:shd w:val="clear" w:color="auto" w:fill="EAF4FF" w:themeFill="accent5" w:themeFillTint="33"/>
      </w:pPr>
      <w:r>
        <w:t xml:space="preserve">       _cons |  -.1265746   .7887856    -0.16   0.873                        .</w:t>
      </w:r>
    </w:p>
    <w:p w:rsidR="008C438C" w:rsidRDefault="008C438C" w:rsidP="008C438C">
      <w:pPr>
        <w:pStyle w:val="Box2note"/>
        <w:shd w:val="clear" w:color="auto" w:fill="EAF4FF" w:themeFill="accent5" w:themeFillTint="33"/>
      </w:pPr>
      <w:r>
        <w:t>------------------------------------------------------------------------------</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5"/>
      </w:pPr>
      <w:r>
        <w:t>*Indirect effect of father's status via child's education</w:t>
      </w:r>
    </w:p>
    <w:p w:rsidR="008C438C" w:rsidRDefault="008C438C" w:rsidP="008C438C">
      <w:pPr>
        <w:pStyle w:val="StataComment"/>
      </w:pPr>
      <w:r>
        <w:t>* Get the indirect effect by subtraction:  .</w:t>
      </w:r>
      <w:r w:rsidRPr="00967D28">
        <w:rPr>
          <w:highlight w:val="cyan"/>
        </w:rPr>
        <w:t>284 - .222</w:t>
      </w:r>
      <w:r>
        <w:t xml:space="preserve"> = .062</w:t>
      </w:r>
    </w:p>
    <w:p w:rsidR="008C438C" w:rsidRDefault="008C438C" w:rsidP="008C438C">
      <w:pPr>
        <w:pStyle w:val="StataComment"/>
      </w:pPr>
      <w:r>
        <w:t xml:space="preserve">*            </w:t>
      </w:r>
      <w:proofErr w:type="gramStart"/>
      <w:r>
        <w:t>or</w:t>
      </w:r>
      <w:proofErr w:type="gramEnd"/>
      <w:r>
        <w:t xml:space="preserve"> for standardized effects:  .</w:t>
      </w:r>
      <w:r w:rsidRPr="00967D28">
        <w:rPr>
          <w:highlight w:val="green"/>
        </w:rPr>
        <w:t>26 - .20</w:t>
      </w:r>
      <w:r>
        <w:t xml:space="preserve"> = .06</w:t>
      </w:r>
    </w:p>
    <w:p w:rsidR="008C438C" w:rsidRDefault="008C438C" w:rsidP="008C438C">
      <w:pPr>
        <w:pStyle w:val="StataComment"/>
      </w:pPr>
    </w:p>
    <w:p w:rsidR="008C438C" w:rsidRDefault="008C438C" w:rsidP="008C438C">
      <w:pPr>
        <w:pStyle w:val="StataComment"/>
      </w:pPr>
      <w:r>
        <w:t>*Compare:  Total effect of father's status (standardized version):    .26</w:t>
      </w:r>
    </w:p>
    <w:p w:rsidR="008C438C" w:rsidRDefault="008C438C" w:rsidP="008C438C">
      <w:pPr>
        <w:pStyle w:val="StataComment"/>
      </w:pPr>
      <w:r>
        <w:t>*          Indirect effect of father's status (standardized version): .06</w:t>
      </w:r>
    </w:p>
    <w:p w:rsidR="008C438C" w:rsidRDefault="008C438C" w:rsidP="008C438C">
      <w:pPr>
        <w:pStyle w:val="StataComment"/>
      </w:pPr>
      <w:r>
        <w:t xml:space="preserve">* So percent indirect is </w:t>
      </w:r>
      <w:proofErr w:type="gramStart"/>
      <w:r>
        <w:t>( .</w:t>
      </w:r>
      <w:proofErr w:type="gramEnd"/>
      <w:r>
        <w:t>06 / .26 = 23% )</w:t>
      </w:r>
    </w:p>
    <w:p w:rsidR="008C438C" w:rsidRDefault="008C438C" w:rsidP="008C438C">
      <w:pPr>
        <w:pStyle w:val="StataComment"/>
      </w:pPr>
      <w:r>
        <w:t>* Thus we have found about a fifth of the father's status effect works through education (an important finding but that still leaves a lot more to be figured out)</w:t>
      </w:r>
    </w:p>
    <w:p w:rsidR="008C438C" w:rsidRDefault="008C438C" w:rsidP="008C438C">
      <w:pPr>
        <w:pStyle w:val="Stata"/>
      </w:pPr>
    </w:p>
    <w:p w:rsidR="008C438C" w:rsidRDefault="008C438C" w:rsidP="008C438C">
      <w:pPr>
        <w:pStyle w:val="Stata"/>
        <w:shd w:val="clear" w:color="auto" w:fill="D9D9D9"/>
        <w:ind w:left="1296"/>
      </w:pPr>
      <w:r>
        <w:t xml:space="preserve">*The usual citation: </w:t>
      </w:r>
      <w:r>
        <w:br/>
      </w:r>
      <w:proofErr w:type="spellStart"/>
      <w:r w:rsidRPr="00425FB6">
        <w:t>Alwin</w:t>
      </w:r>
      <w:proofErr w:type="spellEnd"/>
      <w:r w:rsidRPr="00425FB6">
        <w:t>, Duane F., and Robert M. Hauser. 1975. "The Decomposition of Effects in Path Analysis." American Sociological Review 40:37-47.</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5"/>
      </w:pPr>
      <w:r>
        <w:t>*Indirect effect of parents' education via child's education</w:t>
      </w:r>
    </w:p>
    <w:p w:rsidR="008C438C" w:rsidRDefault="008C438C" w:rsidP="008C438C">
      <w:pPr>
        <w:pStyle w:val="Stata"/>
      </w:pPr>
    </w:p>
    <w:p w:rsidR="008C438C" w:rsidRDefault="008C438C" w:rsidP="008C438C">
      <w:pPr>
        <w:pStyle w:val="StataComment"/>
      </w:pPr>
      <w:r>
        <w:t xml:space="preserve">*Now the same calculations for parents' education (lets again do the standardized version). </w:t>
      </w:r>
      <w:proofErr w:type="gramStart"/>
      <w:r>
        <w:t>Same regressions as above for father's status.</w:t>
      </w:r>
      <w:proofErr w:type="gramEnd"/>
    </w:p>
    <w:p w:rsidR="008C438C" w:rsidRDefault="008C438C" w:rsidP="008C438C">
      <w:pPr>
        <w:pStyle w:val="StataComment"/>
      </w:pPr>
      <w:r>
        <w:t xml:space="preserve">* Get the indirect effect by subtraction:  </w:t>
      </w:r>
      <w:r w:rsidRPr="00F6780B">
        <w:t>.27 - -.02</w:t>
      </w:r>
      <w:r>
        <w:t xml:space="preserve"> = .27 + .02 = .29</w:t>
      </w:r>
    </w:p>
    <w:p w:rsidR="008C438C" w:rsidRDefault="008C438C" w:rsidP="008C438C">
      <w:pPr>
        <w:pStyle w:val="StataComment"/>
      </w:pPr>
    </w:p>
    <w:p w:rsidR="008C438C" w:rsidRDefault="008C438C" w:rsidP="008C438C">
      <w:pPr>
        <w:pStyle w:val="StataComment"/>
      </w:pPr>
      <w:r>
        <w:t>*Compare:  Total effect of father's status (standardized version):    .27</w:t>
      </w:r>
    </w:p>
    <w:p w:rsidR="008C438C" w:rsidRDefault="008C438C" w:rsidP="008C438C">
      <w:pPr>
        <w:pStyle w:val="StataComment"/>
      </w:pPr>
      <w:r>
        <w:t>*          Indirect effect of father's status (standardized version): .29</w:t>
      </w:r>
    </w:p>
    <w:p w:rsidR="008C438C" w:rsidRDefault="008C438C" w:rsidP="008C438C">
      <w:pPr>
        <w:pStyle w:val="StataComment"/>
      </w:pPr>
      <w:r>
        <w:t xml:space="preserve">* So everything is indirect (assuming away that annoying -.02 which is presumably nothing real).  Thus we have explained ALL of the effect of growing up in a </w:t>
      </w:r>
      <w:proofErr w:type="spellStart"/>
      <w:r>
        <w:t>well educated</w:t>
      </w:r>
      <w:proofErr w:type="spellEnd"/>
      <w:r>
        <w:t xml:space="preserve"> home: </w:t>
      </w:r>
      <w:proofErr w:type="spellStart"/>
      <w:proofErr w:type="gramStart"/>
      <w:r>
        <w:t>its</w:t>
      </w:r>
      <w:proofErr w:type="spellEnd"/>
      <w:proofErr w:type="gramEnd"/>
      <w:r>
        <w:t xml:space="preserve"> all a matter of schooling.</w:t>
      </w:r>
    </w:p>
    <w:p w:rsidR="008C438C" w:rsidRDefault="008C438C" w:rsidP="008C438C">
      <w:pPr>
        <w:pStyle w:val="Stata"/>
      </w:pPr>
    </w:p>
    <w:p w:rsidR="008C438C" w:rsidRDefault="008C438C" w:rsidP="008C438C">
      <w:pPr>
        <w:pStyle w:val="Stata"/>
      </w:pPr>
    </w:p>
    <w:p w:rsidR="008C438C" w:rsidRDefault="008C438C" w:rsidP="008C438C">
      <w:pPr>
        <w:pStyle w:val="Heading4"/>
      </w:pPr>
      <w:r>
        <w:t>*Path diagrams</w:t>
      </w:r>
    </w:p>
    <w:p w:rsidR="008C438C" w:rsidRDefault="008C438C" w:rsidP="008C438C">
      <w:pPr>
        <w:pStyle w:val="Stata"/>
      </w:pPr>
    </w:p>
    <w:p w:rsidR="008C438C" w:rsidRDefault="008C438C" w:rsidP="008C438C">
      <w:pPr>
        <w:pStyle w:val="StataComment"/>
      </w:pPr>
      <w:r>
        <w:t xml:space="preserve">*Path diagrams often clarify things. By convention they go left (causally prior) to right (consequences); arrows are straight if possible (to reduce clutter); and standardized direct effects are shown. </w:t>
      </w:r>
      <w:r>
        <w:br/>
        <w:t>(We skip age and male just for simplicity)</w:t>
      </w:r>
    </w:p>
    <w:p w:rsidR="008C438C" w:rsidRDefault="008C438C" w:rsidP="008C438C">
      <w:pPr>
        <w:pStyle w:val="Stata"/>
      </w:pPr>
    </w:p>
    <w:p w:rsidR="008C438C" w:rsidRDefault="008C438C" w:rsidP="008C438C">
      <w:pPr>
        <w:pStyle w:val="Stata"/>
      </w:pPr>
      <w:proofErr w:type="gramStart"/>
      <w:r w:rsidRPr="00AC4BDB">
        <w:t xml:space="preserve">regress  </w:t>
      </w:r>
      <w:proofErr w:type="spellStart"/>
      <w:r w:rsidRPr="00AC4BDB">
        <w:t>ed</w:t>
      </w:r>
      <w:proofErr w:type="spellEnd"/>
      <w:proofErr w:type="gramEnd"/>
      <w:r w:rsidRPr="00AC4BDB">
        <w:t xml:space="preserve"> faocc4t </w:t>
      </w:r>
      <w:proofErr w:type="spellStart"/>
      <w:r w:rsidRPr="00AC4BDB">
        <w:t>pnteducq</w:t>
      </w:r>
      <w:proofErr w:type="spellEnd"/>
      <w:r w:rsidRPr="00AC4BDB">
        <w:t xml:space="preserve">  ,beta</w:t>
      </w:r>
    </w:p>
    <w:p w:rsidR="008C438C" w:rsidRDefault="008C438C" w:rsidP="008C438C">
      <w:pPr>
        <w:pStyle w:val="Stata"/>
      </w:pPr>
      <w:proofErr w:type="gramStart"/>
      <w:r w:rsidRPr="00594E7C">
        <w:t>regress  occs4q</w:t>
      </w:r>
      <w:proofErr w:type="gramEnd"/>
      <w:r w:rsidRPr="00594E7C">
        <w:t xml:space="preserve"> </w:t>
      </w:r>
      <w:proofErr w:type="spellStart"/>
      <w:r w:rsidRPr="00594E7C">
        <w:t>ed</w:t>
      </w:r>
      <w:proofErr w:type="spellEnd"/>
      <w:r w:rsidRPr="00594E7C">
        <w:t xml:space="preserve"> faocc4t </w:t>
      </w:r>
      <w:proofErr w:type="spellStart"/>
      <w:r w:rsidRPr="00594E7C">
        <w:t>pnteducq</w:t>
      </w:r>
      <w:proofErr w:type="spellEnd"/>
      <w:r w:rsidRPr="00594E7C">
        <w:t xml:space="preserve">  ,beta </w:t>
      </w:r>
    </w:p>
    <w:p w:rsidR="008C438C" w:rsidRDefault="008C438C" w:rsidP="008C438C">
      <w:pPr>
        <w:pStyle w:val="Stata"/>
      </w:pPr>
    </w:p>
    <w:p w:rsidR="008C438C" w:rsidRDefault="008C438C" w:rsidP="008C438C">
      <w:pPr>
        <w:pStyle w:val="Box2note"/>
        <w:shd w:val="clear" w:color="auto" w:fill="EAF4FF" w:themeFill="accent5" w:themeFillTint="33"/>
      </w:pPr>
      <w:r>
        <w:t>regress  ed faocc4t pnteducq  ,beta</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 xml:space="preserve">      Source |       SS       df       MS              Number of obs =   16039</w:t>
      </w:r>
    </w:p>
    <w:p w:rsidR="008C438C" w:rsidRDefault="008C438C" w:rsidP="008C438C">
      <w:pPr>
        <w:pStyle w:val="Box2note"/>
        <w:shd w:val="clear" w:color="auto" w:fill="EAF4FF" w:themeFill="accent5" w:themeFillTint="33"/>
      </w:pPr>
      <w:r>
        <w:t>-------------+------------------------------           F(  2, 16036) = 5669.67</w:t>
      </w:r>
    </w:p>
    <w:p w:rsidR="008C438C" w:rsidRDefault="008C438C" w:rsidP="008C438C">
      <w:pPr>
        <w:pStyle w:val="Box2note"/>
        <w:shd w:val="clear" w:color="auto" w:fill="EAF4FF" w:themeFill="accent5" w:themeFillTint="33"/>
      </w:pPr>
      <w:r>
        <w:t xml:space="preserve">       Model |  125819.405     2  62909.7027           Prob &gt; F      =  0.0000</w:t>
      </w:r>
    </w:p>
    <w:p w:rsidR="008C438C" w:rsidRDefault="008C438C" w:rsidP="008C438C">
      <w:pPr>
        <w:pStyle w:val="Box2note"/>
        <w:shd w:val="clear" w:color="auto" w:fill="EAF4FF" w:themeFill="accent5" w:themeFillTint="33"/>
      </w:pPr>
      <w:r>
        <w:t xml:space="preserve">    Residual |  177932.651 16036  11.0958251           R-squared     =  0.4142</w:t>
      </w:r>
    </w:p>
    <w:p w:rsidR="008C438C" w:rsidRDefault="008C438C" w:rsidP="008C438C">
      <w:pPr>
        <w:pStyle w:val="Box2note"/>
        <w:shd w:val="clear" w:color="auto" w:fill="EAF4FF" w:themeFill="accent5" w:themeFillTint="33"/>
      </w:pPr>
      <w:r>
        <w:t>-------------+------------------------------           Adj R-squared =  0.4141</w:t>
      </w:r>
    </w:p>
    <w:p w:rsidR="008C438C" w:rsidRDefault="008C438C" w:rsidP="008C438C">
      <w:pPr>
        <w:pStyle w:val="Box2note"/>
        <w:shd w:val="clear" w:color="auto" w:fill="EAF4FF" w:themeFill="accent5" w:themeFillTint="33"/>
      </w:pPr>
      <w:r>
        <w:t xml:space="preserve">       Total |  303752.057 16038  18.9395222           Root MSE      =   3.331</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w:t>
      </w:r>
      <w:r w:rsidRPr="00802256">
        <w:rPr>
          <w:highlight w:val="yellow"/>
        </w:rPr>
        <w:t>ed</w:t>
      </w:r>
      <w:r>
        <w:t xml:space="preserve"> |      Coef.   Std. Err.      t    P&gt;|t|                     Beta</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faocc4t |   .0194451   .0012583    15.45   0.000                 .1117707</w:t>
      </w:r>
    </w:p>
    <w:p w:rsidR="008C438C" w:rsidRDefault="008C438C" w:rsidP="008C438C">
      <w:pPr>
        <w:pStyle w:val="Box2note"/>
        <w:shd w:val="clear" w:color="auto" w:fill="EAF4FF" w:themeFill="accent5" w:themeFillTint="33"/>
      </w:pPr>
      <w:r>
        <w:t xml:space="preserve">    pnteducq |    .631114   .0079329    79.56   0.000                 .5753937</w:t>
      </w:r>
    </w:p>
    <w:p w:rsidR="008C438C" w:rsidRDefault="008C438C" w:rsidP="008C438C">
      <w:pPr>
        <w:pStyle w:val="Box2note"/>
        <w:shd w:val="clear" w:color="auto" w:fill="EAF4FF" w:themeFill="accent5" w:themeFillTint="33"/>
      </w:pPr>
      <w:r>
        <w:t xml:space="preserve">       _cons |   4.983379   .0552448    90.21   0.000                        .</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rsidRPr="00802256">
        <w:rPr>
          <w:highlight w:val="yellow"/>
        </w:rPr>
        <w:t>.</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 xml:space="preserve"> </w:t>
      </w:r>
    </w:p>
    <w:p w:rsidR="008C438C" w:rsidRDefault="008C438C" w:rsidP="008C438C">
      <w:pPr>
        <w:pStyle w:val="Box2note"/>
        <w:shd w:val="clear" w:color="auto" w:fill="EAF4FF" w:themeFill="accent5" w:themeFillTint="33"/>
      </w:pPr>
      <w:r>
        <w:t>. regress  occs4q ed faocc4t pnteducq  ,beta</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 xml:space="preserve">      Source |       SS       df       MS              Number of obs =   16039</w:t>
      </w:r>
    </w:p>
    <w:p w:rsidR="008C438C" w:rsidRDefault="008C438C" w:rsidP="008C438C">
      <w:pPr>
        <w:pStyle w:val="Box2note"/>
        <w:shd w:val="clear" w:color="auto" w:fill="EAF4FF" w:themeFill="accent5" w:themeFillTint="33"/>
      </w:pPr>
      <w:r>
        <w:t>-------------+------------------------------           F(  3, 16035) = 3198.78</w:t>
      </w:r>
    </w:p>
    <w:p w:rsidR="008C438C" w:rsidRDefault="008C438C" w:rsidP="008C438C">
      <w:pPr>
        <w:pStyle w:val="Box2note"/>
        <w:shd w:val="clear" w:color="auto" w:fill="EAF4FF" w:themeFill="accent5" w:themeFillTint="33"/>
      </w:pPr>
      <w:r>
        <w:t xml:space="preserve">       Model |  4392088.48     3  1464029.49           Prob &gt; F      =  0.0000</w:t>
      </w:r>
    </w:p>
    <w:p w:rsidR="008C438C" w:rsidRDefault="008C438C" w:rsidP="008C438C">
      <w:pPr>
        <w:pStyle w:val="Box2note"/>
        <w:shd w:val="clear" w:color="auto" w:fill="EAF4FF" w:themeFill="accent5" w:themeFillTint="33"/>
      </w:pPr>
      <w:r>
        <w:t xml:space="preserve">    Residual |  7338951.29 16035  457.683274           R-squared     =  0.3744</w:t>
      </w:r>
    </w:p>
    <w:p w:rsidR="008C438C" w:rsidRDefault="008C438C" w:rsidP="008C438C">
      <w:pPr>
        <w:pStyle w:val="Box2note"/>
        <w:shd w:val="clear" w:color="auto" w:fill="EAF4FF" w:themeFill="accent5" w:themeFillTint="33"/>
      </w:pPr>
      <w:r>
        <w:t>-------------+------------------------------           Adj R-squared =  0.3743</w:t>
      </w:r>
    </w:p>
    <w:p w:rsidR="008C438C" w:rsidRDefault="008C438C" w:rsidP="008C438C">
      <w:pPr>
        <w:pStyle w:val="Box2note"/>
        <w:shd w:val="clear" w:color="auto" w:fill="EAF4FF" w:themeFill="accent5" w:themeFillTint="33"/>
      </w:pPr>
      <w:r>
        <w:t xml:space="preserve">       Total |  11731039.8 16038  731.452785           Root MSE      =  21.394</w:t>
      </w:r>
    </w:p>
    <w:p w:rsidR="008C438C" w:rsidRDefault="008C438C" w:rsidP="008C438C">
      <w:pPr>
        <w:pStyle w:val="Box2note"/>
        <w:shd w:val="clear" w:color="auto" w:fill="EAF4FF" w:themeFill="accent5" w:themeFillTint="33"/>
      </w:pP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w:t>
      </w:r>
      <w:r w:rsidRPr="00802256">
        <w:rPr>
          <w:highlight w:val="yellow"/>
        </w:rPr>
        <w:t>occs4q</w:t>
      </w:r>
      <w:r>
        <w:t xml:space="preserve"> |      Coef.   Std. Err.      t    P&gt;|t|                     Beta</w:t>
      </w:r>
    </w:p>
    <w:p w:rsidR="008C438C" w:rsidRDefault="008C438C" w:rsidP="008C438C">
      <w:pPr>
        <w:pStyle w:val="Box2note"/>
        <w:shd w:val="clear" w:color="auto" w:fill="EAF4FF" w:themeFill="accent5" w:themeFillTint="33"/>
      </w:pPr>
      <w:r>
        <w:t>-------------+----------------------------------------------------------------</w:t>
      </w:r>
    </w:p>
    <w:p w:rsidR="008C438C" w:rsidRDefault="008C438C" w:rsidP="008C438C">
      <w:pPr>
        <w:pStyle w:val="Box2note"/>
        <w:shd w:val="clear" w:color="auto" w:fill="EAF4FF" w:themeFill="accent5" w:themeFillTint="33"/>
      </w:pPr>
      <w:r>
        <w:t xml:space="preserve">          ed |   3.199204   .0507171    63.08   0.000                 .5147939</w:t>
      </w:r>
    </w:p>
    <w:p w:rsidR="008C438C" w:rsidRDefault="008C438C" w:rsidP="008C438C">
      <w:pPr>
        <w:pStyle w:val="Box2note"/>
        <w:shd w:val="clear" w:color="auto" w:fill="EAF4FF" w:themeFill="accent5" w:themeFillTint="33"/>
      </w:pPr>
      <w:r>
        <w:t xml:space="preserve">     faocc4t |   .2238159   .0081412    27.49   0.000                  .207014</w:t>
      </w:r>
    </w:p>
    <w:p w:rsidR="008C438C" w:rsidRDefault="008C438C" w:rsidP="008C438C">
      <w:pPr>
        <w:pStyle w:val="Box2note"/>
        <w:shd w:val="clear" w:color="auto" w:fill="EAF4FF" w:themeFill="accent5" w:themeFillTint="33"/>
      </w:pPr>
      <w:r>
        <w:t xml:space="preserve">    pnteducq |   -.196714   .0601693    -3.27   0.001                -.0288592</w:t>
      </w:r>
    </w:p>
    <w:p w:rsidR="008C438C" w:rsidRDefault="008C438C" w:rsidP="008C438C">
      <w:pPr>
        <w:pStyle w:val="Box2note"/>
        <w:shd w:val="clear" w:color="auto" w:fill="EAF4FF" w:themeFill="accent5" w:themeFillTint="33"/>
      </w:pPr>
      <w:r>
        <w:t xml:space="preserve">       _cons |   3.694396   .4356238     8.48   0.000                        .</w:t>
      </w:r>
    </w:p>
    <w:p w:rsidR="008C438C" w:rsidRDefault="008C438C" w:rsidP="008C438C">
      <w:pPr>
        <w:pStyle w:val="Box2note"/>
        <w:shd w:val="clear" w:color="auto" w:fill="EAF4FF" w:themeFill="accent5" w:themeFillTint="33"/>
      </w:pPr>
      <w:r>
        <w:t>------------------------------------------------------------------------------</w:t>
      </w:r>
    </w:p>
    <w:p w:rsidR="008C438C" w:rsidRDefault="008C438C" w:rsidP="008C438C">
      <w:pPr>
        <w:pStyle w:val="Stata"/>
      </w:pPr>
    </w:p>
    <w:p w:rsidR="008C438C" w:rsidRDefault="008C438C" w:rsidP="008C438C">
      <w:pPr>
        <w:pStyle w:val="Stata"/>
      </w:pPr>
    </w:p>
    <w:p w:rsidR="008C438C" w:rsidRDefault="008C438C" w:rsidP="008C438C">
      <w:pPr>
        <w:pStyle w:val="Stata"/>
        <w:jc w:val="center"/>
      </w:pPr>
      <w:r>
        <w:rPr>
          <w:noProof/>
        </w:rPr>
        <w:drawing>
          <wp:inline distT="0" distB="0" distL="0" distR="0" wp14:anchorId="183FB4EF" wp14:editId="5F0CF81C">
            <wp:extent cx="4739005" cy="179006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39005" cy="1790065"/>
                    </a:xfrm>
                    <a:prstGeom prst="rect">
                      <a:avLst/>
                    </a:prstGeom>
                    <a:noFill/>
                    <a:ln>
                      <a:noFill/>
                    </a:ln>
                  </pic:spPr>
                </pic:pic>
              </a:graphicData>
            </a:graphic>
          </wp:inline>
        </w:drawing>
      </w:r>
    </w:p>
    <w:p w:rsidR="008C438C" w:rsidRDefault="008C438C" w:rsidP="008C438C">
      <w:pPr>
        <w:pStyle w:val="Stata"/>
      </w:pPr>
    </w:p>
    <w:p w:rsidR="008C438C" w:rsidRDefault="008C438C" w:rsidP="008C438C">
      <w:pPr>
        <w:pStyle w:val="Stata"/>
      </w:pPr>
    </w:p>
    <w:p w:rsidR="008C438C" w:rsidRDefault="008C438C" w:rsidP="008C438C">
      <w:pPr>
        <w:pStyle w:val="Heading3"/>
      </w:pPr>
      <w:r>
        <w:t xml:space="preserve">*Now do a path diagram and the appropriate regressions for a model including </w:t>
      </w:r>
      <w:proofErr w:type="spellStart"/>
      <w:r>
        <w:t>ln</w:t>
      </w:r>
      <w:proofErr w:type="spellEnd"/>
      <w:r>
        <w:t xml:space="preserve"> family income</w:t>
      </w:r>
    </w:p>
    <w:p w:rsidR="008C438C" w:rsidRDefault="008C438C" w:rsidP="008C438C">
      <w:pPr>
        <w:pStyle w:val="Stata"/>
      </w:pPr>
    </w:p>
    <w:p w:rsidR="008C438C" w:rsidRDefault="008C438C" w:rsidP="008C438C">
      <w:pPr>
        <w:pStyle w:val="StataComment"/>
      </w:pPr>
      <w:r>
        <w:t>*First sort out the causal order, and draw the diagram</w:t>
      </w:r>
    </w:p>
    <w:p w:rsidR="008C438C" w:rsidRDefault="008C438C" w:rsidP="008C438C">
      <w:pPr>
        <w:pStyle w:val="StataComment"/>
      </w:pPr>
      <w:r>
        <w:t>*Then do the regressions</w:t>
      </w:r>
    </w:p>
    <w:p w:rsidR="008C438C" w:rsidRDefault="008C438C" w:rsidP="008C438C">
      <w:pPr>
        <w:pStyle w:val="StataComment"/>
      </w:pPr>
      <w:r>
        <w:t>*Then put the direct effects in the path diagram</w:t>
      </w:r>
    </w:p>
    <w:p w:rsidR="008C438C" w:rsidRDefault="008C438C" w:rsidP="008C438C">
      <w:pPr>
        <w:pStyle w:val="StataComment"/>
      </w:pPr>
      <w:r>
        <w:t>*Then look at how much of the effect of parent's education and father's occupation is indirect through child's education and occupation.</w:t>
      </w:r>
    </w:p>
    <w:p w:rsidR="008C438C" w:rsidRDefault="008C438C" w:rsidP="008C438C">
      <w:pPr>
        <w:pStyle w:val="Stata"/>
      </w:pPr>
    </w:p>
    <w:p w:rsidR="008C438C" w:rsidRDefault="008C438C" w:rsidP="008C438C">
      <w:pPr>
        <w:pStyle w:val="Stata"/>
      </w:pPr>
    </w:p>
    <w:p w:rsidR="008C438C" w:rsidRDefault="008C438C" w:rsidP="008C438C">
      <w:pPr>
        <w:pStyle w:val="Stata"/>
      </w:pPr>
    </w:p>
    <w:p w:rsidR="008C438C" w:rsidRDefault="008C438C" w:rsidP="008C438C">
      <w:pPr>
        <w:pStyle w:val="Heading2"/>
      </w:pPr>
      <w:r>
        <w:t>*Week 13: Missing data</w:t>
      </w:r>
    </w:p>
    <w:p w:rsidR="008C438C" w:rsidRDefault="008C438C" w:rsidP="008C438C">
      <w:pPr>
        <w:pStyle w:val="Stata"/>
      </w:pPr>
    </w:p>
    <w:p w:rsidR="008C438C" w:rsidRDefault="008C438C" w:rsidP="008C438C">
      <w:pPr>
        <w:pStyle w:val="StataComment"/>
      </w:pPr>
      <w:r>
        <w:t xml:space="preserve">*Missing data are the bane of the analyzing classes. In a "normal" </w:t>
      </w:r>
      <w:proofErr w:type="spellStart"/>
      <w:r>
        <w:t>soiological</w:t>
      </w:r>
      <w:proofErr w:type="spellEnd"/>
      <w:r>
        <w:t xml:space="preserve"> analysis of attitude data perhaps a quarter of your time, and even more of your errors, come from missing data. </w:t>
      </w:r>
    </w:p>
    <w:p w:rsidR="008C438C" w:rsidRDefault="008C438C" w:rsidP="008C438C">
      <w:pPr>
        <w:pStyle w:val="StataComment"/>
      </w:pPr>
      <w:r>
        <w:t>*</w:t>
      </w:r>
      <w:proofErr w:type="spellStart"/>
      <w:r>
        <w:t>Stata</w:t>
      </w:r>
      <w:proofErr w:type="spellEnd"/>
      <w:r>
        <w:t xml:space="preserve"> 12 has some good new routines that you will eventually want to learn, but since we don't yet have </w:t>
      </w:r>
      <w:proofErr w:type="spellStart"/>
      <w:r>
        <w:t>Stata</w:t>
      </w:r>
      <w:proofErr w:type="spellEnd"/>
      <w:r>
        <w:t xml:space="preserve"> 12 at UNR, that will have to wait. Their underlying logic is regression imputation, which we deal with here.</w:t>
      </w:r>
    </w:p>
    <w:p w:rsidR="008C438C" w:rsidRDefault="008C438C" w:rsidP="008C438C">
      <w:pPr>
        <w:pStyle w:val="StataComment"/>
      </w:pPr>
      <w:r>
        <w:t>*For studies with little missing data simple regression imputation is probably all you need.</w:t>
      </w:r>
    </w:p>
    <w:p w:rsidR="008C438C" w:rsidRDefault="008C438C" w:rsidP="008C438C">
      <w:pPr>
        <w:pStyle w:val="StataComment"/>
      </w:pPr>
      <w:r>
        <w:t>*We will start with easy cases and work up to harder ones.</w:t>
      </w:r>
    </w:p>
    <w:p w:rsidR="008C438C" w:rsidRDefault="008C438C" w:rsidP="008C438C">
      <w:pPr>
        <w:pStyle w:val="Stata"/>
      </w:pPr>
    </w:p>
    <w:p w:rsidR="008C438C" w:rsidRDefault="008C438C" w:rsidP="008C438C">
      <w:pPr>
        <w:pStyle w:val="Heading4"/>
      </w:pPr>
      <w:r>
        <w:t xml:space="preserve">*Data: </w:t>
      </w:r>
    </w:p>
    <w:p w:rsidR="008C438C" w:rsidRDefault="008C438C" w:rsidP="008C438C">
      <w:pPr>
        <w:pStyle w:val="Stata"/>
      </w:pPr>
    </w:p>
    <w:p w:rsidR="008C438C" w:rsidRDefault="008C438C" w:rsidP="008C438C">
      <w:pPr>
        <w:pStyle w:val="StataComment"/>
      </w:pPr>
      <w:r>
        <w:t xml:space="preserve">*Use our usual data set: </w:t>
      </w:r>
      <w:r w:rsidRPr="00526F75">
        <w:rPr>
          <w:color w:val="FF0000"/>
        </w:rPr>
        <w:t>IsssUSA_AnalysisVars_1.dta</w:t>
      </w:r>
    </w:p>
    <w:p w:rsidR="008C438C" w:rsidRDefault="008C438C" w:rsidP="008C438C">
      <w:pPr>
        <w:pStyle w:val="StataComment"/>
      </w:pPr>
      <w:r>
        <w:t>*Run everything in Section #2 and Section #3 above, in the usual way. Then we will begin here</w:t>
      </w:r>
    </w:p>
    <w:p w:rsidR="008C438C" w:rsidRDefault="008C438C" w:rsidP="008C438C">
      <w:pPr>
        <w:pStyle w:val="Stata"/>
      </w:pPr>
    </w:p>
    <w:p w:rsidR="008C438C" w:rsidRDefault="008C438C" w:rsidP="008C438C">
      <w:pPr>
        <w:pStyle w:val="Stata"/>
      </w:pPr>
    </w:p>
    <w:p w:rsidR="008C438C" w:rsidRDefault="008C438C" w:rsidP="008C438C">
      <w:pPr>
        <w:pStyle w:val="Heading3"/>
      </w:pPr>
      <w:r>
        <w:t>*Missing data in multiple-item scales</w:t>
      </w:r>
    </w:p>
    <w:p w:rsidR="008C438C" w:rsidRDefault="008C438C" w:rsidP="008C438C">
      <w:pPr>
        <w:pStyle w:val="Stata"/>
      </w:pPr>
    </w:p>
    <w:p w:rsidR="008C438C" w:rsidRDefault="008C438C" w:rsidP="008C438C">
      <w:pPr>
        <w:pStyle w:val="StataComment"/>
      </w:pPr>
      <w:r>
        <w:t>*</w:t>
      </w:r>
      <w:proofErr w:type="spellStart"/>
      <w:r>
        <w:t>Lets</w:t>
      </w:r>
      <w:proofErr w:type="spellEnd"/>
      <w:r>
        <w:t xml:space="preserve"> start </w:t>
      </w:r>
      <w:proofErr w:type="gramStart"/>
      <w:r>
        <w:t>with  missing</w:t>
      </w:r>
      <w:proofErr w:type="gramEnd"/>
      <w:r>
        <w:t xml:space="preserve"> data mainly in multiple-item scales:</w:t>
      </w:r>
    </w:p>
    <w:p w:rsidR="008C438C" w:rsidRDefault="008C438C" w:rsidP="008C438C">
      <w:pPr>
        <w:pStyle w:val="StataComment"/>
      </w:pPr>
      <w:r>
        <w:t xml:space="preserve">*     -- for example, 5 questions measuring attitudes toward a single item; </w:t>
      </w:r>
    </w:p>
    <w:p w:rsidR="008C438C" w:rsidRDefault="008C438C" w:rsidP="008C438C">
      <w:pPr>
        <w:pStyle w:val="StataComment"/>
      </w:pPr>
      <w:r>
        <w:t xml:space="preserve">*     -- or 6 alternative measures of </w:t>
      </w:r>
      <w:proofErr w:type="spellStart"/>
      <w:r>
        <w:t>vegitation</w:t>
      </w:r>
      <w:proofErr w:type="spellEnd"/>
      <w:r>
        <w:t xml:space="preserve"> density</w:t>
      </w:r>
    </w:p>
    <w:p w:rsidR="008C438C" w:rsidRDefault="008C438C" w:rsidP="008C438C">
      <w:pPr>
        <w:pStyle w:val="StataComment"/>
      </w:pPr>
      <w:r>
        <w:t>*     -- or 4 measures of a sheep's weight taken at different times, with different scales</w:t>
      </w:r>
    </w:p>
    <w:p w:rsidR="008C438C" w:rsidRDefault="008C438C" w:rsidP="008C438C">
      <w:pPr>
        <w:pStyle w:val="StataComment"/>
      </w:pPr>
    </w:p>
    <w:p w:rsidR="008C438C" w:rsidRDefault="008C438C" w:rsidP="008C438C">
      <w:pPr>
        <w:pStyle w:val="StataComment"/>
      </w:pPr>
      <w:r>
        <w:t>*The key is that all these measure the same thing, so we want a measure that averages them for our analysis. And if one measurement is missing, the others provide a fine estimate of what the answer should have been.</w:t>
      </w:r>
    </w:p>
    <w:p w:rsidR="008C438C" w:rsidRDefault="008C438C" w:rsidP="008C438C">
      <w:pPr>
        <w:pStyle w:val="StataComment"/>
      </w:pPr>
    </w:p>
    <w:p w:rsidR="008C438C" w:rsidRDefault="008C438C" w:rsidP="008C438C">
      <w:pPr>
        <w:pStyle w:val="StataComment"/>
      </w:pPr>
      <w:r>
        <w:t xml:space="preserve">*Example: </w:t>
      </w:r>
      <w:r w:rsidR="00872C80">
        <w:t>Questions on who do you trust for moral advice (we have looked at them before)</w:t>
      </w:r>
    </w:p>
    <w:p w:rsidR="008C438C" w:rsidRDefault="008C438C" w:rsidP="008C438C">
      <w:pPr>
        <w:pStyle w:val="Stata"/>
      </w:pPr>
    </w:p>
    <w:p w:rsidR="008C438C" w:rsidRDefault="008C438C" w:rsidP="008C438C">
      <w:pPr>
        <w:pStyle w:val="Stata"/>
      </w:pPr>
    </w:p>
    <w:p w:rsidR="00D2002F" w:rsidRDefault="00D2002F" w:rsidP="00872C80">
      <w:pPr>
        <w:pStyle w:val="Stata"/>
      </w:pPr>
      <w:proofErr w:type="gramStart"/>
      <w:r>
        <w:t>sum</w:t>
      </w:r>
      <w:proofErr w:type="gramEnd"/>
      <w:r>
        <w:t xml:space="preserve"> </w:t>
      </w:r>
      <w:proofErr w:type="spellStart"/>
      <w:r>
        <w:t>mrlPopeQ</w:t>
      </w:r>
      <w:proofErr w:type="spellEnd"/>
      <w:r>
        <w:t xml:space="preserve"> </w:t>
      </w:r>
      <w:proofErr w:type="spellStart"/>
      <w:r>
        <w:t>mrlABCQ</w:t>
      </w:r>
      <w:proofErr w:type="spellEnd"/>
      <w:r>
        <w:t xml:space="preserve"> </w:t>
      </w:r>
      <w:proofErr w:type="spellStart"/>
      <w:r>
        <w:t>mrlFundQ</w:t>
      </w:r>
      <w:proofErr w:type="spellEnd"/>
      <w:r>
        <w:t xml:space="preserve"> </w:t>
      </w:r>
      <w:proofErr w:type="spellStart"/>
      <w:r>
        <w:t>mrlMDQ</w:t>
      </w:r>
      <w:proofErr w:type="spellEnd"/>
      <w:r>
        <w:t xml:space="preserve"> </w:t>
      </w:r>
      <w:proofErr w:type="spellStart"/>
      <w:r>
        <w:t>mrlNIHQ</w:t>
      </w:r>
      <w:proofErr w:type="spellEnd"/>
      <w:r>
        <w:t xml:space="preserve"> </w:t>
      </w:r>
      <w:proofErr w:type="spellStart"/>
      <w:r>
        <w:t>mrlEthCQ</w:t>
      </w:r>
      <w:proofErr w:type="spellEnd"/>
      <w:r>
        <w:t xml:space="preserve"> mrlYou1stQ </w:t>
      </w:r>
      <w:proofErr w:type="spellStart"/>
      <w:r>
        <w:t>mrlYouQ</w:t>
      </w:r>
      <w:proofErr w:type="spellEnd"/>
    </w:p>
    <w:p w:rsidR="00D2002F" w:rsidRDefault="00D2002F" w:rsidP="00D2002F">
      <w:pPr>
        <w:pStyle w:val="Box2note"/>
        <w:shd w:val="clear" w:color="auto" w:fill="EAF4FF" w:themeFill="accent5" w:themeFillTint="33"/>
      </w:pPr>
    </w:p>
    <w:p w:rsidR="00D2002F" w:rsidRDefault="00D2002F" w:rsidP="00D2002F">
      <w:pPr>
        <w:pStyle w:val="Box2note"/>
        <w:shd w:val="clear" w:color="auto" w:fill="EAF4FF" w:themeFill="accent5" w:themeFillTint="33"/>
      </w:pPr>
      <w:r>
        <w:t xml:space="preserve">    Variable |       Obs        Mean    Std. Dev.       Min        Max</w:t>
      </w:r>
    </w:p>
    <w:p w:rsidR="00D2002F" w:rsidRDefault="00D2002F" w:rsidP="00D2002F">
      <w:pPr>
        <w:pStyle w:val="Box2note"/>
        <w:shd w:val="clear" w:color="auto" w:fill="EAF4FF" w:themeFill="accent5" w:themeFillTint="33"/>
      </w:pPr>
      <w:r>
        <w:t>-------------+--------------------------------------------------------</w:t>
      </w:r>
    </w:p>
    <w:p w:rsidR="00D2002F" w:rsidRDefault="00D2002F" w:rsidP="00D2002F">
      <w:pPr>
        <w:pStyle w:val="Box2note"/>
        <w:shd w:val="clear" w:color="auto" w:fill="EAF4FF" w:themeFill="accent5" w:themeFillTint="33"/>
      </w:pPr>
      <w:r>
        <w:t xml:space="preserve">    mrlPopeQ |      2196    31.73953    30.76663          0        100</w:t>
      </w:r>
    </w:p>
    <w:p w:rsidR="00D2002F" w:rsidRDefault="00D2002F" w:rsidP="00D2002F">
      <w:pPr>
        <w:pStyle w:val="Box2note"/>
        <w:shd w:val="clear" w:color="auto" w:fill="EAF4FF" w:themeFill="accent5" w:themeFillTint="33"/>
      </w:pPr>
      <w:r>
        <w:t xml:space="preserve">     mrlABCQ |      2194    33.80811    29.68837          0        100</w:t>
      </w:r>
    </w:p>
    <w:p w:rsidR="00D2002F" w:rsidRDefault="00D2002F" w:rsidP="00D2002F">
      <w:pPr>
        <w:pStyle w:val="Box2note"/>
        <w:shd w:val="clear" w:color="auto" w:fill="EAF4FF" w:themeFill="accent5" w:themeFillTint="33"/>
      </w:pPr>
      <w:r>
        <w:t xml:space="preserve">    mrlFundQ |      2180    35.12615    30.87444          0        100</w:t>
      </w:r>
    </w:p>
    <w:p w:rsidR="00D2002F" w:rsidRDefault="00D2002F" w:rsidP="00D2002F">
      <w:pPr>
        <w:pStyle w:val="Box2note"/>
        <w:shd w:val="clear" w:color="auto" w:fill="EAF4FF" w:themeFill="accent5" w:themeFillTint="33"/>
      </w:pPr>
      <w:r>
        <w:t xml:space="preserve">      mrlMDQ |      2201    63.15311    27.19222          0        100</w:t>
      </w:r>
    </w:p>
    <w:p w:rsidR="00D2002F" w:rsidRDefault="00D2002F" w:rsidP="00D2002F">
      <w:pPr>
        <w:pStyle w:val="Box2note"/>
        <w:shd w:val="clear" w:color="auto" w:fill="EAF4FF" w:themeFill="accent5" w:themeFillTint="33"/>
      </w:pPr>
      <w:r>
        <w:t xml:space="preserve">     mrlNIHQ |      2193     62.1979    28.24478          0        100</w:t>
      </w:r>
    </w:p>
    <w:p w:rsidR="00D2002F" w:rsidRDefault="00D2002F" w:rsidP="00D2002F">
      <w:pPr>
        <w:pStyle w:val="Box2note"/>
        <w:shd w:val="clear" w:color="auto" w:fill="EAF4FF" w:themeFill="accent5" w:themeFillTint="33"/>
      </w:pPr>
      <w:r>
        <w:t>-------------+--------------------------------------------------------</w:t>
      </w:r>
    </w:p>
    <w:p w:rsidR="00D2002F" w:rsidRDefault="00D2002F" w:rsidP="00D2002F">
      <w:pPr>
        <w:pStyle w:val="Box2note"/>
        <w:shd w:val="clear" w:color="auto" w:fill="EAF4FF" w:themeFill="accent5" w:themeFillTint="33"/>
      </w:pPr>
      <w:r>
        <w:t xml:space="preserve">    mrlEthCQ |      2201    49.25034    30.52579          0        100</w:t>
      </w:r>
    </w:p>
    <w:p w:rsidR="00D2002F" w:rsidRDefault="00D2002F" w:rsidP="00D2002F">
      <w:pPr>
        <w:pStyle w:val="Box2note"/>
        <w:shd w:val="clear" w:color="auto" w:fill="EAF4FF" w:themeFill="accent5" w:themeFillTint="33"/>
      </w:pPr>
      <w:r>
        <w:t xml:space="preserve">  mrlYou1stQ |      2195    67.67654    26.77517          0        100</w:t>
      </w:r>
    </w:p>
    <w:p w:rsidR="00D2002F" w:rsidRDefault="00D2002F" w:rsidP="00D2002F">
      <w:pPr>
        <w:pStyle w:val="Box2note"/>
        <w:shd w:val="clear" w:color="auto" w:fill="EAF4FF" w:themeFill="accent5" w:themeFillTint="33"/>
      </w:pPr>
      <w:r>
        <w:t xml:space="preserve">     mrlYouQ |      2194    72.76664    25.77178          0        100</w:t>
      </w:r>
    </w:p>
    <w:p w:rsidR="00D2002F" w:rsidRDefault="00D2002F" w:rsidP="00872C80">
      <w:pPr>
        <w:pStyle w:val="Stata"/>
      </w:pPr>
    </w:p>
    <w:p w:rsidR="00D2002F" w:rsidRDefault="00D2002F" w:rsidP="00872C80">
      <w:pPr>
        <w:pStyle w:val="Stata"/>
      </w:pPr>
      <w:proofErr w:type="spellStart"/>
      <w:proofErr w:type="gramStart"/>
      <w:r>
        <w:t>corr</w:t>
      </w:r>
      <w:proofErr w:type="spellEnd"/>
      <w:proofErr w:type="gramEnd"/>
      <w:r>
        <w:t xml:space="preserve"> </w:t>
      </w:r>
      <w:proofErr w:type="spellStart"/>
      <w:r>
        <w:t>mrlPopeQ</w:t>
      </w:r>
      <w:proofErr w:type="spellEnd"/>
      <w:r>
        <w:t xml:space="preserve"> </w:t>
      </w:r>
      <w:proofErr w:type="spellStart"/>
      <w:r>
        <w:t>mrlABCQ</w:t>
      </w:r>
      <w:proofErr w:type="spellEnd"/>
      <w:r>
        <w:t xml:space="preserve"> </w:t>
      </w:r>
      <w:proofErr w:type="spellStart"/>
      <w:r>
        <w:t>mrlFundQ</w:t>
      </w:r>
      <w:proofErr w:type="spellEnd"/>
      <w:r>
        <w:t xml:space="preserve"> </w:t>
      </w:r>
      <w:proofErr w:type="spellStart"/>
      <w:r>
        <w:t>mrlMDQ</w:t>
      </w:r>
      <w:proofErr w:type="spellEnd"/>
      <w:r>
        <w:t xml:space="preserve"> </w:t>
      </w:r>
      <w:proofErr w:type="spellStart"/>
      <w:r>
        <w:t>mrlNIHQ</w:t>
      </w:r>
      <w:proofErr w:type="spellEnd"/>
      <w:r>
        <w:t xml:space="preserve"> </w:t>
      </w:r>
      <w:proofErr w:type="spellStart"/>
      <w:r>
        <w:t>mrlEthCQ</w:t>
      </w:r>
      <w:proofErr w:type="spellEnd"/>
      <w:r>
        <w:t xml:space="preserve"> mrlYou1stQ </w:t>
      </w:r>
      <w:proofErr w:type="spellStart"/>
      <w:r>
        <w:t>mrlYouQ</w:t>
      </w:r>
      <w:proofErr w:type="spellEnd"/>
    </w:p>
    <w:p w:rsidR="00D2002F" w:rsidRDefault="00872C80" w:rsidP="00872C80">
      <w:pPr>
        <w:pStyle w:val="Box2note"/>
        <w:shd w:val="clear" w:color="auto" w:fill="99CCFF" w:themeFill="accent5"/>
      </w:pPr>
      <w:r>
        <w:t>There are 3 separate concepts here. We will look at moral authority related to religion -- the Pope, the Archbishop of Canterbury, and fundamentalist leaders:</w:t>
      </w:r>
    </w:p>
    <w:p w:rsidR="00D2002F" w:rsidRDefault="00D2002F" w:rsidP="00D2002F">
      <w:pPr>
        <w:pStyle w:val="Box2note"/>
        <w:shd w:val="clear" w:color="auto" w:fill="EAF4FF" w:themeFill="accent5" w:themeFillTint="33"/>
      </w:pPr>
    </w:p>
    <w:p w:rsidR="00D2002F" w:rsidRDefault="00D2002F" w:rsidP="00D2002F">
      <w:pPr>
        <w:pStyle w:val="Box2note"/>
        <w:shd w:val="clear" w:color="auto" w:fill="EAF4FF" w:themeFill="accent5" w:themeFillTint="33"/>
      </w:pPr>
      <w:r>
        <w:t xml:space="preserve">             | </w:t>
      </w:r>
      <w:r w:rsidRPr="00872C80">
        <w:rPr>
          <w:highlight w:val="yellow"/>
        </w:rPr>
        <w:t>mrlPopeQ  mrlABCQ mrlFund</w:t>
      </w:r>
      <w:r>
        <w:t>Q   mrlMDQ  mrlNIHQ mrlEthCQ mrlYo~tQ  mrlYouQ</w:t>
      </w:r>
    </w:p>
    <w:p w:rsidR="00D2002F" w:rsidRDefault="00D2002F" w:rsidP="00D2002F">
      <w:pPr>
        <w:pStyle w:val="Box2note"/>
        <w:shd w:val="clear" w:color="auto" w:fill="EAF4FF" w:themeFill="accent5" w:themeFillTint="33"/>
      </w:pPr>
      <w:r>
        <w:t>-------------+------------------------------------------------------------------------</w:t>
      </w:r>
    </w:p>
    <w:p w:rsidR="00D2002F" w:rsidRDefault="00D2002F" w:rsidP="00D2002F">
      <w:pPr>
        <w:pStyle w:val="Box2note"/>
        <w:shd w:val="clear" w:color="auto" w:fill="EAF4FF" w:themeFill="accent5" w:themeFillTint="33"/>
      </w:pPr>
      <w:r>
        <w:t xml:space="preserve">    mrlPopeQ |   1.0000</w:t>
      </w:r>
    </w:p>
    <w:p w:rsidR="00D2002F" w:rsidRDefault="00D2002F" w:rsidP="00D2002F">
      <w:pPr>
        <w:pStyle w:val="Box2note"/>
        <w:shd w:val="clear" w:color="auto" w:fill="EAF4FF" w:themeFill="accent5" w:themeFillTint="33"/>
      </w:pPr>
      <w:r>
        <w:t xml:space="preserve">     mrlABCQ |   0.</w:t>
      </w:r>
      <w:r w:rsidRPr="00872C80">
        <w:rPr>
          <w:highlight w:val="yellow"/>
        </w:rPr>
        <w:t>8192</w:t>
      </w:r>
      <w:r>
        <w:t xml:space="preserve">   1.0000</w:t>
      </w:r>
    </w:p>
    <w:p w:rsidR="00D2002F" w:rsidRDefault="00D2002F" w:rsidP="00D2002F">
      <w:pPr>
        <w:pStyle w:val="Box2note"/>
        <w:shd w:val="clear" w:color="auto" w:fill="EAF4FF" w:themeFill="accent5" w:themeFillTint="33"/>
      </w:pPr>
      <w:r>
        <w:t xml:space="preserve">    mrlFundQ |   0.</w:t>
      </w:r>
      <w:r w:rsidRPr="00872C80">
        <w:rPr>
          <w:highlight w:val="yellow"/>
        </w:rPr>
        <w:t>7679   0.8836</w:t>
      </w:r>
      <w:r>
        <w:t xml:space="preserve">   1.0000</w:t>
      </w:r>
    </w:p>
    <w:p w:rsidR="00D2002F" w:rsidRDefault="00D2002F" w:rsidP="00D2002F">
      <w:pPr>
        <w:pStyle w:val="Box2note"/>
        <w:shd w:val="clear" w:color="auto" w:fill="EAF4FF" w:themeFill="accent5" w:themeFillTint="33"/>
      </w:pPr>
      <w:r>
        <w:t xml:space="preserve">      mrlMDQ |   0.1384   0.1884   0.1225   1.0000</w:t>
      </w:r>
    </w:p>
    <w:p w:rsidR="00D2002F" w:rsidRDefault="00D2002F" w:rsidP="00D2002F">
      <w:pPr>
        <w:pStyle w:val="Box2note"/>
        <w:shd w:val="clear" w:color="auto" w:fill="EAF4FF" w:themeFill="accent5" w:themeFillTint="33"/>
      </w:pPr>
      <w:r>
        <w:t xml:space="preserve">     mrlNIHQ |   0.1220   0.1851   0.1466   0.6620   1.0000</w:t>
      </w:r>
    </w:p>
    <w:p w:rsidR="00D2002F" w:rsidRDefault="00D2002F" w:rsidP="00D2002F">
      <w:pPr>
        <w:pStyle w:val="Box2note"/>
        <w:shd w:val="clear" w:color="auto" w:fill="EAF4FF" w:themeFill="accent5" w:themeFillTint="33"/>
      </w:pPr>
      <w:r>
        <w:t xml:space="preserve">    mrlEthCQ |   0.2822   0.3203   0.2706   0.5476   0.5239   1.0000</w:t>
      </w:r>
    </w:p>
    <w:p w:rsidR="00D2002F" w:rsidRDefault="00D2002F" w:rsidP="00D2002F">
      <w:pPr>
        <w:pStyle w:val="Box2note"/>
        <w:shd w:val="clear" w:color="auto" w:fill="EAF4FF" w:themeFill="accent5" w:themeFillTint="33"/>
      </w:pPr>
      <w:r>
        <w:t xml:space="preserve">  mrlYou1stQ |   0.1491   0.1735   0.1773   0.3940   0.3361   0.2405   1.0000</w:t>
      </w:r>
    </w:p>
    <w:p w:rsidR="00D2002F" w:rsidRDefault="00D2002F" w:rsidP="00D2002F">
      <w:pPr>
        <w:pStyle w:val="Box2note"/>
        <w:shd w:val="clear" w:color="auto" w:fill="EAF4FF" w:themeFill="accent5" w:themeFillTint="33"/>
      </w:pPr>
      <w:r>
        <w:t xml:space="preserve">     mrlYouQ |   0.0844   0.1040   0.1278   0.3507   0.3517   0.1941   0.7221   1.0000</w:t>
      </w:r>
    </w:p>
    <w:p w:rsidR="00D2002F" w:rsidRDefault="00D2002F" w:rsidP="00872C80">
      <w:pPr>
        <w:pStyle w:val="Stata"/>
      </w:pPr>
    </w:p>
    <w:p w:rsidR="00D2002F" w:rsidRDefault="00D2002F" w:rsidP="00872C80">
      <w:pPr>
        <w:pStyle w:val="Stata"/>
      </w:pPr>
    </w:p>
    <w:p w:rsidR="00872C80" w:rsidRDefault="00872C80" w:rsidP="00872C80">
      <w:pPr>
        <w:pStyle w:val="StataComment"/>
      </w:pPr>
      <w:r>
        <w:t>*These three questions do measure one concept:</w:t>
      </w:r>
    </w:p>
    <w:p w:rsidR="00D2002F" w:rsidRDefault="00D2002F" w:rsidP="00872C80">
      <w:pPr>
        <w:pStyle w:val="Stata"/>
      </w:pPr>
      <w:proofErr w:type="gramStart"/>
      <w:r>
        <w:t>factor</w:t>
      </w:r>
      <w:proofErr w:type="gramEnd"/>
      <w:r>
        <w:t xml:space="preserve"> </w:t>
      </w:r>
      <w:proofErr w:type="spellStart"/>
      <w:r>
        <w:t>mrlPopeQ</w:t>
      </w:r>
      <w:proofErr w:type="spellEnd"/>
      <w:r>
        <w:t xml:space="preserve"> </w:t>
      </w:r>
      <w:proofErr w:type="spellStart"/>
      <w:r>
        <w:t>mrlABCQ</w:t>
      </w:r>
      <w:proofErr w:type="spellEnd"/>
      <w:r>
        <w:t xml:space="preserve"> </w:t>
      </w:r>
      <w:proofErr w:type="spellStart"/>
      <w:r>
        <w:t>mrlFundQ</w:t>
      </w:r>
      <w:proofErr w:type="spellEnd"/>
      <w:r>
        <w:t xml:space="preserve"> </w:t>
      </w:r>
      <w:proofErr w:type="spellStart"/>
      <w:r>
        <w:t>mrlMDQ</w:t>
      </w:r>
      <w:proofErr w:type="spellEnd"/>
      <w:r>
        <w:t xml:space="preserve"> </w:t>
      </w:r>
      <w:proofErr w:type="spellStart"/>
      <w:r>
        <w:t>mrlNIHQ</w:t>
      </w:r>
      <w:proofErr w:type="spellEnd"/>
      <w:r>
        <w:t xml:space="preserve"> </w:t>
      </w:r>
      <w:proofErr w:type="spellStart"/>
      <w:r>
        <w:t>mrlEthCQ</w:t>
      </w:r>
      <w:proofErr w:type="spellEnd"/>
      <w:r>
        <w:t xml:space="preserve"> mrlYou1stQ </w:t>
      </w:r>
      <w:proofErr w:type="spellStart"/>
      <w:r>
        <w:t>mrlYouQ</w:t>
      </w:r>
      <w:proofErr w:type="spellEnd"/>
    </w:p>
    <w:p w:rsidR="00D2002F" w:rsidRDefault="00D2002F" w:rsidP="00D2002F">
      <w:pPr>
        <w:pStyle w:val="Box2note"/>
        <w:shd w:val="clear" w:color="auto" w:fill="EAF4FF" w:themeFill="accent5" w:themeFillTint="33"/>
      </w:pPr>
      <w:r>
        <w:t>Factor analysis/correlation                        Number of obs    =     2135</w:t>
      </w:r>
    </w:p>
    <w:p w:rsidR="00D2002F" w:rsidRDefault="00D2002F" w:rsidP="00D2002F">
      <w:pPr>
        <w:pStyle w:val="Box2note"/>
        <w:shd w:val="clear" w:color="auto" w:fill="EAF4FF" w:themeFill="accent5" w:themeFillTint="33"/>
      </w:pPr>
      <w:r>
        <w:t xml:space="preserve">    Method: principal factors                      Retained factors =        3</w:t>
      </w:r>
    </w:p>
    <w:p w:rsidR="00D2002F" w:rsidRDefault="00D2002F" w:rsidP="00D2002F">
      <w:pPr>
        <w:pStyle w:val="Box2note"/>
        <w:shd w:val="clear" w:color="auto" w:fill="EAF4FF" w:themeFill="accent5" w:themeFillTint="33"/>
      </w:pPr>
      <w:r>
        <w:t xml:space="preserve">    Rotation: (unrotated)                          Number of params =       21</w:t>
      </w:r>
    </w:p>
    <w:p w:rsidR="00D2002F" w:rsidRDefault="00D2002F" w:rsidP="00D2002F">
      <w:pPr>
        <w:pStyle w:val="Box2note"/>
        <w:shd w:val="clear" w:color="auto" w:fill="EAF4FF" w:themeFill="accent5" w:themeFillTint="33"/>
      </w:pPr>
    </w:p>
    <w:p w:rsidR="00D2002F" w:rsidRDefault="00D2002F" w:rsidP="00D2002F">
      <w:pPr>
        <w:pStyle w:val="Box2note"/>
        <w:shd w:val="clear" w:color="auto" w:fill="EAF4FF" w:themeFill="accent5" w:themeFillTint="33"/>
      </w:pPr>
      <w:r>
        <w:t xml:space="preserve">    --------------------------------------------------------------------------</w:t>
      </w:r>
    </w:p>
    <w:p w:rsidR="00D2002F" w:rsidRDefault="00D2002F" w:rsidP="00D2002F">
      <w:pPr>
        <w:pStyle w:val="Box2note"/>
        <w:shd w:val="clear" w:color="auto" w:fill="EAF4FF" w:themeFill="accent5" w:themeFillTint="33"/>
      </w:pPr>
      <w:r>
        <w:t xml:space="preserve">         Factor  |   Eigenvalue   Difference        Proportion   Cumulative</w:t>
      </w:r>
    </w:p>
    <w:p w:rsidR="00D2002F" w:rsidRDefault="00D2002F" w:rsidP="00D2002F">
      <w:pPr>
        <w:pStyle w:val="Box2note"/>
        <w:shd w:val="clear" w:color="auto" w:fill="EAF4FF" w:themeFill="accent5" w:themeFillTint="33"/>
      </w:pPr>
      <w:r>
        <w:t xml:space="preserve">    -------------+------------------------------------------------------------</w:t>
      </w:r>
    </w:p>
    <w:p w:rsidR="00D2002F" w:rsidRDefault="00D2002F" w:rsidP="00D2002F">
      <w:pPr>
        <w:pStyle w:val="Box2note"/>
        <w:shd w:val="clear" w:color="auto" w:fill="EAF4FF" w:themeFill="accent5" w:themeFillTint="33"/>
      </w:pPr>
      <w:r>
        <w:t xml:space="preserve">        Factor1  |      </w:t>
      </w:r>
      <w:r w:rsidRPr="00872C80">
        <w:rPr>
          <w:highlight w:val="yellow"/>
        </w:rPr>
        <w:t>3.010</w:t>
      </w:r>
      <w:r>
        <w:t>94      1.31448            0.6255       0.6255</w:t>
      </w:r>
    </w:p>
    <w:p w:rsidR="00D2002F" w:rsidRDefault="00D2002F" w:rsidP="00D2002F">
      <w:pPr>
        <w:pStyle w:val="Box2note"/>
        <w:shd w:val="clear" w:color="auto" w:fill="EAF4FF" w:themeFill="accent5" w:themeFillTint="33"/>
      </w:pPr>
      <w:r>
        <w:t xml:space="preserve">        Factor2  |      </w:t>
      </w:r>
      <w:r w:rsidRPr="00872C80">
        <w:rPr>
          <w:highlight w:val="yellow"/>
        </w:rPr>
        <w:t>1.6</w:t>
      </w:r>
      <w:r>
        <w:t>9647      1.03499            0.3524       0.9779</w:t>
      </w:r>
    </w:p>
    <w:p w:rsidR="00D2002F" w:rsidRDefault="00D2002F" w:rsidP="00D2002F">
      <w:pPr>
        <w:pStyle w:val="Box2note"/>
        <w:shd w:val="clear" w:color="auto" w:fill="EAF4FF" w:themeFill="accent5" w:themeFillTint="33"/>
      </w:pPr>
      <w:r>
        <w:t xml:space="preserve">        Factor3  |      0.66148      0.68745            0.1374       1.1153</w:t>
      </w:r>
    </w:p>
    <w:p w:rsidR="00D2002F" w:rsidRDefault="00D2002F" w:rsidP="00D2002F">
      <w:pPr>
        <w:pStyle w:val="Box2note"/>
        <w:shd w:val="clear" w:color="auto" w:fill="EAF4FF" w:themeFill="accent5" w:themeFillTint="33"/>
      </w:pPr>
      <w:r>
        <w:t xml:space="preserve">        Factor4  |     -0.02597      0.05307           -0.0054       1.1099</w:t>
      </w:r>
    </w:p>
    <w:p w:rsidR="00D2002F" w:rsidRDefault="00D2002F" w:rsidP="00D2002F">
      <w:pPr>
        <w:pStyle w:val="Box2note"/>
        <w:shd w:val="clear" w:color="auto" w:fill="EAF4FF" w:themeFill="accent5" w:themeFillTint="33"/>
      </w:pPr>
      <w:r>
        <w:t xml:space="preserve">        Factor5  |     -0.07904      0.02888           -0.0164       1.0935</w:t>
      </w:r>
    </w:p>
    <w:p w:rsidR="00D2002F" w:rsidRDefault="00D2002F" w:rsidP="00D2002F">
      <w:pPr>
        <w:pStyle w:val="Box2note"/>
        <w:shd w:val="clear" w:color="auto" w:fill="EAF4FF" w:themeFill="accent5" w:themeFillTint="33"/>
      </w:pPr>
      <w:r>
        <w:t xml:space="preserve">        Factor6  |     -0.10792      0.03539           -0.0224       1.0711</w:t>
      </w:r>
    </w:p>
    <w:p w:rsidR="00D2002F" w:rsidRDefault="00D2002F" w:rsidP="00D2002F">
      <w:pPr>
        <w:pStyle w:val="Box2note"/>
        <w:shd w:val="clear" w:color="auto" w:fill="EAF4FF" w:themeFill="accent5" w:themeFillTint="33"/>
      </w:pPr>
      <w:r>
        <w:t xml:space="preserve">        Factor7  |     -0.14331      0.05541           -0.0298       1.0413</w:t>
      </w:r>
    </w:p>
    <w:p w:rsidR="00D2002F" w:rsidRDefault="00D2002F" w:rsidP="00D2002F">
      <w:pPr>
        <w:pStyle w:val="Box2note"/>
        <w:shd w:val="clear" w:color="auto" w:fill="EAF4FF" w:themeFill="accent5" w:themeFillTint="33"/>
      </w:pPr>
      <w:r>
        <w:t xml:space="preserve">        Factor8  |     -0.19872            .           -0.0413       1.0000</w:t>
      </w:r>
    </w:p>
    <w:p w:rsidR="00D2002F" w:rsidRDefault="00D2002F" w:rsidP="00D2002F">
      <w:pPr>
        <w:pStyle w:val="Box2note"/>
        <w:shd w:val="clear" w:color="auto" w:fill="EAF4FF" w:themeFill="accent5" w:themeFillTint="33"/>
      </w:pPr>
      <w:r>
        <w:t xml:space="preserve">    --------------------------------------------------------------------------</w:t>
      </w:r>
    </w:p>
    <w:p w:rsidR="00D2002F" w:rsidRDefault="00D2002F" w:rsidP="00D2002F">
      <w:pPr>
        <w:pStyle w:val="Box2note"/>
        <w:shd w:val="clear" w:color="auto" w:fill="EAF4FF" w:themeFill="accent5" w:themeFillTint="33"/>
      </w:pPr>
      <w:r>
        <w:t xml:space="preserve">    LR test: independent vs. saturated:  chi2(28) = 1.0e+04 Prob&gt;chi2 = 0.0000</w:t>
      </w:r>
    </w:p>
    <w:p w:rsidR="00872C80" w:rsidRDefault="00872C80" w:rsidP="00D2002F">
      <w:pPr>
        <w:pStyle w:val="Box2note"/>
        <w:shd w:val="clear" w:color="auto" w:fill="EAF4FF" w:themeFill="accent5" w:themeFillTint="33"/>
      </w:pPr>
    </w:p>
    <w:p w:rsidR="00D2002F" w:rsidRDefault="00D2002F" w:rsidP="00872C80">
      <w:pPr>
        <w:pStyle w:val="Stata"/>
      </w:pPr>
      <w:proofErr w:type="gramStart"/>
      <w:r>
        <w:t>rotate</w:t>
      </w:r>
      <w:proofErr w:type="gramEnd"/>
      <w:r>
        <w:t xml:space="preserve">, </w:t>
      </w:r>
      <w:proofErr w:type="spellStart"/>
      <w:r>
        <w:t>varimax</w:t>
      </w:r>
      <w:proofErr w:type="spellEnd"/>
    </w:p>
    <w:p w:rsidR="00D2002F" w:rsidRDefault="00D2002F" w:rsidP="00D2002F">
      <w:pPr>
        <w:pStyle w:val="Box2note"/>
        <w:shd w:val="clear" w:color="auto" w:fill="EAF4FF" w:themeFill="accent5" w:themeFillTint="33"/>
      </w:pPr>
    </w:p>
    <w:p w:rsidR="00D2002F" w:rsidRDefault="00D2002F" w:rsidP="00D2002F">
      <w:pPr>
        <w:pStyle w:val="Box2note"/>
        <w:shd w:val="clear" w:color="auto" w:fill="EAF4FF" w:themeFill="accent5" w:themeFillTint="33"/>
      </w:pPr>
      <w:r>
        <w:t>Factor analysis/correlation                        Number of obs    =     2135</w:t>
      </w:r>
    </w:p>
    <w:p w:rsidR="00D2002F" w:rsidRDefault="00D2002F" w:rsidP="00D2002F">
      <w:pPr>
        <w:pStyle w:val="Box2note"/>
        <w:shd w:val="clear" w:color="auto" w:fill="EAF4FF" w:themeFill="accent5" w:themeFillTint="33"/>
      </w:pPr>
      <w:r>
        <w:t xml:space="preserve">    Method: principal factors                      Retained factors =        3</w:t>
      </w:r>
    </w:p>
    <w:p w:rsidR="00D2002F" w:rsidRDefault="00D2002F" w:rsidP="00D2002F">
      <w:pPr>
        <w:pStyle w:val="Box2note"/>
        <w:shd w:val="clear" w:color="auto" w:fill="EAF4FF" w:themeFill="accent5" w:themeFillTint="33"/>
      </w:pPr>
      <w:r>
        <w:t xml:space="preserve">    Rotation: orthogonal varimax (Kaiser off)      Number of params =       21</w:t>
      </w:r>
    </w:p>
    <w:p w:rsidR="00D2002F" w:rsidRDefault="00D2002F" w:rsidP="00D2002F">
      <w:pPr>
        <w:pStyle w:val="Box2note"/>
        <w:shd w:val="clear" w:color="auto" w:fill="EAF4FF" w:themeFill="accent5" w:themeFillTint="33"/>
      </w:pPr>
    </w:p>
    <w:p w:rsidR="00D2002F" w:rsidRDefault="00D2002F" w:rsidP="00D2002F">
      <w:pPr>
        <w:pStyle w:val="Box2note"/>
        <w:shd w:val="clear" w:color="auto" w:fill="EAF4FF" w:themeFill="accent5" w:themeFillTint="33"/>
      </w:pPr>
      <w:r>
        <w:t xml:space="preserve">    --------------------------------------------------------------------------</w:t>
      </w:r>
    </w:p>
    <w:p w:rsidR="00D2002F" w:rsidRDefault="00D2002F" w:rsidP="00D2002F">
      <w:pPr>
        <w:pStyle w:val="Box2note"/>
        <w:shd w:val="clear" w:color="auto" w:fill="EAF4FF" w:themeFill="accent5" w:themeFillTint="33"/>
      </w:pPr>
      <w:r>
        <w:t xml:space="preserve">         Factor  |     Variance   Difference        Proportion   Cumulative</w:t>
      </w:r>
    </w:p>
    <w:p w:rsidR="00D2002F" w:rsidRDefault="00D2002F" w:rsidP="00D2002F">
      <w:pPr>
        <w:pStyle w:val="Box2note"/>
        <w:shd w:val="clear" w:color="auto" w:fill="EAF4FF" w:themeFill="accent5" w:themeFillTint="33"/>
      </w:pPr>
      <w:r>
        <w:t xml:space="preserve">    -------------+------------------------------------------------------------</w:t>
      </w:r>
    </w:p>
    <w:p w:rsidR="00D2002F" w:rsidRDefault="00D2002F" w:rsidP="00D2002F">
      <w:pPr>
        <w:pStyle w:val="Box2note"/>
        <w:shd w:val="clear" w:color="auto" w:fill="EAF4FF" w:themeFill="accent5" w:themeFillTint="33"/>
      </w:pPr>
      <w:r>
        <w:t xml:space="preserve">        Factor1  |      2.48672      0.92418            0.5166       0.5166</w:t>
      </w:r>
    </w:p>
    <w:p w:rsidR="00D2002F" w:rsidRDefault="00D2002F" w:rsidP="00D2002F">
      <w:pPr>
        <w:pStyle w:val="Box2note"/>
        <w:shd w:val="clear" w:color="auto" w:fill="EAF4FF" w:themeFill="accent5" w:themeFillTint="33"/>
      </w:pPr>
      <w:r>
        <w:t xml:space="preserve">        Factor2  |      1.56253      0.24289            0.3246       0.8412</w:t>
      </w:r>
    </w:p>
    <w:p w:rsidR="00D2002F" w:rsidRDefault="00D2002F" w:rsidP="00D2002F">
      <w:pPr>
        <w:pStyle w:val="Box2note"/>
        <w:shd w:val="clear" w:color="auto" w:fill="EAF4FF" w:themeFill="accent5" w:themeFillTint="33"/>
      </w:pPr>
      <w:r>
        <w:t xml:space="preserve">        Factor3  |      1.31964            .            0.2741       1.1153</w:t>
      </w:r>
    </w:p>
    <w:p w:rsidR="00D2002F" w:rsidRDefault="00D2002F" w:rsidP="00D2002F">
      <w:pPr>
        <w:pStyle w:val="Box2note"/>
        <w:shd w:val="clear" w:color="auto" w:fill="EAF4FF" w:themeFill="accent5" w:themeFillTint="33"/>
      </w:pPr>
      <w:r>
        <w:t xml:space="preserve">    --------------------------------------------------------------------------</w:t>
      </w:r>
    </w:p>
    <w:p w:rsidR="00D2002F" w:rsidRDefault="00D2002F" w:rsidP="00D2002F">
      <w:pPr>
        <w:pStyle w:val="Box2note"/>
        <w:shd w:val="clear" w:color="auto" w:fill="EAF4FF" w:themeFill="accent5" w:themeFillTint="33"/>
      </w:pPr>
      <w:r>
        <w:t xml:space="preserve">    LR test: independent vs. saturated:  chi2(28) = 1.0e+04 Prob&gt;chi2 = 0.0000</w:t>
      </w:r>
    </w:p>
    <w:p w:rsidR="00D2002F" w:rsidRDefault="00D2002F" w:rsidP="00D2002F">
      <w:pPr>
        <w:pStyle w:val="Box2note"/>
        <w:shd w:val="clear" w:color="auto" w:fill="EAF4FF" w:themeFill="accent5" w:themeFillTint="33"/>
      </w:pPr>
    </w:p>
    <w:p w:rsidR="00D2002F" w:rsidRDefault="00D2002F" w:rsidP="00D2002F">
      <w:pPr>
        <w:pStyle w:val="Box2note"/>
        <w:shd w:val="clear" w:color="auto" w:fill="EAF4FF" w:themeFill="accent5" w:themeFillTint="33"/>
      </w:pPr>
      <w:r>
        <w:t>Rotated factor loadings (pattern matrix) and unique variances</w:t>
      </w:r>
    </w:p>
    <w:p w:rsidR="00D2002F" w:rsidRDefault="00D2002F" w:rsidP="00D2002F">
      <w:pPr>
        <w:pStyle w:val="Box2note"/>
        <w:shd w:val="clear" w:color="auto" w:fill="EAF4FF" w:themeFill="accent5" w:themeFillTint="33"/>
      </w:pPr>
    </w:p>
    <w:p w:rsidR="00D2002F" w:rsidRDefault="00D2002F" w:rsidP="00D2002F">
      <w:pPr>
        <w:pStyle w:val="Box2note"/>
        <w:shd w:val="clear" w:color="auto" w:fill="EAF4FF" w:themeFill="accent5" w:themeFillTint="33"/>
      </w:pPr>
      <w:r>
        <w:t xml:space="preserve">    -----------------------------------------------------------</w:t>
      </w:r>
    </w:p>
    <w:p w:rsidR="00D2002F" w:rsidRDefault="00D2002F" w:rsidP="00D2002F">
      <w:pPr>
        <w:pStyle w:val="Box2note"/>
        <w:shd w:val="clear" w:color="auto" w:fill="EAF4FF" w:themeFill="accent5" w:themeFillTint="33"/>
      </w:pPr>
      <w:r>
        <w:t xml:space="preserve">        Variable |  Factor1   Factor2   Factor3 |   Uniqueness </w:t>
      </w:r>
    </w:p>
    <w:p w:rsidR="00D2002F" w:rsidRDefault="00D2002F" w:rsidP="00D2002F">
      <w:pPr>
        <w:pStyle w:val="Box2note"/>
        <w:shd w:val="clear" w:color="auto" w:fill="EAF4FF" w:themeFill="accent5" w:themeFillTint="33"/>
      </w:pPr>
      <w:r>
        <w:t xml:space="preserve">    -------------+------------------------------+--------------</w:t>
      </w:r>
    </w:p>
    <w:p w:rsidR="00D2002F" w:rsidRDefault="00D2002F" w:rsidP="00D2002F">
      <w:pPr>
        <w:pStyle w:val="Box2note"/>
        <w:shd w:val="clear" w:color="auto" w:fill="EAF4FF" w:themeFill="accent5" w:themeFillTint="33"/>
      </w:pPr>
      <w:r>
        <w:t xml:space="preserve">        mrlPopeQ |   0.</w:t>
      </w:r>
      <w:r w:rsidRPr="00872C80">
        <w:rPr>
          <w:highlight w:val="yellow"/>
        </w:rPr>
        <w:t>8408</w:t>
      </w:r>
      <w:r>
        <w:t xml:space="preserve">    0.0769    0.0387 |      0.2856  </w:t>
      </w:r>
    </w:p>
    <w:p w:rsidR="00D2002F" w:rsidRDefault="00D2002F" w:rsidP="00D2002F">
      <w:pPr>
        <w:pStyle w:val="Box2note"/>
        <w:shd w:val="clear" w:color="auto" w:fill="EAF4FF" w:themeFill="accent5" w:themeFillTint="33"/>
      </w:pPr>
      <w:r>
        <w:t xml:space="preserve">         mrlABCQ |   0.</w:t>
      </w:r>
      <w:r w:rsidRPr="00872C80">
        <w:rPr>
          <w:highlight w:val="yellow"/>
        </w:rPr>
        <w:t>932</w:t>
      </w:r>
      <w:r>
        <w:t xml:space="preserve">3    0.1255    0.0484 |      0.1128  </w:t>
      </w:r>
    </w:p>
    <w:p w:rsidR="00D2002F" w:rsidRDefault="00D2002F" w:rsidP="00D2002F">
      <w:pPr>
        <w:pStyle w:val="Box2note"/>
        <w:shd w:val="clear" w:color="auto" w:fill="EAF4FF" w:themeFill="accent5" w:themeFillTint="33"/>
      </w:pPr>
      <w:r>
        <w:t xml:space="preserve">        mrlFundQ |   0.</w:t>
      </w:r>
      <w:r w:rsidRPr="00872C80">
        <w:rPr>
          <w:highlight w:val="yellow"/>
        </w:rPr>
        <w:t>9029</w:t>
      </w:r>
      <w:r>
        <w:t xml:space="preserve">    0.0508    0.0857 |      0.1749  </w:t>
      </w:r>
    </w:p>
    <w:p w:rsidR="00D2002F" w:rsidRDefault="00D2002F" w:rsidP="00D2002F">
      <w:pPr>
        <w:pStyle w:val="Box2note"/>
        <w:shd w:val="clear" w:color="auto" w:fill="EAF4FF" w:themeFill="accent5" w:themeFillTint="33"/>
      </w:pPr>
      <w:r>
        <w:t xml:space="preserve">          mrlMDQ |   0.0844    0.7366    0.2696 |      0.3776  </w:t>
      </w:r>
    </w:p>
    <w:p w:rsidR="00D2002F" w:rsidRDefault="00D2002F" w:rsidP="00D2002F">
      <w:pPr>
        <w:pStyle w:val="Box2note"/>
        <w:shd w:val="clear" w:color="auto" w:fill="EAF4FF" w:themeFill="accent5" w:themeFillTint="33"/>
      </w:pPr>
      <w:r>
        <w:t xml:space="preserve">         mrlNIHQ |   0.0880    0.7169    0.2431 |      0.4192  </w:t>
      </w:r>
    </w:p>
    <w:p w:rsidR="00D2002F" w:rsidRDefault="00D2002F" w:rsidP="00D2002F">
      <w:pPr>
        <w:pStyle w:val="Box2note"/>
        <w:shd w:val="clear" w:color="auto" w:fill="EAF4FF" w:themeFill="accent5" w:themeFillTint="33"/>
      </w:pPr>
      <w:r>
        <w:t xml:space="preserve">        mrlEthCQ |   0.2545    0.6279    0.0944 |      0.5321  </w:t>
      </w:r>
    </w:p>
    <w:p w:rsidR="00D2002F" w:rsidRDefault="00D2002F" w:rsidP="00D2002F">
      <w:pPr>
        <w:pStyle w:val="Box2note"/>
        <w:shd w:val="clear" w:color="auto" w:fill="EAF4FF" w:themeFill="accent5" w:themeFillTint="33"/>
      </w:pPr>
      <w:r>
        <w:t xml:space="preserve">      mrlYou1stQ |   0.1145    0.2198    0.7613 |      0.3590  </w:t>
      </w:r>
    </w:p>
    <w:p w:rsidR="00D2002F" w:rsidRDefault="00D2002F" w:rsidP="00D2002F">
      <w:pPr>
        <w:pStyle w:val="Box2note"/>
        <w:shd w:val="clear" w:color="auto" w:fill="EAF4FF" w:themeFill="accent5" w:themeFillTint="33"/>
      </w:pPr>
      <w:r>
        <w:t xml:space="preserve">         mrlYouQ |   0.0510    0.1981    0.7669 |      0.3701  </w:t>
      </w:r>
    </w:p>
    <w:p w:rsidR="00D2002F" w:rsidRDefault="00D2002F" w:rsidP="00D2002F">
      <w:pPr>
        <w:pStyle w:val="Box2note"/>
        <w:shd w:val="clear" w:color="auto" w:fill="EAF4FF" w:themeFill="accent5" w:themeFillTint="33"/>
      </w:pPr>
      <w:r>
        <w:t xml:space="preserve">    -----------------------------------------------------------</w:t>
      </w:r>
    </w:p>
    <w:p w:rsidR="008C438C" w:rsidRDefault="008C438C" w:rsidP="008C438C">
      <w:pPr>
        <w:pStyle w:val="Stata"/>
      </w:pPr>
    </w:p>
    <w:p w:rsidR="00872C80" w:rsidRDefault="00872C80" w:rsidP="008C438C">
      <w:pPr>
        <w:pStyle w:val="Stata"/>
      </w:pPr>
    </w:p>
    <w:p w:rsidR="00A81A8B" w:rsidRDefault="00A81A8B" w:rsidP="00A81A8B">
      <w:pPr>
        <w:pStyle w:val="Heading4"/>
      </w:pPr>
      <w:r>
        <w:t xml:space="preserve">*look at some </w:t>
      </w:r>
      <w:proofErr w:type="gramStart"/>
      <w:r>
        <w:t>cases  that</w:t>
      </w:r>
      <w:proofErr w:type="gramEnd"/>
      <w:r>
        <w:t xml:space="preserve"> have missing data</w:t>
      </w:r>
    </w:p>
    <w:p w:rsidR="00872C80" w:rsidRDefault="00872C80" w:rsidP="008C438C">
      <w:pPr>
        <w:pStyle w:val="Stata"/>
      </w:pPr>
    </w:p>
    <w:p w:rsidR="00A81A8B" w:rsidRDefault="00A81A8B" w:rsidP="00A81A8B">
      <w:pPr>
        <w:pStyle w:val="Stata"/>
      </w:pPr>
      <w:proofErr w:type="gramStart"/>
      <w:r>
        <w:t>sum  Religion</w:t>
      </w:r>
      <w:proofErr w:type="gramEnd"/>
      <w:r>
        <w:t xml:space="preserve">_____ </w:t>
      </w:r>
      <w:proofErr w:type="spellStart"/>
      <w:r>
        <w:t>mrlPopeQ</w:t>
      </w:r>
      <w:proofErr w:type="spellEnd"/>
      <w:r>
        <w:t xml:space="preserve"> </w:t>
      </w:r>
      <w:proofErr w:type="spellStart"/>
      <w:r>
        <w:t>mrlABCQ</w:t>
      </w:r>
      <w:proofErr w:type="spellEnd"/>
      <w:r>
        <w:t xml:space="preserve"> </w:t>
      </w:r>
      <w:proofErr w:type="spellStart"/>
      <w:r>
        <w:t>mrlFundQ</w:t>
      </w:r>
      <w:proofErr w:type="spellEnd"/>
    </w:p>
    <w:p w:rsidR="00A81A8B" w:rsidRDefault="00A81A8B" w:rsidP="003E2942">
      <w:pPr>
        <w:pStyle w:val="Box2note"/>
        <w:shd w:val="clear" w:color="auto" w:fill="99CCFF" w:themeFill="accent5"/>
      </w:pPr>
      <w:r>
        <w:t>There are 2295 cases in all</w:t>
      </w:r>
      <w:r w:rsidR="003E2942">
        <w:t>.  Only about 100 cases with missing data (unusually low for US surveys)</w:t>
      </w:r>
    </w:p>
    <w:p w:rsidR="00A81A8B" w:rsidRDefault="00A81A8B" w:rsidP="00A81A8B">
      <w:pPr>
        <w:pStyle w:val="Box2note"/>
        <w:shd w:val="clear" w:color="auto" w:fill="CCFFFF" w:themeFill="accent4"/>
      </w:pPr>
      <w:r>
        <w:t xml:space="preserve">    Variable |       Obs        Mean    Std. Dev.       Min        Max</w:t>
      </w:r>
    </w:p>
    <w:p w:rsidR="00A81A8B" w:rsidRDefault="00A81A8B" w:rsidP="00A81A8B">
      <w:pPr>
        <w:pStyle w:val="Box2note"/>
        <w:shd w:val="clear" w:color="auto" w:fill="CCFFFF" w:themeFill="accent4"/>
      </w:pPr>
      <w:r>
        <w:t>-------------+--------------------------------------------------------</w:t>
      </w:r>
    </w:p>
    <w:p w:rsidR="00A81A8B" w:rsidRDefault="00A81A8B" w:rsidP="00A81A8B">
      <w:pPr>
        <w:pStyle w:val="Box2note"/>
        <w:shd w:val="clear" w:color="auto" w:fill="CCFFFF" w:themeFill="accent4"/>
      </w:pPr>
      <w:r>
        <w:t>Religion__~_ |      2295          20           0         20         20</w:t>
      </w:r>
    </w:p>
    <w:p w:rsidR="00A81A8B" w:rsidRDefault="00A81A8B" w:rsidP="00A81A8B">
      <w:pPr>
        <w:pStyle w:val="Box2note"/>
        <w:shd w:val="clear" w:color="auto" w:fill="CCFFFF" w:themeFill="accent4"/>
      </w:pPr>
      <w:r>
        <w:t xml:space="preserve">    mrlPopeQ |      2196    31.73953    30.76663          0        100</w:t>
      </w:r>
    </w:p>
    <w:p w:rsidR="00A81A8B" w:rsidRDefault="00A81A8B" w:rsidP="00A81A8B">
      <w:pPr>
        <w:pStyle w:val="Box2note"/>
        <w:shd w:val="clear" w:color="auto" w:fill="CCFFFF" w:themeFill="accent4"/>
      </w:pPr>
      <w:r>
        <w:t xml:space="preserve">     mrlABCQ |      2194    33.80811    29.68837          0        100</w:t>
      </w:r>
    </w:p>
    <w:p w:rsidR="00A81A8B" w:rsidRDefault="00A81A8B" w:rsidP="00A81A8B">
      <w:pPr>
        <w:pStyle w:val="Box2note"/>
        <w:shd w:val="clear" w:color="auto" w:fill="CCFFFF" w:themeFill="accent4"/>
      </w:pPr>
      <w:r>
        <w:t xml:space="preserve">    mrlFundQ |      2180    35.12615    30.87444          0        100</w:t>
      </w:r>
    </w:p>
    <w:p w:rsidR="00A81A8B" w:rsidRDefault="00A81A8B" w:rsidP="008C438C">
      <w:pPr>
        <w:pStyle w:val="Stata"/>
      </w:pPr>
    </w:p>
    <w:p w:rsidR="00A81A8B" w:rsidRDefault="00A81A8B" w:rsidP="008C438C">
      <w:pPr>
        <w:pStyle w:val="Stata"/>
      </w:pPr>
    </w:p>
    <w:p w:rsidR="00A81A8B" w:rsidRDefault="00A81A8B" w:rsidP="008C438C">
      <w:pPr>
        <w:pStyle w:val="Stata"/>
      </w:pPr>
    </w:p>
    <w:p w:rsidR="00A81A8B" w:rsidRDefault="003E2942" w:rsidP="003E2942">
      <w:pPr>
        <w:pStyle w:val="StataComment"/>
      </w:pPr>
      <w:r>
        <w:t>*Here we list only cases with missing data.</w:t>
      </w:r>
    </w:p>
    <w:p w:rsidR="003E2942" w:rsidRDefault="003E2942" w:rsidP="003E2942">
      <w:pPr>
        <w:pStyle w:val="StataComment"/>
      </w:pPr>
    </w:p>
    <w:p w:rsidR="003E2942" w:rsidRDefault="003E2942" w:rsidP="003E2942">
      <w:pPr>
        <w:pStyle w:val="StataComment"/>
      </w:pPr>
      <w:r>
        <w:t>*There are two distinct kinds: cases that are missing on all three items (and, in this example, on sex and education too). These are people who skipped a whole section of the questionnaire.  These are hard to fix!</w:t>
      </w:r>
    </w:p>
    <w:p w:rsidR="003E2942" w:rsidRDefault="003E2942" w:rsidP="003E2942">
      <w:pPr>
        <w:pStyle w:val="StataComment"/>
      </w:pPr>
    </w:p>
    <w:p w:rsidR="003E2942" w:rsidRDefault="003E2942" w:rsidP="003E2942">
      <w:pPr>
        <w:pStyle w:val="StataComment"/>
      </w:pPr>
      <w:r>
        <w:t xml:space="preserve">*The other kind </w:t>
      </w:r>
      <w:proofErr w:type="gramStart"/>
      <w:r>
        <w:t>are</w:t>
      </w:r>
      <w:proofErr w:type="gramEnd"/>
      <w:r>
        <w:t xml:space="preserve"> folk who answered some of the "moral authority" questions but not all three. These are easy to fix</w:t>
      </w:r>
    </w:p>
    <w:p w:rsidR="003E2942" w:rsidRDefault="003E2942" w:rsidP="003E2942">
      <w:pPr>
        <w:pStyle w:val="Stata"/>
      </w:pPr>
      <w:proofErr w:type="gramStart"/>
      <w:r>
        <w:t xml:space="preserve">list  </w:t>
      </w:r>
      <w:proofErr w:type="spellStart"/>
      <w:r>
        <w:t>maleQ</w:t>
      </w:r>
      <w:proofErr w:type="spellEnd"/>
      <w:proofErr w:type="gramEnd"/>
      <w:r>
        <w:t xml:space="preserve"> </w:t>
      </w:r>
      <w:proofErr w:type="spellStart"/>
      <w:r>
        <w:t>edNowQ</w:t>
      </w:r>
      <w:proofErr w:type="spellEnd"/>
      <w:r>
        <w:t xml:space="preserve"> </w:t>
      </w:r>
      <w:proofErr w:type="spellStart"/>
      <w:r>
        <w:t>mrlPopeQ</w:t>
      </w:r>
      <w:proofErr w:type="spellEnd"/>
      <w:r>
        <w:t xml:space="preserve"> </w:t>
      </w:r>
      <w:proofErr w:type="spellStart"/>
      <w:r>
        <w:t>mrlABCQ</w:t>
      </w:r>
      <w:proofErr w:type="spellEnd"/>
      <w:r>
        <w:t xml:space="preserve"> </w:t>
      </w:r>
      <w:proofErr w:type="spellStart"/>
      <w:r>
        <w:t>mrlFundQ</w:t>
      </w:r>
      <w:proofErr w:type="spellEnd"/>
      <w:r>
        <w:t xml:space="preserve"> if </w:t>
      </w:r>
      <w:proofErr w:type="spellStart"/>
      <w:r>
        <w:t>mrlPopeQ</w:t>
      </w:r>
      <w:proofErr w:type="spellEnd"/>
      <w:r>
        <w:t xml:space="preserve">== . | </w:t>
      </w:r>
      <w:proofErr w:type="spellStart"/>
      <w:proofErr w:type="gramStart"/>
      <w:r>
        <w:t>mrlABCQ</w:t>
      </w:r>
      <w:proofErr w:type="spellEnd"/>
      <w:proofErr w:type="gramEnd"/>
      <w:r>
        <w:t xml:space="preserve">== . </w:t>
      </w:r>
      <w:proofErr w:type="gramStart"/>
      <w:r>
        <w:t xml:space="preserve">|  </w:t>
      </w:r>
      <w:proofErr w:type="spellStart"/>
      <w:r>
        <w:t>mrlFundQ</w:t>
      </w:r>
      <w:proofErr w:type="spellEnd"/>
      <w:proofErr w:type="gramEnd"/>
      <w:r>
        <w:t xml:space="preserve">== . , </w:t>
      </w:r>
      <w:proofErr w:type="spellStart"/>
      <w:proofErr w:type="gramStart"/>
      <w:r>
        <w:t>sep</w:t>
      </w:r>
      <w:proofErr w:type="spellEnd"/>
      <w:r>
        <w:t>(</w:t>
      </w:r>
      <w:proofErr w:type="gramEnd"/>
      <w:r>
        <w:t>0)</w:t>
      </w:r>
    </w:p>
    <w:p w:rsidR="00A81A8B" w:rsidRDefault="00A81A8B" w:rsidP="00A81A8B">
      <w:pPr>
        <w:pStyle w:val="Box2note"/>
        <w:shd w:val="clear" w:color="auto" w:fill="CCFFFF" w:themeFill="accent4"/>
      </w:pPr>
      <w:r>
        <w:t xml:space="preserve">      +------------------------------------------------+</w:t>
      </w:r>
    </w:p>
    <w:p w:rsidR="00A81A8B" w:rsidRDefault="00A81A8B" w:rsidP="00A81A8B">
      <w:pPr>
        <w:pStyle w:val="Box2note"/>
        <w:shd w:val="clear" w:color="auto" w:fill="CCFFFF" w:themeFill="accent4"/>
      </w:pPr>
      <w:r>
        <w:t xml:space="preserve">      | maleQ   edNowQ   mrlPopeQ   mrlABCQ   mrlFundQ |</w:t>
      </w:r>
    </w:p>
    <w:p w:rsidR="00A81A8B" w:rsidRDefault="00A81A8B" w:rsidP="00A81A8B">
      <w:pPr>
        <w:pStyle w:val="Box2note"/>
        <w:shd w:val="clear" w:color="auto" w:fill="CCFFFF" w:themeFill="accent4"/>
      </w:pPr>
      <w:r>
        <w:t xml:space="preserve">      |------------------------------------------------|</w:t>
      </w:r>
    </w:p>
    <w:p w:rsidR="00A81A8B" w:rsidRDefault="00A81A8B" w:rsidP="00A81A8B">
      <w:pPr>
        <w:pStyle w:val="Box2note"/>
        <w:shd w:val="clear" w:color="auto" w:fill="CCFFFF" w:themeFill="accent4"/>
      </w:pPr>
      <w:r>
        <w:t xml:space="preserve">   5. |     .        .          .         .          . |</w:t>
      </w:r>
    </w:p>
    <w:p w:rsidR="00A81A8B" w:rsidRDefault="00A81A8B" w:rsidP="00A81A8B">
      <w:pPr>
        <w:pStyle w:val="Box2note"/>
        <w:shd w:val="clear" w:color="auto" w:fill="CCFFFF" w:themeFill="accent4"/>
      </w:pPr>
      <w:r>
        <w:t xml:space="preserve">   6. |     .        .          .         .          . |</w:t>
      </w:r>
    </w:p>
    <w:p w:rsidR="00A81A8B" w:rsidRDefault="00A81A8B" w:rsidP="00A81A8B">
      <w:pPr>
        <w:pStyle w:val="Box2note"/>
        <w:shd w:val="clear" w:color="auto" w:fill="CCFFFF" w:themeFill="accent4"/>
      </w:pPr>
      <w:r>
        <w:t xml:space="preserve">  12. |     .        .          .         .          . |</w:t>
      </w:r>
    </w:p>
    <w:p w:rsidR="00A81A8B" w:rsidRDefault="00A81A8B" w:rsidP="00A81A8B">
      <w:pPr>
        <w:pStyle w:val="Box2note"/>
        <w:shd w:val="clear" w:color="auto" w:fill="CCFFFF" w:themeFill="accent4"/>
      </w:pPr>
      <w:r>
        <w:t xml:space="preserve">  13. |     .        .          .         .          . |</w:t>
      </w:r>
    </w:p>
    <w:p w:rsidR="00A81A8B" w:rsidRDefault="00A81A8B" w:rsidP="00A81A8B">
      <w:pPr>
        <w:pStyle w:val="Box2note"/>
        <w:shd w:val="clear" w:color="auto" w:fill="CCFFFF" w:themeFill="accent4"/>
      </w:pPr>
      <w:r>
        <w:t xml:space="preserve">  14. |     .        .          .         .          . |</w:t>
      </w:r>
    </w:p>
    <w:p w:rsidR="00A81A8B" w:rsidRDefault="00A81A8B" w:rsidP="00A81A8B">
      <w:pPr>
        <w:pStyle w:val="Box2note"/>
        <w:shd w:val="clear" w:color="auto" w:fill="CCFFFF" w:themeFill="accent4"/>
      </w:pPr>
      <w:r>
        <w:t xml:space="preserve">  16. |     .        .          .         .          . |</w:t>
      </w:r>
    </w:p>
    <w:p w:rsidR="00A81A8B" w:rsidRDefault="00A81A8B" w:rsidP="00A81A8B">
      <w:pPr>
        <w:pStyle w:val="Box2note"/>
        <w:shd w:val="clear" w:color="auto" w:fill="CCFFFF" w:themeFill="accent4"/>
      </w:pPr>
      <w:r>
        <w:t xml:space="preserve">  20. |     .        .          .         .          . |</w:t>
      </w:r>
    </w:p>
    <w:p w:rsidR="00A81A8B" w:rsidRDefault="00A81A8B" w:rsidP="00A81A8B">
      <w:pPr>
        <w:pStyle w:val="Box2note"/>
        <w:shd w:val="clear" w:color="auto" w:fill="CCFFFF" w:themeFill="accent4"/>
      </w:pPr>
      <w:r>
        <w:t xml:space="preserve">  24. |     .        .          .         .          . |</w:t>
      </w:r>
    </w:p>
    <w:p w:rsidR="00A81A8B" w:rsidRDefault="00A81A8B" w:rsidP="00A81A8B">
      <w:pPr>
        <w:pStyle w:val="Box2note"/>
        <w:shd w:val="clear" w:color="auto" w:fill="CCFFFF" w:themeFill="accent4"/>
      </w:pPr>
      <w:r>
        <w:t xml:space="preserve">  26. |     .        .          .         .          . |</w:t>
      </w:r>
    </w:p>
    <w:p w:rsidR="00A81A8B" w:rsidRDefault="00A81A8B" w:rsidP="00A81A8B">
      <w:pPr>
        <w:pStyle w:val="Box2note"/>
        <w:shd w:val="clear" w:color="auto" w:fill="CCFFFF" w:themeFill="accent4"/>
      </w:pPr>
      <w:r>
        <w:t xml:space="preserve">  28. |     .        .          .         .          . |</w:t>
      </w:r>
    </w:p>
    <w:p w:rsidR="00091A27" w:rsidRDefault="00091A27" w:rsidP="00A81A8B">
      <w:pPr>
        <w:pStyle w:val="Box2note"/>
        <w:shd w:val="clear" w:color="auto" w:fill="CCFFFF" w:themeFill="accent4"/>
      </w:pPr>
    </w:p>
    <w:p w:rsidR="003E2942" w:rsidRDefault="003E2942" w:rsidP="00A81A8B">
      <w:pPr>
        <w:pStyle w:val="Box2note"/>
        <w:shd w:val="clear" w:color="auto" w:fill="CCFFFF" w:themeFill="accent4"/>
      </w:pPr>
      <w:r>
        <w:t>...etc...</w:t>
      </w:r>
    </w:p>
    <w:p w:rsidR="00091A27" w:rsidRDefault="00091A27" w:rsidP="00A81A8B">
      <w:pPr>
        <w:pStyle w:val="Box2note"/>
        <w:shd w:val="clear" w:color="auto" w:fill="CCFFFF" w:themeFill="accent4"/>
      </w:pPr>
    </w:p>
    <w:p w:rsidR="00A81A8B" w:rsidRDefault="003E2942" w:rsidP="00A81A8B">
      <w:pPr>
        <w:pStyle w:val="Box2note"/>
        <w:shd w:val="clear" w:color="auto" w:fill="CCFFFF" w:themeFill="accent4"/>
      </w:pPr>
      <w:r>
        <w:t xml:space="preserve"> </w:t>
      </w:r>
      <w:r w:rsidR="00A81A8B">
        <w:t>167. |     .        .          .         .          . |</w:t>
      </w:r>
    </w:p>
    <w:p w:rsidR="00A81A8B" w:rsidRDefault="00A81A8B" w:rsidP="00A81A8B">
      <w:pPr>
        <w:pStyle w:val="Box2note"/>
        <w:shd w:val="clear" w:color="auto" w:fill="CCFFFF" w:themeFill="accent4"/>
      </w:pPr>
      <w:r>
        <w:t xml:space="preserve"> 178. |     1     16.5          .         .          . |</w:t>
      </w:r>
    </w:p>
    <w:p w:rsidR="00A81A8B" w:rsidRDefault="00A81A8B" w:rsidP="00A81A8B">
      <w:pPr>
        <w:pStyle w:val="Box2note"/>
        <w:shd w:val="clear" w:color="auto" w:fill="CCFFFF" w:themeFill="accent4"/>
      </w:pPr>
      <w:r>
        <w:t xml:space="preserve"> 284. |     1     16.5         </w:t>
      </w:r>
      <w:r w:rsidRPr="003E2942">
        <w:rPr>
          <w:highlight w:val="yellow"/>
        </w:rPr>
        <w:t>50        75</w:t>
      </w:r>
      <w:r>
        <w:t xml:space="preserve">          . |</w:t>
      </w:r>
    </w:p>
    <w:p w:rsidR="00A81A8B" w:rsidRDefault="00A81A8B" w:rsidP="00A81A8B">
      <w:pPr>
        <w:pStyle w:val="Box2note"/>
        <w:shd w:val="clear" w:color="auto" w:fill="CCFFFF" w:themeFill="accent4"/>
      </w:pPr>
      <w:r>
        <w:t xml:space="preserve"> 345. |     0     16.5          </w:t>
      </w:r>
      <w:r w:rsidRPr="003E2942">
        <w:rPr>
          <w:highlight w:val="yellow"/>
        </w:rPr>
        <w:t>0         0</w:t>
      </w:r>
      <w:r>
        <w:t xml:space="preserve">          . |</w:t>
      </w:r>
    </w:p>
    <w:p w:rsidR="00A81A8B" w:rsidRDefault="00A81A8B" w:rsidP="00A81A8B">
      <w:pPr>
        <w:pStyle w:val="Box2note"/>
        <w:shd w:val="clear" w:color="auto" w:fill="CCFFFF" w:themeFill="accent4"/>
      </w:pPr>
      <w:r>
        <w:t xml:space="preserve"> 480. |     0     16.5          </w:t>
      </w:r>
      <w:r w:rsidRPr="003E2942">
        <w:rPr>
          <w:highlight w:val="yellow"/>
        </w:rPr>
        <w:t>0         0</w:t>
      </w:r>
      <w:r>
        <w:t xml:space="preserve">          . |</w:t>
      </w:r>
    </w:p>
    <w:p w:rsidR="00A81A8B" w:rsidRDefault="00A81A8B" w:rsidP="00A81A8B">
      <w:pPr>
        <w:pStyle w:val="Box2note"/>
        <w:shd w:val="clear" w:color="auto" w:fill="CCFFFF" w:themeFill="accent4"/>
      </w:pPr>
      <w:r>
        <w:t xml:space="preserve"> 487. |     1     16.5          .         .          . |</w:t>
      </w:r>
    </w:p>
    <w:p w:rsidR="00A81A8B" w:rsidRDefault="00A81A8B" w:rsidP="00A81A8B">
      <w:pPr>
        <w:pStyle w:val="Box2note"/>
        <w:shd w:val="clear" w:color="auto" w:fill="CCFFFF" w:themeFill="accent4"/>
      </w:pPr>
      <w:r>
        <w:t xml:space="preserve"> 494. |     1       13          </w:t>
      </w:r>
      <w:r w:rsidRPr="003E2942">
        <w:rPr>
          <w:highlight w:val="yellow"/>
        </w:rPr>
        <w:t>.         0          0</w:t>
      </w:r>
      <w:r>
        <w:t xml:space="preserve"> |</w:t>
      </w:r>
    </w:p>
    <w:p w:rsidR="00A81A8B" w:rsidRDefault="00A81A8B" w:rsidP="00A81A8B">
      <w:pPr>
        <w:pStyle w:val="Box2note"/>
        <w:shd w:val="clear" w:color="auto" w:fill="CCFFFF" w:themeFill="accent4"/>
      </w:pPr>
      <w:r>
        <w:t xml:space="preserve"> 589. |     0       12          .         .          . |</w:t>
      </w:r>
    </w:p>
    <w:p w:rsidR="00A81A8B" w:rsidRDefault="00A81A8B" w:rsidP="00A81A8B">
      <w:pPr>
        <w:pStyle w:val="Box2note"/>
        <w:shd w:val="clear" w:color="auto" w:fill="CCFFFF" w:themeFill="accent4"/>
      </w:pPr>
      <w:r>
        <w:t xml:space="preserve"> 597. |     0       18          </w:t>
      </w:r>
      <w:r w:rsidRPr="00091A27">
        <w:rPr>
          <w:highlight w:val="yellow"/>
        </w:rPr>
        <w:t>.         0          0</w:t>
      </w:r>
      <w:r>
        <w:t xml:space="preserve"> |</w:t>
      </w:r>
    </w:p>
    <w:p w:rsidR="00A81A8B" w:rsidRDefault="00A81A8B" w:rsidP="00A81A8B">
      <w:pPr>
        <w:pStyle w:val="Box2note"/>
        <w:shd w:val="clear" w:color="auto" w:fill="CCFFFF" w:themeFill="accent4"/>
      </w:pPr>
      <w:r>
        <w:t xml:space="preserve"> 604. |     1       13          </w:t>
      </w:r>
      <w:r w:rsidRPr="00091A27">
        <w:rPr>
          <w:highlight w:val="yellow"/>
        </w:rPr>
        <w:t>0         0</w:t>
      </w:r>
      <w:r>
        <w:t xml:space="preserve">          . |</w:t>
      </w:r>
    </w:p>
    <w:p w:rsidR="00A81A8B" w:rsidRDefault="00A81A8B" w:rsidP="00A81A8B">
      <w:pPr>
        <w:pStyle w:val="Box2note"/>
        <w:shd w:val="clear" w:color="auto" w:fill="CCFFFF" w:themeFill="accent4"/>
      </w:pPr>
      <w:r>
        <w:t xml:space="preserve"> 637. |     1       13          .       </w:t>
      </w:r>
      <w:r w:rsidRPr="00091A27">
        <w:rPr>
          <w:highlight w:val="yellow"/>
        </w:rPr>
        <w:t>100        100</w:t>
      </w:r>
      <w:r>
        <w:t xml:space="preserve"> |</w:t>
      </w:r>
    </w:p>
    <w:p w:rsidR="00A81A8B" w:rsidRDefault="00A81A8B" w:rsidP="00A81A8B">
      <w:pPr>
        <w:pStyle w:val="Box2note"/>
        <w:shd w:val="clear" w:color="auto" w:fill="CCFFFF" w:themeFill="accent4"/>
      </w:pPr>
      <w:r>
        <w:t xml:space="preserve"> 656. |     0     16.5          .         .          . |</w:t>
      </w:r>
    </w:p>
    <w:p w:rsidR="00A81A8B" w:rsidRDefault="00A81A8B" w:rsidP="00A81A8B">
      <w:pPr>
        <w:pStyle w:val="Box2note"/>
        <w:shd w:val="clear" w:color="auto" w:fill="CCFFFF" w:themeFill="accent4"/>
      </w:pPr>
      <w:r>
        <w:t xml:space="preserve"> 759. |     0       18          .         .          . |</w:t>
      </w:r>
    </w:p>
    <w:p w:rsidR="00A81A8B" w:rsidRDefault="00A81A8B" w:rsidP="00A81A8B">
      <w:pPr>
        <w:pStyle w:val="Box2note"/>
        <w:shd w:val="clear" w:color="auto" w:fill="CCFFFF" w:themeFill="accent4"/>
      </w:pPr>
      <w:r>
        <w:t xml:space="preserve"> 865. |     0     16.5         </w:t>
      </w:r>
      <w:r w:rsidRPr="00091A27">
        <w:rPr>
          <w:highlight w:val="yellow"/>
        </w:rPr>
        <w:t>25        25</w:t>
      </w:r>
      <w:r>
        <w:t xml:space="preserve">          . |</w:t>
      </w:r>
    </w:p>
    <w:p w:rsidR="00A81A8B" w:rsidRDefault="00A81A8B" w:rsidP="00A81A8B">
      <w:pPr>
        <w:pStyle w:val="Box2note"/>
        <w:shd w:val="clear" w:color="auto" w:fill="CCFFFF" w:themeFill="accent4"/>
      </w:pPr>
      <w:r>
        <w:t xml:space="preserve"> 898. |     1       13          .         .          . |</w:t>
      </w:r>
    </w:p>
    <w:p w:rsidR="00A81A8B" w:rsidRDefault="00A81A8B" w:rsidP="00A81A8B">
      <w:pPr>
        <w:pStyle w:val="Box2note"/>
        <w:shd w:val="clear" w:color="auto" w:fill="CCFFFF" w:themeFill="accent4"/>
      </w:pPr>
      <w:r>
        <w:t xml:space="preserve"> 918. |     0       12          </w:t>
      </w:r>
      <w:r w:rsidRPr="00091A27">
        <w:rPr>
          <w:highlight w:val="yellow"/>
        </w:rPr>
        <w:t>.       100        100</w:t>
      </w:r>
      <w:r>
        <w:t xml:space="preserve"> |</w:t>
      </w:r>
    </w:p>
    <w:p w:rsidR="00A81A8B" w:rsidRDefault="00A81A8B" w:rsidP="00A81A8B">
      <w:pPr>
        <w:pStyle w:val="Box2note"/>
        <w:shd w:val="clear" w:color="auto" w:fill="CCFFFF" w:themeFill="accent4"/>
      </w:pPr>
      <w:r>
        <w:t xml:space="preserve"> 994. |     1     16.5         </w:t>
      </w:r>
      <w:r w:rsidRPr="00091A27">
        <w:rPr>
          <w:highlight w:val="yellow"/>
        </w:rPr>
        <w:t>50         .         50</w:t>
      </w:r>
      <w:r>
        <w:t xml:space="preserve"> |</w:t>
      </w:r>
      <w:r w:rsidR="00091A27">
        <w:t xml:space="preserve">  </w:t>
      </w:r>
    </w:p>
    <w:p w:rsidR="00A81A8B" w:rsidRDefault="00A81A8B" w:rsidP="00A81A8B">
      <w:pPr>
        <w:pStyle w:val="Box2note"/>
        <w:shd w:val="clear" w:color="auto" w:fill="CCFFFF" w:themeFill="accent4"/>
      </w:pPr>
      <w:r>
        <w:t>1033. |     0       14          .         .          . |</w:t>
      </w:r>
    </w:p>
    <w:p w:rsidR="00A81A8B" w:rsidRDefault="00A81A8B" w:rsidP="00A81A8B">
      <w:pPr>
        <w:pStyle w:val="Box2note"/>
        <w:shd w:val="clear" w:color="auto" w:fill="CCFFFF" w:themeFill="accent4"/>
      </w:pPr>
      <w:r>
        <w:t>1120. |     0       14         50        50          . |</w:t>
      </w:r>
    </w:p>
    <w:p w:rsidR="00A81A8B" w:rsidRDefault="00A81A8B" w:rsidP="00A81A8B">
      <w:pPr>
        <w:pStyle w:val="Box2note"/>
        <w:shd w:val="clear" w:color="auto" w:fill="CCFFFF" w:themeFill="accent4"/>
      </w:pPr>
      <w:r>
        <w:t>1144. |     0       13         25        25          . |</w:t>
      </w:r>
    </w:p>
    <w:p w:rsidR="00A81A8B" w:rsidRDefault="00A81A8B" w:rsidP="00A81A8B">
      <w:pPr>
        <w:pStyle w:val="Box2note"/>
        <w:shd w:val="clear" w:color="auto" w:fill="CCFFFF" w:themeFill="accent4"/>
      </w:pPr>
      <w:r>
        <w:t>1150. |     0       13         25        75          . |</w:t>
      </w:r>
    </w:p>
    <w:p w:rsidR="00A81A8B" w:rsidRDefault="00A81A8B" w:rsidP="00A81A8B">
      <w:pPr>
        <w:pStyle w:val="Box2note"/>
        <w:shd w:val="clear" w:color="auto" w:fill="CCFFFF" w:themeFill="accent4"/>
      </w:pPr>
      <w:r>
        <w:t>1217. |     0     16.5          0         0          . |</w:t>
      </w:r>
    </w:p>
    <w:p w:rsidR="00A81A8B" w:rsidRDefault="00A81A8B" w:rsidP="00A81A8B">
      <w:pPr>
        <w:pStyle w:val="Box2note"/>
        <w:shd w:val="clear" w:color="auto" w:fill="CCFFFF" w:themeFill="accent4"/>
      </w:pPr>
      <w:r>
        <w:t>1242. |     1       12          .         .          . |</w:t>
      </w:r>
    </w:p>
    <w:p w:rsidR="00A81A8B" w:rsidRDefault="00A81A8B" w:rsidP="00A81A8B">
      <w:pPr>
        <w:pStyle w:val="Box2note"/>
        <w:shd w:val="clear" w:color="auto" w:fill="CCFFFF" w:themeFill="accent4"/>
      </w:pPr>
      <w:r>
        <w:t>1269. |     0       13          0         0          . |</w:t>
      </w:r>
    </w:p>
    <w:p w:rsidR="00A81A8B" w:rsidRDefault="00A81A8B" w:rsidP="00A81A8B">
      <w:pPr>
        <w:pStyle w:val="Box2note"/>
        <w:shd w:val="clear" w:color="auto" w:fill="CCFFFF" w:themeFill="accent4"/>
      </w:pPr>
      <w:r>
        <w:t>1274. |     1       13         25        25          . |</w:t>
      </w:r>
    </w:p>
    <w:p w:rsidR="00A81A8B" w:rsidRDefault="00A81A8B" w:rsidP="00A81A8B">
      <w:pPr>
        <w:pStyle w:val="Box2note"/>
        <w:shd w:val="clear" w:color="auto" w:fill="CCFFFF" w:themeFill="accent4"/>
      </w:pPr>
      <w:r>
        <w:t>1281. |     0     16.5          0         .         75 |</w:t>
      </w:r>
    </w:p>
    <w:p w:rsidR="00A81A8B" w:rsidRDefault="00A81A8B" w:rsidP="00A81A8B">
      <w:pPr>
        <w:pStyle w:val="Box2note"/>
        <w:shd w:val="clear" w:color="auto" w:fill="CCFFFF" w:themeFill="accent4"/>
      </w:pPr>
      <w:r>
        <w:t>1296. |     0       13         50        50          . |</w:t>
      </w:r>
    </w:p>
    <w:p w:rsidR="00A81A8B" w:rsidRDefault="00A81A8B" w:rsidP="00A81A8B">
      <w:pPr>
        <w:pStyle w:val="Box2note"/>
        <w:shd w:val="clear" w:color="auto" w:fill="CCFFFF" w:themeFill="accent4"/>
      </w:pPr>
      <w:r>
        <w:t>1317. |     1     16.5          0         0          . |</w:t>
      </w:r>
    </w:p>
    <w:p w:rsidR="00A81A8B" w:rsidRDefault="00A81A8B" w:rsidP="00A81A8B">
      <w:pPr>
        <w:pStyle w:val="Box2note"/>
        <w:shd w:val="clear" w:color="auto" w:fill="CCFFFF" w:themeFill="accent4"/>
      </w:pPr>
      <w:r>
        <w:t>1321. |     1       18          0         0          . |</w:t>
      </w:r>
    </w:p>
    <w:p w:rsidR="00A81A8B" w:rsidRDefault="00A81A8B" w:rsidP="00A81A8B">
      <w:pPr>
        <w:pStyle w:val="Box2note"/>
        <w:shd w:val="clear" w:color="auto" w:fill="CCFFFF" w:themeFill="accent4"/>
      </w:pPr>
      <w:r>
        <w:t>1368. |     1       13          .         .          . |</w:t>
      </w:r>
    </w:p>
    <w:p w:rsidR="00A81A8B" w:rsidRDefault="00A81A8B" w:rsidP="00A81A8B">
      <w:pPr>
        <w:pStyle w:val="Box2note"/>
        <w:shd w:val="clear" w:color="auto" w:fill="CCFFFF" w:themeFill="accent4"/>
      </w:pPr>
      <w:r>
        <w:t>1377. |     1       12          .        50         50 |</w:t>
      </w:r>
    </w:p>
    <w:p w:rsidR="00A81A8B" w:rsidRDefault="00A81A8B" w:rsidP="00A81A8B">
      <w:pPr>
        <w:pStyle w:val="Box2note"/>
        <w:shd w:val="clear" w:color="auto" w:fill="CCFFFF" w:themeFill="accent4"/>
      </w:pPr>
      <w:r>
        <w:t>1385. |     1       13          .         .          . |</w:t>
      </w:r>
    </w:p>
    <w:p w:rsidR="00A81A8B" w:rsidRDefault="00A81A8B" w:rsidP="00A81A8B">
      <w:pPr>
        <w:pStyle w:val="Box2note"/>
        <w:shd w:val="clear" w:color="auto" w:fill="CCFFFF" w:themeFill="accent4"/>
      </w:pPr>
      <w:r>
        <w:t>1390. |     0       18          0         0          . |</w:t>
      </w:r>
    </w:p>
    <w:p w:rsidR="00A81A8B" w:rsidRDefault="00A81A8B" w:rsidP="00A81A8B">
      <w:pPr>
        <w:pStyle w:val="Box2note"/>
        <w:shd w:val="clear" w:color="auto" w:fill="CCFFFF" w:themeFill="accent4"/>
      </w:pPr>
      <w:r>
        <w:t>1435. |     0       13         50         .         75 |</w:t>
      </w:r>
    </w:p>
    <w:p w:rsidR="00A81A8B" w:rsidRDefault="00A81A8B" w:rsidP="00A81A8B">
      <w:pPr>
        <w:pStyle w:val="Box2note"/>
        <w:shd w:val="clear" w:color="auto" w:fill="CCFFFF" w:themeFill="accent4"/>
      </w:pPr>
      <w:r>
        <w:t>1449. |     0       13          .        50         25 |</w:t>
      </w:r>
    </w:p>
    <w:p w:rsidR="00A81A8B" w:rsidRDefault="00A81A8B" w:rsidP="00A81A8B">
      <w:pPr>
        <w:pStyle w:val="Box2note"/>
        <w:shd w:val="clear" w:color="auto" w:fill="CCFFFF" w:themeFill="accent4"/>
      </w:pPr>
      <w:r>
        <w:t>1506. |     0       14         50         .         50 |</w:t>
      </w:r>
    </w:p>
    <w:p w:rsidR="00A81A8B" w:rsidRDefault="00A81A8B" w:rsidP="00A81A8B">
      <w:pPr>
        <w:pStyle w:val="Box2note"/>
        <w:shd w:val="clear" w:color="auto" w:fill="CCFFFF" w:themeFill="accent4"/>
      </w:pPr>
      <w:r>
        <w:t>1528. |     0       18          0         .          0 |</w:t>
      </w:r>
    </w:p>
    <w:p w:rsidR="00A81A8B" w:rsidRDefault="00A81A8B" w:rsidP="00A81A8B">
      <w:pPr>
        <w:pStyle w:val="Box2note"/>
        <w:shd w:val="clear" w:color="auto" w:fill="CCFFFF" w:themeFill="accent4"/>
      </w:pPr>
      <w:r>
        <w:t>1565. |     0       13          .         .          . |</w:t>
      </w:r>
    </w:p>
    <w:p w:rsidR="00A81A8B" w:rsidRDefault="00A81A8B" w:rsidP="00A81A8B">
      <w:pPr>
        <w:pStyle w:val="Box2note"/>
        <w:shd w:val="clear" w:color="auto" w:fill="CCFFFF" w:themeFill="accent4"/>
      </w:pPr>
      <w:r>
        <w:t>1645. |     0       13          0         0          . |</w:t>
      </w:r>
    </w:p>
    <w:p w:rsidR="00A81A8B" w:rsidRDefault="00A81A8B" w:rsidP="00A81A8B">
      <w:pPr>
        <w:pStyle w:val="Box2note"/>
        <w:shd w:val="clear" w:color="auto" w:fill="CCFFFF" w:themeFill="accent4"/>
      </w:pPr>
      <w:r>
        <w:t>1826. |     1       12         50        50          . |</w:t>
      </w:r>
    </w:p>
    <w:p w:rsidR="00A81A8B" w:rsidRDefault="00A81A8B" w:rsidP="00A81A8B">
      <w:pPr>
        <w:pStyle w:val="Box2note"/>
        <w:shd w:val="clear" w:color="auto" w:fill="CCFFFF" w:themeFill="accent4"/>
      </w:pPr>
      <w:r>
        <w:t>1862. |     0       14          0         0          . |</w:t>
      </w:r>
    </w:p>
    <w:p w:rsidR="00A81A8B" w:rsidRDefault="00A81A8B" w:rsidP="00A81A8B">
      <w:pPr>
        <w:pStyle w:val="Box2note"/>
        <w:shd w:val="clear" w:color="auto" w:fill="CCFFFF" w:themeFill="accent4"/>
      </w:pPr>
      <w:r>
        <w:t>1891. |     0       18          0         0          . |</w:t>
      </w:r>
    </w:p>
    <w:p w:rsidR="00A81A8B" w:rsidRDefault="00A81A8B" w:rsidP="00A81A8B">
      <w:pPr>
        <w:pStyle w:val="Box2note"/>
        <w:shd w:val="clear" w:color="auto" w:fill="CCFFFF" w:themeFill="accent4"/>
      </w:pPr>
      <w:r>
        <w:t>1899. |     0       12          .         .          . |</w:t>
      </w:r>
    </w:p>
    <w:p w:rsidR="00A81A8B" w:rsidRDefault="00A81A8B" w:rsidP="00A81A8B">
      <w:pPr>
        <w:pStyle w:val="Box2note"/>
        <w:shd w:val="clear" w:color="auto" w:fill="CCFFFF" w:themeFill="accent4"/>
      </w:pPr>
      <w:r>
        <w:t>1904. |     0       18          0        50          . |</w:t>
      </w:r>
    </w:p>
    <w:p w:rsidR="00A81A8B" w:rsidRDefault="00A81A8B" w:rsidP="00A81A8B">
      <w:pPr>
        <w:pStyle w:val="Box2note"/>
        <w:shd w:val="clear" w:color="auto" w:fill="CCFFFF" w:themeFill="accent4"/>
      </w:pPr>
      <w:r>
        <w:t>1971. |     .       12          0         0          . |</w:t>
      </w:r>
    </w:p>
    <w:p w:rsidR="00A81A8B" w:rsidRDefault="00A81A8B" w:rsidP="00A81A8B">
      <w:pPr>
        <w:pStyle w:val="Box2note"/>
        <w:shd w:val="clear" w:color="auto" w:fill="CCFFFF" w:themeFill="accent4"/>
      </w:pPr>
      <w:r>
        <w:t>2006. |     0       13          .         .          . |</w:t>
      </w:r>
    </w:p>
    <w:p w:rsidR="00A81A8B" w:rsidRDefault="00A81A8B" w:rsidP="00A81A8B">
      <w:pPr>
        <w:pStyle w:val="Box2note"/>
        <w:shd w:val="clear" w:color="auto" w:fill="CCFFFF" w:themeFill="accent4"/>
      </w:pPr>
      <w:r>
        <w:t>2033. |     0       13          0         .         75 |</w:t>
      </w:r>
    </w:p>
    <w:p w:rsidR="00A81A8B" w:rsidRDefault="00A81A8B" w:rsidP="00A81A8B">
      <w:pPr>
        <w:pStyle w:val="Box2note"/>
        <w:shd w:val="clear" w:color="auto" w:fill="CCFFFF" w:themeFill="accent4"/>
      </w:pPr>
      <w:r>
        <w:t>2157. |     0       10          .         .          . |</w:t>
      </w:r>
    </w:p>
    <w:p w:rsidR="00A81A8B" w:rsidRDefault="00A81A8B" w:rsidP="00A81A8B">
      <w:pPr>
        <w:pStyle w:val="Box2note"/>
        <w:shd w:val="clear" w:color="auto" w:fill="CCFFFF" w:themeFill="accent4"/>
      </w:pPr>
      <w:r>
        <w:t>2226. |     1       11         25         .         25 |</w:t>
      </w:r>
    </w:p>
    <w:p w:rsidR="00A81A8B" w:rsidRDefault="00A81A8B" w:rsidP="00A81A8B">
      <w:pPr>
        <w:pStyle w:val="Box2note"/>
        <w:shd w:val="clear" w:color="auto" w:fill="CCFFFF" w:themeFill="accent4"/>
      </w:pPr>
      <w:r>
        <w:t>2284. |     .       12          .         .          . |</w:t>
      </w:r>
    </w:p>
    <w:p w:rsidR="00A81A8B" w:rsidRDefault="00A81A8B" w:rsidP="00A81A8B">
      <w:pPr>
        <w:pStyle w:val="Box2note"/>
        <w:shd w:val="clear" w:color="auto" w:fill="CCFFFF" w:themeFill="accent4"/>
      </w:pPr>
      <w:r>
        <w:t xml:space="preserve">      +------------------------------------------------+</w:t>
      </w:r>
    </w:p>
    <w:p w:rsidR="008C438C" w:rsidRDefault="008C438C" w:rsidP="008C438C">
      <w:pPr>
        <w:pStyle w:val="Stata"/>
      </w:pPr>
    </w:p>
    <w:p w:rsidR="00091A27" w:rsidRDefault="00091A27" w:rsidP="008C438C">
      <w:pPr>
        <w:pStyle w:val="Stata"/>
      </w:pPr>
    </w:p>
    <w:p w:rsidR="00091A27" w:rsidRDefault="00091A27" w:rsidP="00091A27">
      <w:pPr>
        <w:pStyle w:val="StataComment"/>
      </w:pPr>
      <w:r>
        <w:t>*correlations &amp; regressions are normally only for cases that answered all questions. So here we would have</w:t>
      </w:r>
      <w:r w:rsidR="00EB7F91">
        <w:t xml:space="preserve"> for a typical analysis</w:t>
      </w:r>
      <w:r>
        <w:t xml:space="preserve"> (</w:t>
      </w:r>
      <w:r w:rsidRPr="00C071F5">
        <w:rPr>
          <w:highlight w:val="yellow"/>
        </w:rPr>
        <w:t>with only 209</w:t>
      </w:r>
      <w:r w:rsidR="00EB7F91" w:rsidRPr="00C071F5">
        <w:rPr>
          <w:highlight w:val="yellow"/>
        </w:rPr>
        <w:t>1</w:t>
      </w:r>
      <w:r w:rsidRPr="00C071F5">
        <w:rPr>
          <w:highlight w:val="yellow"/>
        </w:rPr>
        <w:t xml:space="preserve"> cases</w:t>
      </w:r>
      <w:r>
        <w:t>):</w:t>
      </w:r>
    </w:p>
    <w:p w:rsidR="00EB7F91" w:rsidRDefault="00EB7F91" w:rsidP="00091A27">
      <w:pPr>
        <w:pStyle w:val="StataComment"/>
      </w:pPr>
    </w:p>
    <w:p w:rsidR="00EB7F91" w:rsidRDefault="00EB7F91" w:rsidP="00EB7F91">
      <w:pPr>
        <w:pStyle w:val="Box2note"/>
        <w:pBdr>
          <w:left w:val="dashed" w:sz="4" w:space="0" w:color="0000FF"/>
        </w:pBdr>
        <w:shd w:val="clear" w:color="auto" w:fill="CCFFFF" w:themeFill="accent4"/>
      </w:pPr>
      <w:r>
        <w:t>. corr cHumn9  maleQ edNowQ  mrlPopeQ mrlABCQ mrlFundQ</w:t>
      </w:r>
    </w:p>
    <w:p w:rsidR="00EB7F91" w:rsidRDefault="00EB7F91" w:rsidP="00EB7F91">
      <w:pPr>
        <w:pStyle w:val="Box2note"/>
        <w:pBdr>
          <w:left w:val="dashed" w:sz="4" w:space="0" w:color="0000FF"/>
        </w:pBdr>
        <w:shd w:val="clear" w:color="auto" w:fill="CCFFFF" w:themeFill="accent4"/>
      </w:pPr>
      <w:r w:rsidRPr="00EB7F91">
        <w:rPr>
          <w:highlight w:val="yellow"/>
        </w:rPr>
        <w:t>(obs=2091)</w:t>
      </w:r>
    </w:p>
    <w:p w:rsidR="00EB7F91" w:rsidRDefault="00EB7F91" w:rsidP="00EB7F91">
      <w:pPr>
        <w:pStyle w:val="Box2note"/>
        <w:pBdr>
          <w:left w:val="dashed" w:sz="4" w:space="0" w:color="0000FF"/>
        </w:pBdr>
        <w:shd w:val="clear" w:color="auto" w:fill="CCFFFF" w:themeFill="accent4"/>
      </w:pPr>
      <w:r>
        <w:t xml:space="preserve">             |   cHumn9    maleQ   edNowQ mrlPopeQ  mrlABCQ mrlFundQ</w:t>
      </w:r>
    </w:p>
    <w:p w:rsidR="00EB7F91" w:rsidRDefault="00EB7F91" w:rsidP="00EB7F91">
      <w:pPr>
        <w:pStyle w:val="Box2note"/>
        <w:pBdr>
          <w:left w:val="dashed" w:sz="4" w:space="0" w:color="0000FF"/>
        </w:pBdr>
        <w:shd w:val="clear" w:color="auto" w:fill="CCFFFF" w:themeFill="accent4"/>
      </w:pPr>
      <w:r>
        <w:t>-------------+------------------------------------------------------</w:t>
      </w:r>
    </w:p>
    <w:p w:rsidR="00EB7F91" w:rsidRDefault="00EB7F91" w:rsidP="00EB7F91">
      <w:pPr>
        <w:pStyle w:val="Box2note"/>
        <w:pBdr>
          <w:left w:val="dashed" w:sz="4" w:space="0" w:color="0000FF"/>
        </w:pBdr>
        <w:shd w:val="clear" w:color="auto" w:fill="CCFFFF" w:themeFill="accent4"/>
      </w:pPr>
      <w:r>
        <w:t xml:space="preserve">      cHumn9 |   1.0000</w:t>
      </w:r>
    </w:p>
    <w:p w:rsidR="00EB7F91" w:rsidRDefault="00EB7F91" w:rsidP="00EB7F91">
      <w:pPr>
        <w:pStyle w:val="Box2note"/>
        <w:pBdr>
          <w:left w:val="dashed" w:sz="4" w:space="0" w:color="0000FF"/>
        </w:pBdr>
        <w:shd w:val="clear" w:color="auto" w:fill="CCFFFF" w:themeFill="accent4"/>
      </w:pPr>
      <w:r>
        <w:t xml:space="preserve">       maleQ |   0.1843   1.0000</w:t>
      </w:r>
    </w:p>
    <w:p w:rsidR="00EB7F91" w:rsidRDefault="00EB7F91" w:rsidP="00EB7F91">
      <w:pPr>
        <w:pStyle w:val="Box2note"/>
        <w:pBdr>
          <w:left w:val="dashed" w:sz="4" w:space="0" w:color="0000FF"/>
        </w:pBdr>
        <w:shd w:val="clear" w:color="auto" w:fill="CCFFFF" w:themeFill="accent4"/>
      </w:pPr>
      <w:r>
        <w:t xml:space="preserve">      edNowQ |  -0.0458   0.0300   1.0000</w:t>
      </w:r>
    </w:p>
    <w:p w:rsidR="00EB7F91" w:rsidRDefault="00EB7F91" w:rsidP="00EB7F91">
      <w:pPr>
        <w:pStyle w:val="Box2note"/>
        <w:pBdr>
          <w:left w:val="dashed" w:sz="4" w:space="0" w:color="0000FF"/>
        </w:pBdr>
        <w:shd w:val="clear" w:color="auto" w:fill="CCFFFF" w:themeFill="accent4"/>
      </w:pPr>
      <w:r>
        <w:t xml:space="preserve">    mrlPopeQ |   0.2229   0.0663  -0.0364   1.0000</w:t>
      </w:r>
    </w:p>
    <w:p w:rsidR="00EB7F91" w:rsidRDefault="00EB7F91" w:rsidP="00EB7F91">
      <w:pPr>
        <w:pStyle w:val="Box2note"/>
        <w:pBdr>
          <w:left w:val="dashed" w:sz="4" w:space="0" w:color="0000FF"/>
        </w:pBdr>
        <w:shd w:val="clear" w:color="auto" w:fill="CCFFFF" w:themeFill="accent4"/>
      </w:pPr>
      <w:r>
        <w:t xml:space="preserve">     mrlABCQ |   0.2231   0.0512  -0.0293   0.8222   1.0000</w:t>
      </w:r>
    </w:p>
    <w:p w:rsidR="00EB7F91" w:rsidRDefault="00EB7F91" w:rsidP="00EB7F91">
      <w:pPr>
        <w:pStyle w:val="Box2note"/>
        <w:pBdr>
          <w:left w:val="dashed" w:sz="4" w:space="0" w:color="0000FF"/>
        </w:pBdr>
        <w:shd w:val="clear" w:color="auto" w:fill="CCFFFF" w:themeFill="accent4"/>
      </w:pPr>
      <w:r>
        <w:t xml:space="preserve">    mrlFundQ |   0.1915   0.0547  -0.0608   0.7757   0.8842   1.0000</w:t>
      </w:r>
    </w:p>
    <w:p w:rsidR="00EB7F91" w:rsidRDefault="00EB7F91" w:rsidP="00EB7F91">
      <w:pPr>
        <w:pStyle w:val="Stata"/>
      </w:pPr>
    </w:p>
    <w:p w:rsidR="00EB7F91" w:rsidRDefault="00EB7F91" w:rsidP="00091A27">
      <w:pPr>
        <w:pStyle w:val="StataComment"/>
      </w:pPr>
    </w:p>
    <w:p w:rsidR="00EB7F91" w:rsidRDefault="00EB7F91" w:rsidP="00C071F5">
      <w:pPr>
        <w:pStyle w:val="Stata"/>
      </w:pPr>
      <w:proofErr w:type="gramStart"/>
      <w:r>
        <w:t>regress</w:t>
      </w:r>
      <w:proofErr w:type="gramEnd"/>
      <w:r>
        <w:t xml:space="preserve"> cHumn9  </w:t>
      </w:r>
      <w:proofErr w:type="spellStart"/>
      <w:r>
        <w:t>maleQ</w:t>
      </w:r>
      <w:proofErr w:type="spellEnd"/>
      <w:r>
        <w:t xml:space="preserve"> </w:t>
      </w:r>
      <w:proofErr w:type="spellStart"/>
      <w:r>
        <w:t>edNowQ</w:t>
      </w:r>
      <w:proofErr w:type="spellEnd"/>
      <w:r>
        <w:t xml:space="preserve">  </w:t>
      </w:r>
      <w:proofErr w:type="spellStart"/>
      <w:r>
        <w:t>mrlPopeQ</w:t>
      </w:r>
      <w:proofErr w:type="spellEnd"/>
      <w:r>
        <w:t xml:space="preserve"> </w:t>
      </w:r>
      <w:proofErr w:type="spellStart"/>
      <w:r>
        <w:t>mrlABCQ</w:t>
      </w:r>
      <w:proofErr w:type="spellEnd"/>
      <w:r>
        <w:t xml:space="preserve"> </w:t>
      </w:r>
      <w:proofErr w:type="spellStart"/>
      <w:r>
        <w:t>mrlFundQ</w:t>
      </w:r>
      <w:proofErr w:type="spellEnd"/>
      <w:r w:rsidR="00C071F5">
        <w:t>, beta</w:t>
      </w:r>
    </w:p>
    <w:p w:rsidR="00C071F5" w:rsidRDefault="00C071F5" w:rsidP="00C071F5">
      <w:pPr>
        <w:pStyle w:val="Box2note"/>
        <w:shd w:val="clear" w:color="auto" w:fill="CCFFFF" w:themeFill="accent4"/>
      </w:pPr>
      <w:r>
        <w:t xml:space="preserve">      Source |       SS       df       MS              </w:t>
      </w:r>
      <w:r w:rsidRPr="00C071F5">
        <w:rPr>
          <w:highlight w:val="yellow"/>
        </w:rPr>
        <w:t>Number of obs =    2091</w:t>
      </w:r>
    </w:p>
    <w:p w:rsidR="00C071F5" w:rsidRDefault="00C071F5" w:rsidP="00C071F5">
      <w:pPr>
        <w:pStyle w:val="Box2note"/>
        <w:shd w:val="clear" w:color="auto" w:fill="CCFFFF" w:themeFill="accent4"/>
      </w:pPr>
      <w:r>
        <w:t>-------------+------------------------------           F(  5,  2085) =   39.44</w:t>
      </w:r>
    </w:p>
    <w:p w:rsidR="00C071F5" w:rsidRDefault="00C071F5" w:rsidP="00C071F5">
      <w:pPr>
        <w:pStyle w:val="Box2note"/>
        <w:shd w:val="clear" w:color="auto" w:fill="CCFFFF" w:themeFill="accent4"/>
      </w:pPr>
      <w:r>
        <w:t xml:space="preserve">       Model |  146661.116     5  29332.2232           Prob &gt; F      =  0.0000</w:t>
      </w:r>
    </w:p>
    <w:p w:rsidR="00C071F5" w:rsidRDefault="00C071F5" w:rsidP="00C071F5">
      <w:pPr>
        <w:pStyle w:val="Box2note"/>
        <w:shd w:val="clear" w:color="auto" w:fill="CCFFFF" w:themeFill="accent4"/>
      </w:pPr>
      <w:r>
        <w:t xml:space="preserve">    Residual |  1550730.98  2085  743.755866           R-squared     =  0.0864</w:t>
      </w:r>
    </w:p>
    <w:p w:rsidR="00C071F5" w:rsidRDefault="00C071F5" w:rsidP="00C071F5">
      <w:pPr>
        <w:pStyle w:val="Box2note"/>
        <w:shd w:val="clear" w:color="auto" w:fill="CCFFFF" w:themeFill="accent4"/>
      </w:pPr>
      <w:r>
        <w:t>-------------+------------------------------           Adj R-squared =  0.0842</w:t>
      </w:r>
    </w:p>
    <w:p w:rsidR="00C071F5" w:rsidRDefault="00C071F5" w:rsidP="00C071F5">
      <w:pPr>
        <w:pStyle w:val="Box2note"/>
        <w:shd w:val="clear" w:color="auto" w:fill="CCFFFF" w:themeFill="accent4"/>
      </w:pPr>
      <w:r>
        <w:t xml:space="preserve">       Total |   1697392.1  2090  812.149329           Root MSE      =  27.272</w:t>
      </w:r>
    </w:p>
    <w:p w:rsidR="00C071F5" w:rsidRDefault="00C071F5" w:rsidP="00C071F5">
      <w:pPr>
        <w:pStyle w:val="Box2note"/>
        <w:shd w:val="clear" w:color="auto" w:fill="CCFFFF" w:themeFill="accent4"/>
      </w:pPr>
    </w:p>
    <w:p w:rsidR="00C071F5" w:rsidRDefault="00C071F5" w:rsidP="00C071F5">
      <w:pPr>
        <w:pStyle w:val="Box2note"/>
        <w:shd w:val="clear" w:color="auto" w:fill="CCFFFF" w:themeFill="accent4"/>
      </w:pPr>
      <w:r>
        <w:t>------------------------------------------------------------------------------</w:t>
      </w:r>
    </w:p>
    <w:p w:rsidR="00C071F5" w:rsidRDefault="00C071F5" w:rsidP="00C071F5">
      <w:pPr>
        <w:pStyle w:val="Box2note"/>
        <w:shd w:val="clear" w:color="auto" w:fill="CCFFFF" w:themeFill="accent4"/>
      </w:pPr>
      <w:r>
        <w:t xml:space="preserve">      cHumn9 |      Coef.   Std. Err.      t    P&gt;|t|                     Beta</w:t>
      </w:r>
    </w:p>
    <w:p w:rsidR="00C071F5" w:rsidRDefault="00C071F5" w:rsidP="00C071F5">
      <w:pPr>
        <w:pStyle w:val="Box2note"/>
        <w:shd w:val="clear" w:color="auto" w:fill="CCFFFF" w:themeFill="accent4"/>
      </w:pPr>
      <w:r>
        <w:t>-------------+----------------------------------------------------------------</w:t>
      </w:r>
    </w:p>
    <w:p w:rsidR="00C071F5" w:rsidRDefault="00C071F5" w:rsidP="00C071F5">
      <w:pPr>
        <w:pStyle w:val="Box2note"/>
        <w:shd w:val="clear" w:color="auto" w:fill="CCFFFF" w:themeFill="accent4"/>
      </w:pPr>
      <w:r>
        <w:t xml:space="preserve">       maleQ |   9.834163   1.196426     8.22   0.000                 .1725511</w:t>
      </w:r>
    </w:p>
    <w:p w:rsidR="00C071F5" w:rsidRDefault="00C071F5" w:rsidP="00C071F5">
      <w:pPr>
        <w:pStyle w:val="Box2note"/>
        <w:shd w:val="clear" w:color="auto" w:fill="CCFFFF" w:themeFill="accent4"/>
      </w:pPr>
      <w:r>
        <w:t xml:space="preserve">      edNowQ |   -.571297    .262947    -2.17   0.030                 -.045654</w:t>
      </w:r>
    </w:p>
    <w:p w:rsidR="00C071F5" w:rsidRDefault="00C071F5" w:rsidP="00C071F5">
      <w:pPr>
        <w:pStyle w:val="Box2note"/>
        <w:shd w:val="clear" w:color="auto" w:fill="CCFFFF" w:themeFill="accent4"/>
      </w:pPr>
      <w:r>
        <w:t xml:space="preserve">    mrlPopeQ |   .1082996   .0345968     3.13   0.002                 .1172061</w:t>
      </w:r>
    </w:p>
    <w:p w:rsidR="00C071F5" w:rsidRDefault="00C071F5" w:rsidP="00C071F5">
      <w:pPr>
        <w:pStyle w:val="Box2note"/>
        <w:shd w:val="clear" w:color="auto" w:fill="CCFFFF" w:themeFill="accent4"/>
      </w:pPr>
      <w:r>
        <w:t xml:space="preserve">     mrlABCQ |   .1690391   .0485752     3.48   0.001                 .1761712</w:t>
      </w:r>
    </w:p>
    <w:p w:rsidR="00C071F5" w:rsidRDefault="00C071F5" w:rsidP="00C071F5">
      <w:pPr>
        <w:pStyle w:val="Box2note"/>
        <w:shd w:val="clear" w:color="auto" w:fill="CCFFFF" w:themeFill="accent4"/>
      </w:pPr>
      <w:r>
        <w:t xml:space="preserve">    mrlFundQ |  -.0623897   .0423037    -1.47   0.140                 -.067417</w:t>
      </w:r>
    </w:p>
    <w:p w:rsidR="00C071F5" w:rsidRDefault="00C071F5" w:rsidP="00C071F5">
      <w:pPr>
        <w:pStyle w:val="Box2note"/>
        <w:shd w:val="clear" w:color="auto" w:fill="CCFFFF" w:themeFill="accent4"/>
      </w:pPr>
      <w:r>
        <w:t xml:space="preserve">       _cons |   19.95576   3.870153     5.16   0.000                        .</w:t>
      </w:r>
    </w:p>
    <w:p w:rsidR="00EB7F91" w:rsidRDefault="00C071F5" w:rsidP="00C071F5">
      <w:pPr>
        <w:pStyle w:val="Box2note"/>
        <w:shd w:val="clear" w:color="auto" w:fill="CCFFFF" w:themeFill="accent4"/>
      </w:pPr>
      <w:r>
        <w:t>------------------------------------------------------------------------------</w:t>
      </w:r>
    </w:p>
    <w:p w:rsidR="00091A27" w:rsidRDefault="00091A27" w:rsidP="008C438C">
      <w:pPr>
        <w:pStyle w:val="Stata"/>
      </w:pPr>
    </w:p>
    <w:p w:rsidR="00C071F5" w:rsidRDefault="00C071F5" w:rsidP="008C438C">
      <w:pPr>
        <w:pStyle w:val="Stata"/>
      </w:pPr>
    </w:p>
    <w:p w:rsidR="00C071F5" w:rsidRDefault="00C071F5" w:rsidP="008C438C">
      <w:pPr>
        <w:pStyle w:val="Stata"/>
      </w:pPr>
    </w:p>
    <w:p w:rsidR="00091A27" w:rsidRDefault="00091A27" w:rsidP="00091A27">
      <w:pPr>
        <w:pStyle w:val="Heading4"/>
      </w:pPr>
      <w:r>
        <w:t>*How we normally make a scale</w:t>
      </w:r>
    </w:p>
    <w:p w:rsidR="00091A27" w:rsidRDefault="00091A27" w:rsidP="008C438C">
      <w:pPr>
        <w:pStyle w:val="Stata"/>
      </w:pPr>
    </w:p>
    <w:p w:rsidR="00091A27" w:rsidRDefault="00091A27" w:rsidP="008C438C">
      <w:pPr>
        <w:pStyle w:val="Stata"/>
      </w:pPr>
      <w:proofErr w:type="spellStart"/>
      <w:proofErr w:type="gramStart"/>
      <w:r>
        <w:t>egen</w:t>
      </w:r>
      <w:proofErr w:type="spellEnd"/>
      <w:proofErr w:type="gramEnd"/>
      <w:r>
        <w:t xml:space="preserve"> author9 = </w:t>
      </w:r>
      <w:proofErr w:type="spellStart"/>
      <w:r>
        <w:t>rowmean</w:t>
      </w:r>
      <w:proofErr w:type="spellEnd"/>
      <w:r>
        <w:t>(</w:t>
      </w:r>
      <w:proofErr w:type="spellStart"/>
      <w:r w:rsidR="00D361A9" w:rsidRPr="00D361A9">
        <w:t>mrlPopeQ</w:t>
      </w:r>
      <w:proofErr w:type="spellEnd"/>
      <w:r w:rsidR="00D361A9" w:rsidRPr="00D361A9">
        <w:t xml:space="preserve"> </w:t>
      </w:r>
      <w:proofErr w:type="spellStart"/>
      <w:r w:rsidR="00D361A9" w:rsidRPr="00D361A9">
        <w:t>mrlABCQ</w:t>
      </w:r>
      <w:proofErr w:type="spellEnd"/>
      <w:r w:rsidR="00D361A9" w:rsidRPr="00D361A9">
        <w:t xml:space="preserve"> </w:t>
      </w:r>
      <w:proofErr w:type="spellStart"/>
      <w:r w:rsidR="00D361A9" w:rsidRPr="00D361A9">
        <w:t>mrlFundQ</w:t>
      </w:r>
      <w:proofErr w:type="spellEnd"/>
      <w:r w:rsidR="00D361A9">
        <w:t xml:space="preserve"> )</w:t>
      </w:r>
    </w:p>
    <w:p w:rsidR="00B7389A" w:rsidRDefault="00B7389A" w:rsidP="008C438C">
      <w:pPr>
        <w:pStyle w:val="Stata"/>
      </w:pPr>
    </w:p>
    <w:p w:rsidR="00B7389A" w:rsidRDefault="00B7389A" w:rsidP="00B7389A">
      <w:pPr>
        <w:pStyle w:val="StataComment"/>
      </w:pPr>
      <w:r>
        <w:t>*Note the scale has less missing that any of its component items -- because it takes the average of whatever answers each respondent made: all three, or two out of three, or even one out of the three:</w:t>
      </w:r>
    </w:p>
    <w:p w:rsidR="00091A27" w:rsidRDefault="00D361A9" w:rsidP="008C438C">
      <w:pPr>
        <w:pStyle w:val="Stata"/>
      </w:pPr>
      <w:proofErr w:type="gramStart"/>
      <w:r>
        <w:t>sum</w:t>
      </w:r>
      <w:proofErr w:type="gramEnd"/>
      <w:r>
        <w:t xml:space="preserve"> author9 </w:t>
      </w:r>
      <w:proofErr w:type="spellStart"/>
      <w:r w:rsidRPr="00D361A9">
        <w:t>mrlPopeQ</w:t>
      </w:r>
      <w:proofErr w:type="spellEnd"/>
      <w:r w:rsidRPr="00D361A9">
        <w:t xml:space="preserve"> </w:t>
      </w:r>
      <w:proofErr w:type="spellStart"/>
      <w:r w:rsidRPr="00D361A9">
        <w:t>mrlABCQ</w:t>
      </w:r>
      <w:proofErr w:type="spellEnd"/>
      <w:r w:rsidRPr="00D361A9">
        <w:t xml:space="preserve"> </w:t>
      </w:r>
      <w:proofErr w:type="spellStart"/>
      <w:r w:rsidRPr="00D361A9">
        <w:t>mrlFundQ</w:t>
      </w:r>
      <w:proofErr w:type="spellEnd"/>
    </w:p>
    <w:p w:rsidR="00B7389A" w:rsidRDefault="00B7389A" w:rsidP="00B7389A">
      <w:pPr>
        <w:pStyle w:val="Box2note"/>
        <w:shd w:val="clear" w:color="auto" w:fill="CCFFFF" w:themeFill="accent4"/>
      </w:pPr>
      <w:r>
        <w:t>sum author9 mrlPopeQ mrlABCQ mrlFundQ</w:t>
      </w:r>
    </w:p>
    <w:p w:rsidR="00B7389A" w:rsidRDefault="00B7389A" w:rsidP="00B7389A">
      <w:pPr>
        <w:pStyle w:val="Box2note"/>
        <w:shd w:val="clear" w:color="auto" w:fill="CCFFFF" w:themeFill="accent4"/>
      </w:pPr>
    </w:p>
    <w:p w:rsidR="00B7389A" w:rsidRDefault="00B7389A" w:rsidP="00B7389A">
      <w:pPr>
        <w:pStyle w:val="Box2note"/>
        <w:shd w:val="clear" w:color="auto" w:fill="CCFFFF" w:themeFill="accent4"/>
      </w:pPr>
      <w:r>
        <w:t xml:space="preserve">    Variable |       Obs        Mean    Std. Dev.       Min        Max</w:t>
      </w:r>
    </w:p>
    <w:p w:rsidR="00B7389A" w:rsidRDefault="00B7389A" w:rsidP="00B7389A">
      <w:pPr>
        <w:pStyle w:val="Box2note"/>
        <w:shd w:val="clear" w:color="auto" w:fill="CCFFFF" w:themeFill="accent4"/>
      </w:pPr>
      <w:r>
        <w:t>-------------+--------------------------------------------------------</w:t>
      </w:r>
    </w:p>
    <w:p w:rsidR="00B7389A" w:rsidRDefault="00B7389A" w:rsidP="00B7389A">
      <w:pPr>
        <w:pStyle w:val="Box2note"/>
        <w:shd w:val="clear" w:color="auto" w:fill="CCFFFF" w:themeFill="accent4"/>
      </w:pPr>
      <w:r>
        <w:t xml:space="preserve">     author9 |      2202    33.50931    28.60084          0        100</w:t>
      </w:r>
    </w:p>
    <w:p w:rsidR="00B7389A" w:rsidRDefault="00B7389A" w:rsidP="00B7389A">
      <w:pPr>
        <w:pStyle w:val="Box2note"/>
        <w:shd w:val="clear" w:color="auto" w:fill="CCFFFF" w:themeFill="accent4"/>
      </w:pPr>
      <w:r>
        <w:t xml:space="preserve">    mrlPopeQ |      2196    31.73953    30.76663          0        100</w:t>
      </w:r>
    </w:p>
    <w:p w:rsidR="00B7389A" w:rsidRDefault="00B7389A" w:rsidP="00B7389A">
      <w:pPr>
        <w:pStyle w:val="Box2note"/>
        <w:shd w:val="clear" w:color="auto" w:fill="CCFFFF" w:themeFill="accent4"/>
      </w:pPr>
      <w:r>
        <w:t xml:space="preserve">     mrlABCQ |      2194    33.80811    29.68837          0        100</w:t>
      </w:r>
    </w:p>
    <w:p w:rsidR="00091A27" w:rsidRDefault="00B7389A" w:rsidP="00B7389A">
      <w:pPr>
        <w:pStyle w:val="Box2note"/>
        <w:shd w:val="clear" w:color="auto" w:fill="CCFFFF" w:themeFill="accent4"/>
      </w:pPr>
      <w:r>
        <w:t xml:space="preserve">    mrlFundQ |      2180    35.12615    30.87444          0        100</w:t>
      </w:r>
    </w:p>
    <w:p w:rsidR="00091A27" w:rsidRDefault="00091A27" w:rsidP="008C438C">
      <w:pPr>
        <w:pStyle w:val="Stata"/>
      </w:pPr>
    </w:p>
    <w:p w:rsidR="00091A27" w:rsidRDefault="00CD2CFA" w:rsidP="008C438C">
      <w:pPr>
        <w:pStyle w:val="Stata"/>
      </w:pPr>
      <w:proofErr w:type="gramStart"/>
      <w:r w:rsidRPr="00CD2CFA">
        <w:t xml:space="preserve">list  </w:t>
      </w:r>
      <w:proofErr w:type="spellStart"/>
      <w:r w:rsidRPr="00CD2CFA">
        <w:t>maleQ</w:t>
      </w:r>
      <w:proofErr w:type="spellEnd"/>
      <w:proofErr w:type="gramEnd"/>
      <w:r w:rsidRPr="00CD2CFA">
        <w:t xml:space="preserve"> </w:t>
      </w:r>
      <w:proofErr w:type="spellStart"/>
      <w:r w:rsidRPr="00CD2CFA">
        <w:t>edNowQ</w:t>
      </w:r>
      <w:proofErr w:type="spellEnd"/>
      <w:r w:rsidRPr="00CD2CFA">
        <w:t xml:space="preserve">  author9 </w:t>
      </w:r>
      <w:proofErr w:type="spellStart"/>
      <w:r w:rsidRPr="00CD2CFA">
        <w:t>mrlPopeQ</w:t>
      </w:r>
      <w:proofErr w:type="spellEnd"/>
      <w:r w:rsidRPr="00CD2CFA">
        <w:t xml:space="preserve"> </w:t>
      </w:r>
      <w:proofErr w:type="spellStart"/>
      <w:r w:rsidRPr="00CD2CFA">
        <w:t>mrlABCQ</w:t>
      </w:r>
      <w:proofErr w:type="spellEnd"/>
      <w:r w:rsidRPr="00CD2CFA">
        <w:t xml:space="preserve"> </w:t>
      </w:r>
      <w:proofErr w:type="spellStart"/>
      <w:r w:rsidRPr="00CD2CFA">
        <w:t>mrlFundQ</w:t>
      </w:r>
      <w:proofErr w:type="spellEnd"/>
      <w:r w:rsidRPr="00CD2CFA">
        <w:t xml:space="preserve"> if </w:t>
      </w:r>
      <w:proofErr w:type="spellStart"/>
      <w:r w:rsidRPr="00CD2CFA">
        <w:t>mrlPopeQ</w:t>
      </w:r>
      <w:proofErr w:type="spellEnd"/>
      <w:r w:rsidRPr="00CD2CFA">
        <w:t xml:space="preserve">== . | </w:t>
      </w:r>
      <w:proofErr w:type="spellStart"/>
      <w:proofErr w:type="gramStart"/>
      <w:r w:rsidRPr="00CD2CFA">
        <w:t>mrlABCQ</w:t>
      </w:r>
      <w:proofErr w:type="spellEnd"/>
      <w:proofErr w:type="gramEnd"/>
      <w:r w:rsidRPr="00CD2CFA">
        <w:t xml:space="preserve">== . </w:t>
      </w:r>
      <w:proofErr w:type="gramStart"/>
      <w:r w:rsidRPr="00CD2CFA">
        <w:t xml:space="preserve">|  </w:t>
      </w:r>
      <w:proofErr w:type="spellStart"/>
      <w:r w:rsidRPr="00CD2CFA">
        <w:t>mrlFundQ</w:t>
      </w:r>
      <w:proofErr w:type="spellEnd"/>
      <w:proofErr w:type="gramEnd"/>
      <w:r w:rsidRPr="00CD2CFA">
        <w:t xml:space="preserve">== . , </w:t>
      </w:r>
      <w:proofErr w:type="spellStart"/>
      <w:proofErr w:type="gramStart"/>
      <w:r w:rsidRPr="00CD2CFA">
        <w:t>sep</w:t>
      </w:r>
      <w:proofErr w:type="spellEnd"/>
      <w:r w:rsidRPr="00CD2CFA">
        <w:t>(</w:t>
      </w:r>
      <w:proofErr w:type="gramEnd"/>
      <w:r w:rsidRPr="00CD2CFA">
        <w:t>0)</w:t>
      </w:r>
    </w:p>
    <w:p w:rsidR="00CD2CFA" w:rsidRDefault="00CD2CFA" w:rsidP="00CD2CFA">
      <w:pPr>
        <w:pStyle w:val="Box2note"/>
        <w:shd w:val="clear" w:color="auto" w:fill="CCFFFF" w:themeFill="accent4"/>
      </w:pPr>
      <w:r>
        <w:t xml:space="preserve">      +----------------------------------------------------------+</w:t>
      </w:r>
    </w:p>
    <w:p w:rsidR="00CD2CFA" w:rsidRDefault="00CD2CFA" w:rsidP="00CD2CFA">
      <w:pPr>
        <w:pStyle w:val="Box2note"/>
        <w:shd w:val="clear" w:color="auto" w:fill="CCFFFF" w:themeFill="accent4"/>
      </w:pPr>
      <w:r>
        <w:t xml:space="preserve">      | maleQ   edNowQ   </w:t>
      </w:r>
      <w:r w:rsidRPr="0074648B">
        <w:rPr>
          <w:highlight w:val="yellow"/>
        </w:rPr>
        <w:t>author9</w:t>
      </w:r>
      <w:r>
        <w:t xml:space="preserve">   mrlPopeQ   mrlABCQ   mrlFundQ |</w:t>
      </w:r>
    </w:p>
    <w:p w:rsidR="00CD2CFA" w:rsidRDefault="00CD2CFA" w:rsidP="00CD2CFA">
      <w:pPr>
        <w:pStyle w:val="Box2note"/>
        <w:shd w:val="clear" w:color="auto" w:fill="CCFFFF" w:themeFill="accent4"/>
      </w:pPr>
      <w:r>
        <w:t xml:space="preserve">      |----------------------------------------------------------|</w:t>
      </w:r>
    </w:p>
    <w:p w:rsidR="00CD2CFA" w:rsidRDefault="00CD2CFA" w:rsidP="00CD2CFA">
      <w:pPr>
        <w:pStyle w:val="Box2note"/>
        <w:shd w:val="clear" w:color="auto" w:fill="CCFFFF" w:themeFill="accent4"/>
      </w:pPr>
      <w:r>
        <w:t xml:space="preserve">   5. |     .        .         .          .         .          . |</w:t>
      </w:r>
    </w:p>
    <w:p w:rsidR="00CD2CFA" w:rsidRDefault="00CD2CFA" w:rsidP="00CD2CFA">
      <w:pPr>
        <w:pStyle w:val="Box2note"/>
        <w:shd w:val="clear" w:color="auto" w:fill="CCFFFF" w:themeFill="accent4"/>
      </w:pPr>
      <w:r>
        <w:t xml:space="preserve">   6. |     .        .         .          .         .          . |</w:t>
      </w:r>
    </w:p>
    <w:p w:rsidR="00CD2CFA" w:rsidRDefault="00CD2CFA" w:rsidP="00CD2CFA">
      <w:pPr>
        <w:pStyle w:val="Box2note"/>
        <w:shd w:val="clear" w:color="auto" w:fill="CCFFFF" w:themeFill="accent4"/>
      </w:pPr>
      <w:r>
        <w:t xml:space="preserve">  12. |     .        .         .          .         .          . |</w:t>
      </w:r>
    </w:p>
    <w:p w:rsidR="00CD2CFA" w:rsidRDefault="00CD2CFA" w:rsidP="00CD2CFA">
      <w:pPr>
        <w:pStyle w:val="Box2note"/>
        <w:shd w:val="clear" w:color="auto" w:fill="CCFFFF" w:themeFill="accent4"/>
      </w:pPr>
      <w:r>
        <w:t xml:space="preserve">  13. |     .        .         .          .         .          . |</w:t>
      </w:r>
    </w:p>
    <w:p w:rsidR="00CD2CFA" w:rsidRDefault="00CD2CFA" w:rsidP="00CD2CFA">
      <w:pPr>
        <w:pStyle w:val="Box2note"/>
        <w:shd w:val="clear" w:color="auto" w:fill="CCFFFF" w:themeFill="accent4"/>
      </w:pPr>
      <w:r>
        <w:t xml:space="preserve">  14. |     .        .         .          .         .          . |</w:t>
      </w:r>
    </w:p>
    <w:p w:rsidR="00CD2CFA" w:rsidRDefault="00CD2CFA" w:rsidP="00CD2CFA">
      <w:pPr>
        <w:pStyle w:val="Box2note"/>
        <w:shd w:val="clear" w:color="auto" w:fill="CCFFFF" w:themeFill="accent4"/>
      </w:pPr>
      <w:r>
        <w:t xml:space="preserve">  16. |     .        .         .          .         .          . |</w:t>
      </w:r>
    </w:p>
    <w:p w:rsidR="00CD2CFA" w:rsidRDefault="00CD2CFA" w:rsidP="00CD2CFA">
      <w:pPr>
        <w:pStyle w:val="Box2note"/>
        <w:shd w:val="clear" w:color="auto" w:fill="CCFFFF" w:themeFill="accent4"/>
      </w:pPr>
      <w:r>
        <w:t xml:space="preserve">  20. |     .        .         .          .         .          . |</w:t>
      </w:r>
    </w:p>
    <w:p w:rsidR="00CD2CFA" w:rsidRDefault="00CD2CFA" w:rsidP="00CD2CFA">
      <w:pPr>
        <w:pStyle w:val="Box2note"/>
        <w:shd w:val="clear" w:color="auto" w:fill="CCFFFF" w:themeFill="accent4"/>
      </w:pPr>
      <w:r>
        <w:t xml:space="preserve">  24. |     .        .         .          .         .          . |</w:t>
      </w:r>
    </w:p>
    <w:p w:rsidR="00CD2CFA" w:rsidRDefault="00CD2CFA" w:rsidP="00CD2CFA">
      <w:pPr>
        <w:pStyle w:val="Box2note"/>
        <w:shd w:val="clear" w:color="auto" w:fill="CCFFFF" w:themeFill="accent4"/>
      </w:pPr>
      <w:r>
        <w:t xml:space="preserve">  26. |     .        .         .          .         .          . |</w:t>
      </w:r>
    </w:p>
    <w:p w:rsidR="00CD2CFA" w:rsidRDefault="00CD2CFA" w:rsidP="00CD2CFA">
      <w:pPr>
        <w:pStyle w:val="Box2note"/>
        <w:shd w:val="clear" w:color="auto" w:fill="CCFFFF" w:themeFill="accent4"/>
      </w:pPr>
      <w:r>
        <w:t xml:space="preserve">  28. |     .        .         .          .         .          . |</w:t>
      </w:r>
    </w:p>
    <w:p w:rsidR="00CD2CFA" w:rsidRDefault="00CD2CFA" w:rsidP="00CD2CFA">
      <w:pPr>
        <w:pStyle w:val="Box2note"/>
        <w:shd w:val="clear" w:color="auto" w:fill="CCFFFF" w:themeFill="accent4"/>
      </w:pPr>
    </w:p>
    <w:p w:rsidR="00CD2CFA" w:rsidRDefault="00CD2CFA" w:rsidP="00CD2CFA">
      <w:pPr>
        <w:pStyle w:val="Box2note"/>
        <w:shd w:val="clear" w:color="auto" w:fill="CCFFFF" w:themeFill="accent4"/>
      </w:pPr>
      <w:r>
        <w:t>...etc...</w:t>
      </w:r>
    </w:p>
    <w:p w:rsidR="00CD2CFA" w:rsidRDefault="00CD2CFA" w:rsidP="00CD2CFA">
      <w:pPr>
        <w:pStyle w:val="Box2note"/>
        <w:shd w:val="clear" w:color="auto" w:fill="CCFFFF" w:themeFill="accent4"/>
      </w:pPr>
    </w:p>
    <w:p w:rsidR="00CD2CFA" w:rsidRDefault="00930BCB" w:rsidP="00CD2CFA">
      <w:pPr>
        <w:pStyle w:val="Box2note"/>
        <w:shd w:val="clear" w:color="auto" w:fill="CCFFFF" w:themeFill="accent4"/>
      </w:pPr>
      <w:r>
        <w:t xml:space="preserve"> </w:t>
      </w:r>
      <w:r w:rsidR="00CD2CFA">
        <w:t>167. |     .        .         .          .         .          . |</w:t>
      </w:r>
    </w:p>
    <w:p w:rsidR="00CD2CFA" w:rsidRDefault="00CD2CFA" w:rsidP="00CD2CFA">
      <w:pPr>
        <w:pStyle w:val="Box2note"/>
        <w:shd w:val="clear" w:color="auto" w:fill="CCFFFF" w:themeFill="accent4"/>
      </w:pPr>
      <w:r>
        <w:t xml:space="preserve"> 178. |     1     16.5         .          .         .          . |</w:t>
      </w:r>
    </w:p>
    <w:p w:rsidR="00CD2CFA" w:rsidRDefault="00CD2CFA" w:rsidP="00CD2CFA">
      <w:pPr>
        <w:pStyle w:val="Box2note"/>
        <w:shd w:val="clear" w:color="auto" w:fill="CCFFFF" w:themeFill="accent4"/>
      </w:pPr>
      <w:r>
        <w:t xml:space="preserve"> 284. |     1     16.5      </w:t>
      </w:r>
      <w:r w:rsidRPr="0074648B">
        <w:rPr>
          <w:highlight w:val="yellow"/>
        </w:rPr>
        <w:t>62.5         50        75</w:t>
      </w:r>
      <w:r>
        <w:t xml:space="preserve">          . |</w:t>
      </w:r>
    </w:p>
    <w:p w:rsidR="00CD2CFA" w:rsidRDefault="00CD2CFA" w:rsidP="00CD2CFA">
      <w:pPr>
        <w:pStyle w:val="Box2note"/>
        <w:shd w:val="clear" w:color="auto" w:fill="CCFFFF" w:themeFill="accent4"/>
      </w:pPr>
      <w:r>
        <w:t xml:space="preserve"> 345. |     0     16.5         </w:t>
      </w:r>
      <w:r w:rsidRPr="0074648B">
        <w:rPr>
          <w:highlight w:val="yellow"/>
        </w:rPr>
        <w:t>0          0         0</w:t>
      </w:r>
      <w:r>
        <w:t xml:space="preserve">          . |</w:t>
      </w:r>
    </w:p>
    <w:p w:rsidR="00CD2CFA" w:rsidRDefault="00CD2CFA" w:rsidP="00CD2CFA">
      <w:pPr>
        <w:pStyle w:val="Box2note"/>
        <w:shd w:val="clear" w:color="auto" w:fill="CCFFFF" w:themeFill="accent4"/>
      </w:pPr>
      <w:r>
        <w:t xml:space="preserve"> 480. |     0     16.5         0          0         0          . |</w:t>
      </w:r>
    </w:p>
    <w:p w:rsidR="00CD2CFA" w:rsidRDefault="00CD2CFA" w:rsidP="00CD2CFA">
      <w:pPr>
        <w:pStyle w:val="Box2note"/>
        <w:shd w:val="clear" w:color="auto" w:fill="CCFFFF" w:themeFill="accent4"/>
      </w:pPr>
      <w:r>
        <w:t xml:space="preserve"> 487. |     1     16.5         .          .         .          . |</w:t>
      </w:r>
    </w:p>
    <w:p w:rsidR="00CD2CFA" w:rsidRDefault="00CD2CFA" w:rsidP="00CD2CFA">
      <w:pPr>
        <w:pStyle w:val="Box2note"/>
        <w:shd w:val="clear" w:color="auto" w:fill="CCFFFF" w:themeFill="accent4"/>
      </w:pPr>
      <w:r>
        <w:t xml:space="preserve"> 494. |     1       13         0          .         0          0 |</w:t>
      </w:r>
    </w:p>
    <w:p w:rsidR="00CD2CFA" w:rsidRDefault="00CD2CFA" w:rsidP="00CD2CFA">
      <w:pPr>
        <w:pStyle w:val="Box2note"/>
        <w:shd w:val="clear" w:color="auto" w:fill="CCFFFF" w:themeFill="accent4"/>
      </w:pPr>
      <w:r>
        <w:t xml:space="preserve"> 589. |     0       12         .          .         .          . |</w:t>
      </w:r>
    </w:p>
    <w:p w:rsidR="00CD2CFA" w:rsidRDefault="00CD2CFA" w:rsidP="00CD2CFA">
      <w:pPr>
        <w:pStyle w:val="Box2note"/>
        <w:shd w:val="clear" w:color="auto" w:fill="CCFFFF" w:themeFill="accent4"/>
      </w:pPr>
      <w:r>
        <w:t xml:space="preserve"> 597. |     0       18         0          .         0          0 |</w:t>
      </w:r>
    </w:p>
    <w:p w:rsidR="00CD2CFA" w:rsidRDefault="00CD2CFA" w:rsidP="00CD2CFA">
      <w:pPr>
        <w:pStyle w:val="Box2note"/>
        <w:shd w:val="clear" w:color="auto" w:fill="CCFFFF" w:themeFill="accent4"/>
      </w:pPr>
      <w:r>
        <w:t xml:space="preserve"> 604. |     1       13         0          0         0          . |</w:t>
      </w:r>
    </w:p>
    <w:p w:rsidR="00CD2CFA" w:rsidRDefault="00CD2CFA" w:rsidP="00CD2CFA">
      <w:pPr>
        <w:pStyle w:val="Box2note"/>
        <w:shd w:val="clear" w:color="auto" w:fill="CCFFFF" w:themeFill="accent4"/>
      </w:pPr>
      <w:r>
        <w:t xml:space="preserve"> 637. |     1       13       </w:t>
      </w:r>
      <w:r w:rsidRPr="0074648B">
        <w:rPr>
          <w:highlight w:val="yellow"/>
        </w:rPr>
        <w:t>100          .       100        100</w:t>
      </w:r>
      <w:r>
        <w:t xml:space="preserve"> |</w:t>
      </w:r>
    </w:p>
    <w:p w:rsidR="00CD2CFA" w:rsidRDefault="00CD2CFA" w:rsidP="00CD2CFA">
      <w:pPr>
        <w:pStyle w:val="Box2note"/>
        <w:shd w:val="clear" w:color="auto" w:fill="CCFFFF" w:themeFill="accent4"/>
      </w:pPr>
      <w:r>
        <w:t xml:space="preserve"> 656. |     0     16.5         .          .         .          . |</w:t>
      </w:r>
    </w:p>
    <w:p w:rsidR="00CD2CFA" w:rsidRDefault="00CD2CFA" w:rsidP="00CD2CFA">
      <w:pPr>
        <w:pStyle w:val="Box2note"/>
        <w:shd w:val="clear" w:color="auto" w:fill="CCFFFF" w:themeFill="accent4"/>
      </w:pPr>
      <w:r>
        <w:t xml:space="preserve"> 759. |     0       18         .          .         .          . |</w:t>
      </w:r>
    </w:p>
    <w:p w:rsidR="00CD2CFA" w:rsidRDefault="00CD2CFA" w:rsidP="00CD2CFA">
      <w:pPr>
        <w:pStyle w:val="Box2note"/>
        <w:shd w:val="clear" w:color="auto" w:fill="CCFFFF" w:themeFill="accent4"/>
      </w:pPr>
      <w:r>
        <w:t xml:space="preserve"> 865. |     0     16.5        </w:t>
      </w:r>
      <w:r w:rsidRPr="0074648B">
        <w:rPr>
          <w:highlight w:val="yellow"/>
        </w:rPr>
        <w:t>25         25        25          .</w:t>
      </w:r>
      <w:r>
        <w:t xml:space="preserve"> |</w:t>
      </w:r>
    </w:p>
    <w:p w:rsidR="00CD2CFA" w:rsidRDefault="00CD2CFA" w:rsidP="00CD2CFA">
      <w:pPr>
        <w:pStyle w:val="Box2note"/>
        <w:shd w:val="clear" w:color="auto" w:fill="CCFFFF" w:themeFill="accent4"/>
      </w:pPr>
      <w:r>
        <w:t xml:space="preserve"> 898. |     1       13         .          .         .          . |</w:t>
      </w:r>
    </w:p>
    <w:p w:rsidR="00CD2CFA" w:rsidRDefault="00CD2CFA" w:rsidP="00CD2CFA">
      <w:pPr>
        <w:pStyle w:val="Box2note"/>
        <w:shd w:val="clear" w:color="auto" w:fill="CCFFFF" w:themeFill="accent4"/>
      </w:pPr>
      <w:r>
        <w:t xml:space="preserve"> 918. |     0       12       1</w:t>
      </w:r>
      <w:r w:rsidRPr="0074648B">
        <w:rPr>
          <w:highlight w:val="yellow"/>
        </w:rPr>
        <w:t>00          .       100        100</w:t>
      </w:r>
      <w:r>
        <w:t xml:space="preserve"> |</w:t>
      </w:r>
    </w:p>
    <w:p w:rsidR="00CD2CFA" w:rsidRDefault="00CD2CFA" w:rsidP="00CD2CFA">
      <w:pPr>
        <w:pStyle w:val="Box2note"/>
        <w:shd w:val="clear" w:color="auto" w:fill="CCFFFF" w:themeFill="accent4"/>
      </w:pPr>
      <w:r>
        <w:t xml:space="preserve"> 994. |     1     16.5        50         50         .         50 |</w:t>
      </w:r>
    </w:p>
    <w:p w:rsidR="00CD2CFA" w:rsidRDefault="00CD2CFA" w:rsidP="00CD2CFA">
      <w:pPr>
        <w:pStyle w:val="Box2note"/>
        <w:shd w:val="clear" w:color="auto" w:fill="CCFFFF" w:themeFill="accent4"/>
      </w:pPr>
      <w:r>
        <w:t>1033. |     0       14         .          .         .          . |</w:t>
      </w:r>
    </w:p>
    <w:p w:rsidR="00CD2CFA" w:rsidRDefault="00CD2CFA" w:rsidP="00CD2CFA">
      <w:pPr>
        <w:pStyle w:val="Box2note"/>
        <w:shd w:val="clear" w:color="auto" w:fill="CCFFFF" w:themeFill="accent4"/>
      </w:pPr>
      <w:r>
        <w:t>1120. |     0       14        50         50        50          . |</w:t>
      </w:r>
    </w:p>
    <w:p w:rsidR="00CD2CFA" w:rsidRDefault="00CD2CFA" w:rsidP="00CD2CFA">
      <w:pPr>
        <w:pStyle w:val="Box2note"/>
        <w:shd w:val="clear" w:color="auto" w:fill="CCFFFF" w:themeFill="accent4"/>
      </w:pPr>
      <w:r>
        <w:t>1144. |     0       13        25         25        25          . |</w:t>
      </w:r>
    </w:p>
    <w:p w:rsidR="00CD2CFA" w:rsidRDefault="00CD2CFA" w:rsidP="00CD2CFA">
      <w:pPr>
        <w:pStyle w:val="Box2note"/>
        <w:shd w:val="clear" w:color="auto" w:fill="CCFFFF" w:themeFill="accent4"/>
      </w:pPr>
      <w:r>
        <w:t xml:space="preserve">1150. |     0       13        </w:t>
      </w:r>
      <w:r w:rsidRPr="0074648B">
        <w:rPr>
          <w:highlight w:val="yellow"/>
        </w:rPr>
        <w:t>50         25        75          .</w:t>
      </w:r>
      <w:r>
        <w:t xml:space="preserve"> |</w:t>
      </w:r>
    </w:p>
    <w:p w:rsidR="00CD2CFA" w:rsidRDefault="00CD2CFA" w:rsidP="00CD2CFA">
      <w:pPr>
        <w:pStyle w:val="Box2note"/>
        <w:shd w:val="clear" w:color="auto" w:fill="CCFFFF" w:themeFill="accent4"/>
      </w:pPr>
      <w:r>
        <w:t>1217. |     0     16.5         0          0         0          . |</w:t>
      </w:r>
    </w:p>
    <w:p w:rsidR="00CD2CFA" w:rsidRDefault="00CD2CFA" w:rsidP="00CD2CFA">
      <w:pPr>
        <w:pStyle w:val="Box2note"/>
        <w:shd w:val="clear" w:color="auto" w:fill="CCFFFF" w:themeFill="accent4"/>
      </w:pPr>
      <w:r>
        <w:t>1242. |     1       12         .          .         .          . |</w:t>
      </w:r>
    </w:p>
    <w:p w:rsidR="00CD2CFA" w:rsidRDefault="00CD2CFA" w:rsidP="00CD2CFA">
      <w:pPr>
        <w:pStyle w:val="Box2note"/>
        <w:shd w:val="clear" w:color="auto" w:fill="CCFFFF" w:themeFill="accent4"/>
      </w:pPr>
      <w:r>
        <w:t>1269. |     0       13         0          0         0          . |</w:t>
      </w:r>
    </w:p>
    <w:p w:rsidR="00CD2CFA" w:rsidRDefault="00CD2CFA" w:rsidP="00CD2CFA">
      <w:pPr>
        <w:pStyle w:val="Box2note"/>
        <w:shd w:val="clear" w:color="auto" w:fill="CCFFFF" w:themeFill="accent4"/>
      </w:pPr>
      <w:r>
        <w:t>1274. |     1       13        25         25        25          . |</w:t>
      </w:r>
    </w:p>
    <w:p w:rsidR="00CD2CFA" w:rsidRDefault="00CD2CFA" w:rsidP="00CD2CFA">
      <w:pPr>
        <w:pStyle w:val="Box2note"/>
        <w:shd w:val="clear" w:color="auto" w:fill="CCFFFF" w:themeFill="accent4"/>
      </w:pPr>
      <w:r>
        <w:t xml:space="preserve">1281. |     0     16.5      </w:t>
      </w:r>
      <w:r w:rsidRPr="0074648B">
        <w:rPr>
          <w:highlight w:val="yellow"/>
        </w:rPr>
        <w:t>37.5          0         .         75</w:t>
      </w:r>
      <w:r>
        <w:t xml:space="preserve"> |</w:t>
      </w:r>
    </w:p>
    <w:p w:rsidR="00CD2CFA" w:rsidRDefault="00CD2CFA" w:rsidP="00CD2CFA">
      <w:pPr>
        <w:pStyle w:val="Box2note"/>
        <w:shd w:val="clear" w:color="auto" w:fill="CCFFFF" w:themeFill="accent4"/>
      </w:pPr>
      <w:r>
        <w:t>1296. |     0       13        50         50        50          . |</w:t>
      </w:r>
    </w:p>
    <w:p w:rsidR="00CD2CFA" w:rsidRDefault="00CD2CFA" w:rsidP="00CD2CFA">
      <w:pPr>
        <w:pStyle w:val="Box2note"/>
        <w:shd w:val="clear" w:color="auto" w:fill="CCFFFF" w:themeFill="accent4"/>
      </w:pPr>
      <w:r>
        <w:t>1317. |     1     16.5         0          0         0          . |</w:t>
      </w:r>
    </w:p>
    <w:p w:rsidR="00CD2CFA" w:rsidRDefault="00CD2CFA" w:rsidP="00CD2CFA">
      <w:pPr>
        <w:pStyle w:val="Box2note"/>
        <w:shd w:val="clear" w:color="auto" w:fill="CCFFFF" w:themeFill="accent4"/>
      </w:pPr>
      <w:r>
        <w:t>1321. |     1       18         0          0         0          . |</w:t>
      </w:r>
    </w:p>
    <w:p w:rsidR="00CD2CFA" w:rsidRDefault="00CD2CFA" w:rsidP="00CD2CFA">
      <w:pPr>
        <w:pStyle w:val="Box2note"/>
        <w:shd w:val="clear" w:color="auto" w:fill="CCFFFF" w:themeFill="accent4"/>
      </w:pPr>
      <w:r>
        <w:t>1368. |     1       13         .          .         .          . |</w:t>
      </w:r>
    </w:p>
    <w:p w:rsidR="00CD2CFA" w:rsidRDefault="00CD2CFA" w:rsidP="00CD2CFA">
      <w:pPr>
        <w:pStyle w:val="Box2note"/>
        <w:shd w:val="clear" w:color="auto" w:fill="CCFFFF" w:themeFill="accent4"/>
      </w:pPr>
      <w:r>
        <w:t>1377. |     1       12        50          .        50         50 |</w:t>
      </w:r>
    </w:p>
    <w:p w:rsidR="00CD2CFA" w:rsidRDefault="00CD2CFA" w:rsidP="00CD2CFA">
      <w:pPr>
        <w:pStyle w:val="Box2note"/>
        <w:shd w:val="clear" w:color="auto" w:fill="CCFFFF" w:themeFill="accent4"/>
      </w:pPr>
      <w:r>
        <w:t>1385. |     1       13         .          .         .          . |</w:t>
      </w:r>
    </w:p>
    <w:p w:rsidR="00CD2CFA" w:rsidRDefault="00CD2CFA" w:rsidP="00CD2CFA">
      <w:pPr>
        <w:pStyle w:val="Box2note"/>
        <w:shd w:val="clear" w:color="auto" w:fill="CCFFFF" w:themeFill="accent4"/>
      </w:pPr>
      <w:r>
        <w:t>1390. |     0       18         0          0         0          . |</w:t>
      </w:r>
    </w:p>
    <w:p w:rsidR="00CD2CFA" w:rsidRDefault="00CD2CFA" w:rsidP="00CD2CFA">
      <w:pPr>
        <w:pStyle w:val="Box2note"/>
        <w:shd w:val="clear" w:color="auto" w:fill="CCFFFF" w:themeFill="accent4"/>
      </w:pPr>
      <w:r>
        <w:t xml:space="preserve">1435. |     0       13      </w:t>
      </w:r>
      <w:r w:rsidRPr="0074648B">
        <w:rPr>
          <w:highlight w:val="yellow"/>
        </w:rPr>
        <w:t>62.5         50         .         75</w:t>
      </w:r>
      <w:r>
        <w:t xml:space="preserve"> |</w:t>
      </w:r>
    </w:p>
    <w:p w:rsidR="00CD2CFA" w:rsidRDefault="00CD2CFA" w:rsidP="00CD2CFA">
      <w:pPr>
        <w:pStyle w:val="Box2note"/>
        <w:shd w:val="clear" w:color="auto" w:fill="CCFFFF" w:themeFill="accent4"/>
      </w:pPr>
      <w:r>
        <w:t>1449. |     0       13      37.5          .        50         25 |</w:t>
      </w:r>
    </w:p>
    <w:p w:rsidR="00CD2CFA" w:rsidRDefault="00CD2CFA" w:rsidP="00CD2CFA">
      <w:pPr>
        <w:pStyle w:val="Box2note"/>
        <w:shd w:val="clear" w:color="auto" w:fill="CCFFFF" w:themeFill="accent4"/>
      </w:pPr>
      <w:r>
        <w:t>1506. |     0       14        50         50         .         50 |</w:t>
      </w:r>
    </w:p>
    <w:p w:rsidR="00CD2CFA" w:rsidRDefault="00CD2CFA" w:rsidP="00CD2CFA">
      <w:pPr>
        <w:pStyle w:val="Box2note"/>
        <w:shd w:val="clear" w:color="auto" w:fill="CCFFFF" w:themeFill="accent4"/>
      </w:pPr>
      <w:r>
        <w:t>1528. |     0       18         0          0         .          0 |</w:t>
      </w:r>
    </w:p>
    <w:p w:rsidR="00CD2CFA" w:rsidRDefault="00CD2CFA" w:rsidP="00CD2CFA">
      <w:pPr>
        <w:pStyle w:val="Box2note"/>
        <w:shd w:val="clear" w:color="auto" w:fill="CCFFFF" w:themeFill="accent4"/>
      </w:pPr>
      <w:r>
        <w:t>1565. |     0       13         .          .         .          . |</w:t>
      </w:r>
    </w:p>
    <w:p w:rsidR="00CD2CFA" w:rsidRDefault="00CD2CFA" w:rsidP="00CD2CFA">
      <w:pPr>
        <w:pStyle w:val="Box2note"/>
        <w:shd w:val="clear" w:color="auto" w:fill="CCFFFF" w:themeFill="accent4"/>
      </w:pPr>
      <w:r>
        <w:t>1645. |     0       13         0          0         0          . |</w:t>
      </w:r>
    </w:p>
    <w:p w:rsidR="00CD2CFA" w:rsidRDefault="00CD2CFA" w:rsidP="00CD2CFA">
      <w:pPr>
        <w:pStyle w:val="Box2note"/>
        <w:shd w:val="clear" w:color="auto" w:fill="CCFFFF" w:themeFill="accent4"/>
      </w:pPr>
      <w:r>
        <w:t>1826. |     1       12        50         50        50          . |</w:t>
      </w:r>
    </w:p>
    <w:p w:rsidR="00CD2CFA" w:rsidRDefault="00CD2CFA" w:rsidP="00CD2CFA">
      <w:pPr>
        <w:pStyle w:val="Box2note"/>
        <w:shd w:val="clear" w:color="auto" w:fill="CCFFFF" w:themeFill="accent4"/>
      </w:pPr>
      <w:r>
        <w:t>1862. |     0       14         0          0         0          . |</w:t>
      </w:r>
    </w:p>
    <w:p w:rsidR="00CD2CFA" w:rsidRDefault="00CD2CFA" w:rsidP="00CD2CFA">
      <w:pPr>
        <w:pStyle w:val="Box2note"/>
        <w:shd w:val="clear" w:color="auto" w:fill="CCFFFF" w:themeFill="accent4"/>
      </w:pPr>
      <w:r>
        <w:t>1891. |     0       18         0          0         0          . |</w:t>
      </w:r>
    </w:p>
    <w:p w:rsidR="00CD2CFA" w:rsidRDefault="00CD2CFA" w:rsidP="00CD2CFA">
      <w:pPr>
        <w:pStyle w:val="Box2note"/>
        <w:shd w:val="clear" w:color="auto" w:fill="CCFFFF" w:themeFill="accent4"/>
      </w:pPr>
      <w:r>
        <w:t>1899. |     0       12         .          .         .          . |</w:t>
      </w:r>
    </w:p>
    <w:p w:rsidR="00CD2CFA" w:rsidRDefault="00CD2CFA" w:rsidP="00CD2CFA">
      <w:pPr>
        <w:pStyle w:val="Box2note"/>
        <w:shd w:val="clear" w:color="auto" w:fill="CCFFFF" w:themeFill="accent4"/>
      </w:pPr>
      <w:r>
        <w:t>1904. |     0       18        25          0        50          . |</w:t>
      </w:r>
    </w:p>
    <w:p w:rsidR="00CD2CFA" w:rsidRDefault="00CD2CFA" w:rsidP="00CD2CFA">
      <w:pPr>
        <w:pStyle w:val="Box2note"/>
        <w:shd w:val="clear" w:color="auto" w:fill="CCFFFF" w:themeFill="accent4"/>
      </w:pPr>
      <w:r>
        <w:t>1971. |     .       12         0          0         0          . |</w:t>
      </w:r>
    </w:p>
    <w:p w:rsidR="00CD2CFA" w:rsidRDefault="00CD2CFA" w:rsidP="00CD2CFA">
      <w:pPr>
        <w:pStyle w:val="Box2note"/>
        <w:shd w:val="clear" w:color="auto" w:fill="CCFFFF" w:themeFill="accent4"/>
      </w:pPr>
      <w:r>
        <w:t>2006. |     0       13         .          .         .          . |</w:t>
      </w:r>
    </w:p>
    <w:p w:rsidR="00CD2CFA" w:rsidRDefault="00CD2CFA" w:rsidP="00CD2CFA">
      <w:pPr>
        <w:pStyle w:val="Box2note"/>
        <w:shd w:val="clear" w:color="auto" w:fill="CCFFFF" w:themeFill="accent4"/>
      </w:pPr>
      <w:r>
        <w:t>2033. |     0       13      37.5          0         .         75 |</w:t>
      </w:r>
    </w:p>
    <w:p w:rsidR="00CD2CFA" w:rsidRDefault="00CD2CFA" w:rsidP="00CD2CFA">
      <w:pPr>
        <w:pStyle w:val="Box2note"/>
        <w:shd w:val="clear" w:color="auto" w:fill="CCFFFF" w:themeFill="accent4"/>
      </w:pPr>
      <w:r>
        <w:t>2157. |     0       10         .          .         .          . |</w:t>
      </w:r>
    </w:p>
    <w:p w:rsidR="00CD2CFA" w:rsidRDefault="00CD2CFA" w:rsidP="00CD2CFA">
      <w:pPr>
        <w:pStyle w:val="Box2note"/>
        <w:shd w:val="clear" w:color="auto" w:fill="CCFFFF" w:themeFill="accent4"/>
      </w:pPr>
      <w:r>
        <w:t>2226. |     1       11        25         25         .         25 |</w:t>
      </w:r>
    </w:p>
    <w:p w:rsidR="00CD2CFA" w:rsidRDefault="00CD2CFA" w:rsidP="00CD2CFA">
      <w:pPr>
        <w:pStyle w:val="Box2note"/>
        <w:shd w:val="clear" w:color="auto" w:fill="CCFFFF" w:themeFill="accent4"/>
      </w:pPr>
      <w:r>
        <w:t>2284. |     .       12         .          .         .          . |</w:t>
      </w:r>
    </w:p>
    <w:p w:rsidR="00CD2CFA" w:rsidRDefault="00CD2CFA" w:rsidP="00CD2CFA">
      <w:pPr>
        <w:pStyle w:val="Box2note"/>
        <w:shd w:val="clear" w:color="auto" w:fill="CCFFFF" w:themeFill="accent4"/>
      </w:pPr>
      <w:r>
        <w:t xml:space="preserve">      +----------------------------------------------------------+</w:t>
      </w:r>
    </w:p>
    <w:p w:rsidR="00091A27" w:rsidRDefault="00091A27" w:rsidP="00CD2CFA">
      <w:pPr>
        <w:pStyle w:val="Box2note"/>
        <w:shd w:val="clear" w:color="auto" w:fill="CCFFFF" w:themeFill="accent4"/>
      </w:pPr>
    </w:p>
    <w:p w:rsidR="00091A27" w:rsidRDefault="00091A27" w:rsidP="008C438C">
      <w:pPr>
        <w:pStyle w:val="Stata"/>
      </w:pPr>
    </w:p>
    <w:p w:rsidR="00091A27" w:rsidRDefault="00C071F5" w:rsidP="00C071F5">
      <w:pPr>
        <w:pStyle w:val="StataComment"/>
      </w:pPr>
      <w:r>
        <w:t>*And now the regression is a lot better: better measurement (with the scale rather than separate items) and a few more cases (because the scale in effect imputes the missing data):</w:t>
      </w:r>
    </w:p>
    <w:p w:rsidR="00091A27" w:rsidRDefault="00091A27" w:rsidP="008C438C">
      <w:pPr>
        <w:pStyle w:val="Stata"/>
      </w:pPr>
    </w:p>
    <w:p w:rsidR="00091A27" w:rsidRDefault="00C071F5" w:rsidP="008C438C">
      <w:pPr>
        <w:pStyle w:val="Stata"/>
      </w:pPr>
      <w:proofErr w:type="gramStart"/>
      <w:r w:rsidRPr="00C071F5">
        <w:t>regress</w:t>
      </w:r>
      <w:proofErr w:type="gramEnd"/>
      <w:r w:rsidRPr="00C071F5">
        <w:t xml:space="preserve"> cHumn9  </w:t>
      </w:r>
      <w:proofErr w:type="spellStart"/>
      <w:r w:rsidRPr="00C071F5">
        <w:t>maleQ</w:t>
      </w:r>
      <w:proofErr w:type="spellEnd"/>
      <w:r w:rsidRPr="00C071F5">
        <w:t xml:space="preserve"> </w:t>
      </w:r>
      <w:proofErr w:type="spellStart"/>
      <w:r w:rsidRPr="00C071F5">
        <w:t>edNowQ</w:t>
      </w:r>
      <w:proofErr w:type="spellEnd"/>
      <w:r w:rsidRPr="00C071F5">
        <w:t xml:space="preserve">  author9, beta</w:t>
      </w:r>
    </w:p>
    <w:p w:rsidR="00C071F5" w:rsidRDefault="00C071F5" w:rsidP="00C071F5">
      <w:pPr>
        <w:pStyle w:val="Box2note"/>
        <w:shd w:val="clear" w:color="auto" w:fill="CCFFFF" w:themeFill="accent4"/>
      </w:pPr>
      <w:r>
        <w:t xml:space="preserve">      Source |       SS       df       MS              </w:t>
      </w:r>
      <w:r w:rsidRPr="00C071F5">
        <w:rPr>
          <w:highlight w:val="yellow"/>
        </w:rPr>
        <w:t>Number of obs =    2124</w:t>
      </w:r>
    </w:p>
    <w:p w:rsidR="00C071F5" w:rsidRDefault="00C071F5" w:rsidP="00C071F5">
      <w:pPr>
        <w:pStyle w:val="Box2note"/>
        <w:shd w:val="clear" w:color="auto" w:fill="CCFFFF" w:themeFill="accent4"/>
      </w:pPr>
      <w:r>
        <w:t>-------------+------------------------------           F(  3,  2120) =   63.34</w:t>
      </w:r>
    </w:p>
    <w:p w:rsidR="00C071F5" w:rsidRDefault="00C071F5" w:rsidP="00C071F5">
      <w:pPr>
        <w:pStyle w:val="Box2note"/>
        <w:shd w:val="clear" w:color="auto" w:fill="CCFFFF" w:themeFill="accent4"/>
      </w:pPr>
      <w:r>
        <w:t xml:space="preserve">       Model |   141327.88     3  47109.2932           Prob &gt; F      =  0.0000</w:t>
      </w:r>
    </w:p>
    <w:p w:rsidR="00C071F5" w:rsidRDefault="00C071F5" w:rsidP="00C071F5">
      <w:pPr>
        <w:pStyle w:val="Box2note"/>
        <w:shd w:val="clear" w:color="auto" w:fill="CCFFFF" w:themeFill="accent4"/>
      </w:pPr>
      <w:r>
        <w:t xml:space="preserve">    Residual |  1576655.58  2120  743.705464           R-squared     =  0.0823</w:t>
      </w:r>
    </w:p>
    <w:p w:rsidR="00C071F5" w:rsidRDefault="00C071F5" w:rsidP="00C071F5">
      <w:pPr>
        <w:pStyle w:val="Box2note"/>
        <w:shd w:val="clear" w:color="auto" w:fill="CCFFFF" w:themeFill="accent4"/>
      </w:pPr>
      <w:r>
        <w:t>-------------+------------------------------           Adj R-squared =  0.0810</w:t>
      </w:r>
    </w:p>
    <w:p w:rsidR="00C071F5" w:rsidRDefault="00C071F5" w:rsidP="00C071F5">
      <w:pPr>
        <w:pStyle w:val="Box2note"/>
        <w:shd w:val="clear" w:color="auto" w:fill="CCFFFF" w:themeFill="accent4"/>
      </w:pPr>
      <w:r>
        <w:t xml:space="preserve">       Total |  1717983.46  2123  809.224429           Root MSE      =  27.271</w:t>
      </w:r>
    </w:p>
    <w:p w:rsidR="00C071F5" w:rsidRDefault="00C071F5" w:rsidP="00C071F5">
      <w:pPr>
        <w:pStyle w:val="Box2note"/>
        <w:shd w:val="clear" w:color="auto" w:fill="CCFFFF" w:themeFill="accent4"/>
      </w:pPr>
    </w:p>
    <w:p w:rsidR="00C071F5" w:rsidRDefault="00C071F5" w:rsidP="00C071F5">
      <w:pPr>
        <w:pStyle w:val="Box2note"/>
        <w:shd w:val="clear" w:color="auto" w:fill="CCFFFF" w:themeFill="accent4"/>
      </w:pPr>
      <w:r>
        <w:t>------------------------------------------------------------------------------</w:t>
      </w:r>
    </w:p>
    <w:p w:rsidR="00C071F5" w:rsidRDefault="00C071F5" w:rsidP="00C071F5">
      <w:pPr>
        <w:pStyle w:val="Box2note"/>
        <w:shd w:val="clear" w:color="auto" w:fill="CCFFFF" w:themeFill="accent4"/>
      </w:pPr>
      <w:r>
        <w:t xml:space="preserve">      cHumn9 |      Coef.   Std. Err.      t    P&gt;|t|                     Beta</w:t>
      </w:r>
    </w:p>
    <w:p w:rsidR="00C071F5" w:rsidRDefault="00C071F5" w:rsidP="00C071F5">
      <w:pPr>
        <w:pStyle w:val="Box2note"/>
        <w:shd w:val="clear" w:color="auto" w:fill="CCFFFF" w:themeFill="accent4"/>
      </w:pPr>
      <w:r>
        <w:t>-------------+----------------------------------------------------------------</w:t>
      </w:r>
    </w:p>
    <w:p w:rsidR="00C071F5" w:rsidRDefault="00C071F5" w:rsidP="00C071F5">
      <w:pPr>
        <w:pStyle w:val="Box2note"/>
        <w:shd w:val="clear" w:color="auto" w:fill="CCFFFF" w:themeFill="accent4"/>
      </w:pPr>
      <w:r>
        <w:t xml:space="preserve">       maleQ |    10.0039   1.186634     8.43   0.000                 .1758274</w:t>
      </w:r>
    </w:p>
    <w:p w:rsidR="00C071F5" w:rsidRDefault="00C071F5" w:rsidP="00C071F5">
      <w:pPr>
        <w:pStyle w:val="Box2note"/>
        <w:shd w:val="clear" w:color="auto" w:fill="CCFFFF" w:themeFill="accent4"/>
      </w:pPr>
      <w:r>
        <w:t xml:space="preserve">      edNowQ |   -.517668    .260304    -1.99   0.047                -.0414504</w:t>
      </w:r>
    </w:p>
    <w:p w:rsidR="00C071F5" w:rsidRDefault="00C071F5" w:rsidP="00C071F5">
      <w:pPr>
        <w:pStyle w:val="Box2note"/>
        <w:shd w:val="clear" w:color="auto" w:fill="CCFFFF" w:themeFill="accent4"/>
      </w:pPr>
      <w:r>
        <w:t xml:space="preserve">     author9 |   .2092862   .0207324    10.09   0.000                 .</w:t>
      </w:r>
      <w:r w:rsidRPr="00C071F5">
        <w:rPr>
          <w:highlight w:val="yellow"/>
        </w:rPr>
        <w:t>21</w:t>
      </w:r>
      <w:r>
        <w:t>07539</w:t>
      </w:r>
    </w:p>
    <w:p w:rsidR="00C071F5" w:rsidRDefault="00C071F5" w:rsidP="00C071F5">
      <w:pPr>
        <w:pStyle w:val="Box2note"/>
        <w:shd w:val="clear" w:color="auto" w:fill="CCFFFF" w:themeFill="accent4"/>
      </w:pPr>
      <w:r>
        <w:t xml:space="preserve">       _cons |   19.02836   3.838599     4.96   0.000                        .</w:t>
      </w:r>
    </w:p>
    <w:p w:rsidR="00C071F5" w:rsidRDefault="00C071F5" w:rsidP="00C071F5">
      <w:pPr>
        <w:pStyle w:val="Box2note"/>
        <w:shd w:val="clear" w:color="auto" w:fill="CCFFFF" w:themeFill="accent4"/>
      </w:pPr>
      <w:r>
        <w:t>------------------------------------------------------------------------------</w:t>
      </w:r>
    </w:p>
    <w:p w:rsidR="00C071F5" w:rsidRDefault="00C071F5" w:rsidP="008C438C">
      <w:pPr>
        <w:pStyle w:val="Stata"/>
      </w:pPr>
    </w:p>
    <w:p w:rsidR="00C071F5" w:rsidRDefault="00C071F5" w:rsidP="008C438C">
      <w:pPr>
        <w:pStyle w:val="Stata"/>
      </w:pPr>
    </w:p>
    <w:p w:rsidR="00C071F5" w:rsidRDefault="00C071F5" w:rsidP="008C438C">
      <w:pPr>
        <w:pStyle w:val="Stata"/>
      </w:pPr>
    </w:p>
    <w:p w:rsidR="00C071F5" w:rsidRDefault="00357C06" w:rsidP="00357C06">
      <w:pPr>
        <w:pStyle w:val="Heading3"/>
      </w:pPr>
      <w:r>
        <w:t>*Regression imputation of missing data</w:t>
      </w:r>
    </w:p>
    <w:p w:rsidR="00C071F5" w:rsidRDefault="00C071F5" w:rsidP="008C438C">
      <w:pPr>
        <w:pStyle w:val="Stata"/>
      </w:pPr>
    </w:p>
    <w:p w:rsidR="00C071F5" w:rsidRDefault="00357C06" w:rsidP="00357C06">
      <w:pPr>
        <w:pStyle w:val="StataComment"/>
      </w:pPr>
      <w:r>
        <w:t xml:space="preserve">*The multiple item scales are an easy case, because how to </w:t>
      </w:r>
      <w:proofErr w:type="spellStart"/>
      <w:r>
        <w:t>imput</w:t>
      </w:r>
      <w:proofErr w:type="spellEnd"/>
      <w:r>
        <w:t xml:space="preserve"> the missing data is clear: use answers to the other items in the scale.</w:t>
      </w:r>
    </w:p>
    <w:p w:rsidR="00357C06" w:rsidRDefault="00357C06" w:rsidP="00357C06">
      <w:pPr>
        <w:pStyle w:val="StataComment"/>
      </w:pPr>
      <w:r>
        <w:t xml:space="preserve">*But in other cases we have a more difficult hunt for other information to use in the prediction, and our normal hunting procedure is OLS regression (or logistic or </w:t>
      </w:r>
      <w:proofErr w:type="spellStart"/>
      <w:r>
        <w:t>probit</w:t>
      </w:r>
      <w:proofErr w:type="spellEnd"/>
      <w:r>
        <w:t xml:space="preserve"> regression </w:t>
      </w:r>
      <w:r w:rsidR="00C83FDF">
        <w:t xml:space="preserve">sometimes). </w:t>
      </w:r>
      <w:r>
        <w:t xml:space="preserve"> </w:t>
      </w:r>
      <w:r w:rsidR="00317AAF">
        <w:br/>
      </w:r>
      <w:r w:rsidR="00317AAF">
        <w:br/>
        <w:t>--we could do this for the data that is still missing in our author9 scale (those would be the folk who did not answer any of the 3 questions)</w:t>
      </w:r>
      <w:r w:rsidR="00317AAF">
        <w:br/>
      </w:r>
      <w:r w:rsidR="00317AAF">
        <w:br/>
        <w:t xml:space="preserve">--or we could do it for a measure that was </w:t>
      </w:r>
      <w:r w:rsidR="00415E92">
        <w:t xml:space="preserve">not </w:t>
      </w:r>
      <w:r w:rsidR="00317AAF">
        <w:t>part of a scale, like age, education, occupational status, and such.</w:t>
      </w:r>
    </w:p>
    <w:p w:rsidR="00C071F5" w:rsidRDefault="00C071F5" w:rsidP="008C438C">
      <w:pPr>
        <w:pStyle w:val="Stata"/>
      </w:pPr>
      <w:bookmarkStart w:id="2" w:name="BookMark1"/>
      <w:bookmarkStart w:id="3" w:name="BookMark2"/>
      <w:bookmarkEnd w:id="2"/>
      <w:bookmarkEnd w:id="3"/>
    </w:p>
    <w:p w:rsidR="00C071F5" w:rsidRDefault="00D5016A" w:rsidP="00D5016A">
      <w:pPr>
        <w:pStyle w:val="Heading4"/>
      </w:pPr>
      <w:r>
        <w:t>*Example #1: Education</w:t>
      </w:r>
    </w:p>
    <w:p w:rsidR="00C071F5" w:rsidRDefault="00C071F5" w:rsidP="008C438C">
      <w:pPr>
        <w:pStyle w:val="Stata"/>
      </w:pPr>
    </w:p>
    <w:p w:rsidR="00D5016A" w:rsidRDefault="00D5016A" w:rsidP="00D5016A">
      <w:pPr>
        <w:pStyle w:val="Stata"/>
      </w:pPr>
      <w:proofErr w:type="gramStart"/>
      <w:r>
        <w:t>tab</w:t>
      </w:r>
      <w:proofErr w:type="gramEnd"/>
      <w:r>
        <w:t xml:space="preserve"> </w:t>
      </w:r>
      <w:proofErr w:type="spellStart"/>
      <w:r>
        <w:t>edNowQ</w:t>
      </w:r>
      <w:proofErr w:type="spellEnd"/>
      <w:r>
        <w:t>, m</w:t>
      </w:r>
    </w:p>
    <w:p w:rsidR="00D5016A" w:rsidRDefault="00D5016A" w:rsidP="00D5016A">
      <w:pPr>
        <w:pStyle w:val="Box2note"/>
        <w:shd w:val="clear" w:color="auto" w:fill="CCFFFF" w:themeFill="accent4"/>
      </w:pPr>
    </w:p>
    <w:p w:rsidR="00D5016A" w:rsidRDefault="00D5016A" w:rsidP="00D5016A">
      <w:pPr>
        <w:pStyle w:val="Box2note"/>
        <w:shd w:val="clear" w:color="auto" w:fill="CCFFFF" w:themeFill="accent4"/>
      </w:pPr>
      <w:r>
        <w:t xml:space="preserve">  RECODE of |</w:t>
      </w:r>
    </w:p>
    <w:p w:rsidR="00D5016A" w:rsidRDefault="00D5016A" w:rsidP="00D5016A">
      <w:pPr>
        <w:pStyle w:val="Box2note"/>
        <w:shd w:val="clear" w:color="auto" w:fill="CCFFFF" w:themeFill="accent4"/>
      </w:pPr>
      <w:r>
        <w:t xml:space="preserve">      EdNow |      Freq.     Percent        Cum.</w:t>
      </w:r>
    </w:p>
    <w:p w:rsidR="00D5016A" w:rsidRDefault="00D5016A" w:rsidP="00D5016A">
      <w:pPr>
        <w:pStyle w:val="Box2note"/>
        <w:shd w:val="clear" w:color="auto" w:fill="CCFFFF" w:themeFill="accent4"/>
      </w:pPr>
      <w:r>
        <w:t>------------+-----------------------------------</w:t>
      </w:r>
    </w:p>
    <w:p w:rsidR="00D5016A" w:rsidRDefault="00D5016A" w:rsidP="00D5016A">
      <w:pPr>
        <w:pStyle w:val="Box2note"/>
        <w:shd w:val="clear" w:color="auto" w:fill="CCFFFF" w:themeFill="accent4"/>
      </w:pPr>
      <w:r>
        <w:t xml:space="preserve">         10 |         42        1.83        1.83</w:t>
      </w:r>
    </w:p>
    <w:p w:rsidR="00D5016A" w:rsidRDefault="00D5016A" w:rsidP="00D5016A">
      <w:pPr>
        <w:pStyle w:val="Box2note"/>
        <w:shd w:val="clear" w:color="auto" w:fill="CCFFFF" w:themeFill="accent4"/>
      </w:pPr>
      <w:r>
        <w:t xml:space="preserve">         11 |         31        1.35        3.18</w:t>
      </w:r>
    </w:p>
    <w:p w:rsidR="00D5016A" w:rsidRDefault="00D5016A" w:rsidP="00D5016A">
      <w:pPr>
        <w:pStyle w:val="Box2note"/>
        <w:shd w:val="clear" w:color="auto" w:fill="CCFFFF" w:themeFill="accent4"/>
      </w:pPr>
      <w:r>
        <w:t xml:space="preserve">         12 |        444       19.35       22.53</w:t>
      </w:r>
    </w:p>
    <w:p w:rsidR="00D5016A" w:rsidRDefault="00D5016A" w:rsidP="00D5016A">
      <w:pPr>
        <w:pStyle w:val="Box2note"/>
        <w:shd w:val="clear" w:color="auto" w:fill="CCFFFF" w:themeFill="accent4"/>
      </w:pPr>
      <w:r>
        <w:t xml:space="preserve">         13 |        729       31.76       54.29</w:t>
      </w:r>
    </w:p>
    <w:p w:rsidR="00D5016A" w:rsidRDefault="00D5016A" w:rsidP="00D5016A">
      <w:pPr>
        <w:pStyle w:val="Box2note"/>
        <w:shd w:val="clear" w:color="auto" w:fill="CCFFFF" w:themeFill="accent4"/>
      </w:pPr>
      <w:r>
        <w:t xml:space="preserve">         14 |        255       11.11       65.40</w:t>
      </w:r>
    </w:p>
    <w:p w:rsidR="00D5016A" w:rsidRDefault="00D5016A" w:rsidP="00D5016A">
      <w:pPr>
        <w:pStyle w:val="Box2note"/>
        <w:shd w:val="clear" w:color="auto" w:fill="CCFFFF" w:themeFill="accent4"/>
      </w:pPr>
      <w:r>
        <w:t xml:space="preserve">       16.5 |        453       19.74       85.14</w:t>
      </w:r>
    </w:p>
    <w:p w:rsidR="00D5016A" w:rsidRDefault="00D5016A" w:rsidP="00D5016A">
      <w:pPr>
        <w:pStyle w:val="Box2note"/>
        <w:shd w:val="clear" w:color="auto" w:fill="CCFFFF" w:themeFill="accent4"/>
      </w:pPr>
      <w:r>
        <w:t xml:space="preserve">         18 |        166        7.23       92.37</w:t>
      </w:r>
    </w:p>
    <w:p w:rsidR="00D5016A" w:rsidRDefault="00D5016A" w:rsidP="00D5016A">
      <w:pPr>
        <w:pStyle w:val="Box2note"/>
        <w:shd w:val="clear" w:color="auto" w:fill="CCFFFF" w:themeFill="accent4"/>
      </w:pPr>
      <w:r>
        <w:t xml:space="preserve">         22 |         35        1.53       93.90</w:t>
      </w:r>
    </w:p>
    <w:p w:rsidR="00D5016A" w:rsidRDefault="00D5016A" w:rsidP="00D5016A">
      <w:pPr>
        <w:pStyle w:val="Box2note"/>
        <w:shd w:val="clear" w:color="auto" w:fill="CCFFFF" w:themeFill="accent4"/>
      </w:pPr>
      <w:r>
        <w:t xml:space="preserve">          </w:t>
      </w:r>
      <w:r w:rsidRPr="00D5016A">
        <w:rPr>
          <w:highlight w:val="yellow"/>
        </w:rPr>
        <w:t>. |        140        6.10      100.00</w:t>
      </w:r>
    </w:p>
    <w:p w:rsidR="00D5016A" w:rsidRDefault="00D5016A" w:rsidP="00D5016A">
      <w:pPr>
        <w:pStyle w:val="Box2note"/>
        <w:shd w:val="clear" w:color="auto" w:fill="CCFFFF" w:themeFill="accent4"/>
      </w:pPr>
      <w:r>
        <w:t>------------+-----------------------------------</w:t>
      </w:r>
    </w:p>
    <w:p w:rsidR="00C071F5" w:rsidRDefault="00D5016A" w:rsidP="00D5016A">
      <w:pPr>
        <w:pStyle w:val="Box2note"/>
        <w:shd w:val="clear" w:color="auto" w:fill="CCFFFF" w:themeFill="accent4"/>
      </w:pPr>
      <w:r>
        <w:t xml:space="preserve">      Total |      2,295      100.00</w:t>
      </w:r>
    </w:p>
    <w:p w:rsidR="00C071F5" w:rsidRDefault="00C071F5" w:rsidP="008C438C">
      <w:pPr>
        <w:pStyle w:val="Stata"/>
      </w:pPr>
    </w:p>
    <w:p w:rsidR="00C071F5" w:rsidRDefault="00D5016A" w:rsidP="00D5016A">
      <w:pPr>
        <w:pStyle w:val="StataComment"/>
      </w:pPr>
      <w:r>
        <w:t xml:space="preserve">*We need to find something that predicts education, to use in imputing. But the thing itself should not have much missing data. </w:t>
      </w:r>
      <w:proofErr w:type="spellStart"/>
      <w:proofErr w:type="gramStart"/>
      <w:r>
        <w:t>Lets</w:t>
      </w:r>
      <w:proofErr w:type="spellEnd"/>
      <w:proofErr w:type="gramEnd"/>
      <w:r>
        <w:t xml:space="preserve"> look around:</w:t>
      </w:r>
    </w:p>
    <w:p w:rsidR="00C071F5" w:rsidRDefault="00C071F5" w:rsidP="008C438C">
      <w:pPr>
        <w:pStyle w:val="Stata"/>
      </w:pPr>
    </w:p>
    <w:p w:rsidR="002F68EE" w:rsidRDefault="002F68EE" w:rsidP="002F68EE">
      <w:pPr>
        <w:pStyle w:val="Stata"/>
      </w:pPr>
      <w:proofErr w:type="gramStart"/>
      <w:r>
        <w:t>sum</w:t>
      </w:r>
      <w:proofErr w:type="gramEnd"/>
      <w:r>
        <w:t xml:space="preserve"> </w:t>
      </w:r>
      <w:proofErr w:type="spellStart"/>
      <w:r>
        <w:t>edNowQ</w:t>
      </w:r>
      <w:proofErr w:type="spellEnd"/>
      <w:r>
        <w:t xml:space="preserve"> cThrp9 female mrlRel9 </w:t>
      </w:r>
      <w:proofErr w:type="spellStart"/>
      <w:r>
        <w:t>ageM</w:t>
      </w:r>
      <w:proofErr w:type="spellEnd"/>
    </w:p>
    <w:p w:rsidR="002F68EE" w:rsidRDefault="002F68EE" w:rsidP="002F68EE">
      <w:pPr>
        <w:pStyle w:val="Box2note"/>
        <w:shd w:val="clear" w:color="auto" w:fill="CCFFFF" w:themeFill="accent4"/>
      </w:pPr>
    </w:p>
    <w:p w:rsidR="002F68EE" w:rsidRDefault="002F68EE" w:rsidP="002F68EE">
      <w:pPr>
        <w:pStyle w:val="Box2note"/>
        <w:shd w:val="clear" w:color="auto" w:fill="CCFFFF" w:themeFill="accent4"/>
      </w:pPr>
      <w:r>
        <w:t xml:space="preserve">    Variable |       Obs        Mean    Std. Dev.       Min        Max</w:t>
      </w:r>
    </w:p>
    <w:p w:rsidR="002F68EE" w:rsidRDefault="002F68EE" w:rsidP="002F68EE">
      <w:pPr>
        <w:pStyle w:val="Box2note"/>
        <w:shd w:val="clear" w:color="auto" w:fill="CCFFFF" w:themeFill="accent4"/>
      </w:pPr>
      <w:r>
        <w:t>-------------+--------------------------------------------------------</w:t>
      </w:r>
    </w:p>
    <w:p w:rsidR="002F68EE" w:rsidRDefault="002F68EE" w:rsidP="002F68EE">
      <w:pPr>
        <w:pStyle w:val="Box2note"/>
        <w:shd w:val="clear" w:color="auto" w:fill="CCFFFF" w:themeFill="accent4"/>
      </w:pPr>
      <w:r>
        <w:t xml:space="preserve">      edNowQ |      2155    14.09211      2.2767         10         22</w:t>
      </w:r>
    </w:p>
    <w:p w:rsidR="002F68EE" w:rsidRDefault="002F68EE" w:rsidP="002F68EE">
      <w:pPr>
        <w:pStyle w:val="Box2note"/>
        <w:shd w:val="clear" w:color="auto" w:fill="CCFFFF" w:themeFill="accent4"/>
      </w:pPr>
      <w:r>
        <w:t xml:space="preserve">      cThrp9 |      2294    64.95205    29.77205          0        100</w:t>
      </w:r>
    </w:p>
    <w:p w:rsidR="002F68EE" w:rsidRDefault="002F68EE" w:rsidP="002F68EE">
      <w:pPr>
        <w:pStyle w:val="Box2note"/>
        <w:shd w:val="clear" w:color="auto" w:fill="CCFFFF" w:themeFill="accent4"/>
      </w:pPr>
      <w:r>
        <w:t xml:space="preserve">      female |      2148    .5121043    .4999699          0          1</w:t>
      </w:r>
    </w:p>
    <w:p w:rsidR="002F68EE" w:rsidRDefault="002F68EE" w:rsidP="002F68EE">
      <w:pPr>
        <w:pStyle w:val="Box2note"/>
        <w:shd w:val="clear" w:color="auto" w:fill="CCFFFF" w:themeFill="accent4"/>
      </w:pPr>
      <w:r>
        <w:t xml:space="preserve">     mrlRel9 |      2202    33.50931    28.60084          0        100</w:t>
      </w:r>
    </w:p>
    <w:p w:rsidR="002F68EE" w:rsidRDefault="002F68EE" w:rsidP="002F68EE">
      <w:pPr>
        <w:pStyle w:val="Box2note"/>
        <w:shd w:val="clear" w:color="auto" w:fill="CCFFFF" w:themeFill="accent4"/>
      </w:pPr>
      <w:r>
        <w:t xml:space="preserve">        ageM |      2295    46.46536    15.44872         17         87</w:t>
      </w:r>
    </w:p>
    <w:p w:rsidR="002F68EE" w:rsidRDefault="002F68EE" w:rsidP="002F68EE">
      <w:pPr>
        <w:pStyle w:val="Stata"/>
      </w:pPr>
    </w:p>
    <w:p w:rsidR="002F68EE" w:rsidRDefault="002F68EE" w:rsidP="002F68EE">
      <w:pPr>
        <w:pStyle w:val="Stata"/>
      </w:pPr>
      <w:proofErr w:type="spellStart"/>
      <w:proofErr w:type="gramStart"/>
      <w:r>
        <w:t>corr</w:t>
      </w:r>
      <w:proofErr w:type="spellEnd"/>
      <w:proofErr w:type="gramEnd"/>
      <w:r>
        <w:t xml:space="preserve"> </w:t>
      </w:r>
      <w:proofErr w:type="spellStart"/>
      <w:r>
        <w:t>edNowQ</w:t>
      </w:r>
      <w:proofErr w:type="spellEnd"/>
      <w:r>
        <w:t xml:space="preserve"> cThrp9 female mrlRel9 </w:t>
      </w:r>
      <w:proofErr w:type="spellStart"/>
      <w:r>
        <w:t>ageM</w:t>
      </w:r>
      <w:proofErr w:type="spellEnd"/>
    </w:p>
    <w:p w:rsidR="002F68EE" w:rsidRDefault="002F68EE" w:rsidP="002F68EE">
      <w:pPr>
        <w:pStyle w:val="Box2note"/>
        <w:shd w:val="clear" w:color="auto" w:fill="CCFFFF" w:themeFill="accent4"/>
      </w:pPr>
      <w:r>
        <w:t>(obs=2126)</w:t>
      </w:r>
    </w:p>
    <w:p w:rsidR="002F68EE" w:rsidRDefault="002F68EE" w:rsidP="002F68EE">
      <w:pPr>
        <w:pStyle w:val="Box2note"/>
        <w:shd w:val="clear" w:color="auto" w:fill="CCFFFF" w:themeFill="accent4"/>
      </w:pPr>
      <w:r>
        <w:t xml:space="preserve">             |   edNowQ   cThrp9   female  mrlRel9     ageM</w:t>
      </w:r>
    </w:p>
    <w:p w:rsidR="002F68EE" w:rsidRDefault="002F68EE" w:rsidP="002F68EE">
      <w:pPr>
        <w:pStyle w:val="Box2note"/>
        <w:shd w:val="clear" w:color="auto" w:fill="CCFFFF" w:themeFill="accent4"/>
      </w:pPr>
      <w:r>
        <w:t>-------------+---------------------------------------------</w:t>
      </w:r>
    </w:p>
    <w:p w:rsidR="002F68EE" w:rsidRDefault="002F68EE" w:rsidP="002F68EE">
      <w:pPr>
        <w:pStyle w:val="Box2note"/>
        <w:shd w:val="clear" w:color="auto" w:fill="CCFFFF" w:themeFill="accent4"/>
      </w:pPr>
      <w:r>
        <w:t xml:space="preserve">      edNowQ |   1.0000</w:t>
      </w:r>
    </w:p>
    <w:p w:rsidR="002F68EE" w:rsidRDefault="002F68EE" w:rsidP="002F68EE">
      <w:pPr>
        <w:pStyle w:val="Box2note"/>
        <w:shd w:val="clear" w:color="auto" w:fill="CCFFFF" w:themeFill="accent4"/>
      </w:pPr>
      <w:r>
        <w:t xml:space="preserve">      cThrp9 |  -0.0027   1.0000</w:t>
      </w:r>
    </w:p>
    <w:p w:rsidR="002F68EE" w:rsidRDefault="002F68EE" w:rsidP="002F68EE">
      <w:pPr>
        <w:pStyle w:val="Box2note"/>
        <w:shd w:val="clear" w:color="auto" w:fill="CCFFFF" w:themeFill="accent4"/>
      </w:pPr>
      <w:r>
        <w:t xml:space="preserve">      female |  -0.0264  -0.0820   1.0000</w:t>
      </w:r>
    </w:p>
    <w:p w:rsidR="002F68EE" w:rsidRDefault="002F68EE" w:rsidP="002F68EE">
      <w:pPr>
        <w:pStyle w:val="Box2note"/>
        <w:shd w:val="clear" w:color="auto" w:fill="CCFFFF" w:themeFill="accent4"/>
      </w:pPr>
      <w:r>
        <w:t xml:space="preserve">     mrlRel9 |  -0.0532  -0.0599  -0.0626   1.0000</w:t>
      </w:r>
    </w:p>
    <w:p w:rsidR="00C071F5" w:rsidRDefault="002F68EE" w:rsidP="002F68EE">
      <w:pPr>
        <w:pStyle w:val="Box2note"/>
        <w:shd w:val="clear" w:color="auto" w:fill="CCFFFF" w:themeFill="accent4"/>
      </w:pPr>
      <w:r>
        <w:t xml:space="preserve">        ageM |   </w:t>
      </w:r>
      <w:r w:rsidRPr="002F68EE">
        <w:rPr>
          <w:highlight w:val="yellow"/>
        </w:rPr>
        <w:t>0.134</w:t>
      </w:r>
      <w:r>
        <w:t>3  -0.0497  -0.0132  -0.1100   1.0000</w:t>
      </w:r>
    </w:p>
    <w:p w:rsidR="002F68EE" w:rsidRDefault="002F68EE" w:rsidP="002F68EE">
      <w:pPr>
        <w:pStyle w:val="Stata"/>
        <w:ind w:left="0" w:firstLine="0"/>
      </w:pPr>
    </w:p>
    <w:p w:rsidR="002F68EE" w:rsidRDefault="002F68EE" w:rsidP="002F68EE">
      <w:pPr>
        <w:pStyle w:val="Stata"/>
        <w:ind w:left="0" w:firstLine="0"/>
      </w:pPr>
    </w:p>
    <w:p w:rsidR="002F68EE" w:rsidRDefault="002F68EE" w:rsidP="002F68EE">
      <w:pPr>
        <w:pStyle w:val="Stata"/>
      </w:pPr>
      <w:proofErr w:type="gramStart"/>
      <w:r>
        <w:t>regress</w:t>
      </w:r>
      <w:proofErr w:type="gramEnd"/>
      <w:r>
        <w:t xml:space="preserve"> </w:t>
      </w:r>
      <w:proofErr w:type="spellStart"/>
      <w:r>
        <w:t>edNowQ</w:t>
      </w:r>
      <w:proofErr w:type="spellEnd"/>
      <w:r>
        <w:t xml:space="preserve"> cThrp9 female mrlRel9 </w:t>
      </w:r>
      <w:proofErr w:type="spellStart"/>
      <w:r>
        <w:t>ageM</w:t>
      </w:r>
      <w:proofErr w:type="spellEnd"/>
      <w:r>
        <w:t>, beta</w:t>
      </w:r>
    </w:p>
    <w:p w:rsidR="002F68EE" w:rsidRDefault="002F68EE" w:rsidP="002F68EE">
      <w:pPr>
        <w:pStyle w:val="Box2note"/>
        <w:shd w:val="clear" w:color="auto" w:fill="99CCFF" w:themeFill="accent5"/>
      </w:pPr>
      <w:r>
        <w:t>Only age is going to help, and even it not very much!  ( variable ageM has a little missing data imputed itself, which is OK if we are happy with how we imputed it. In fact is was a crude imputation, so its not ideal but better than nothing).</w:t>
      </w:r>
    </w:p>
    <w:p w:rsidR="002F68EE" w:rsidRDefault="002F68EE" w:rsidP="002F68EE">
      <w:pPr>
        <w:pStyle w:val="Box2note"/>
        <w:shd w:val="clear" w:color="auto" w:fill="CCFFFF" w:themeFill="accent4"/>
      </w:pPr>
    </w:p>
    <w:p w:rsidR="002F68EE" w:rsidRDefault="002F68EE" w:rsidP="002F68EE">
      <w:pPr>
        <w:pStyle w:val="Box2note"/>
        <w:shd w:val="clear" w:color="auto" w:fill="CCFFFF" w:themeFill="accent4"/>
      </w:pPr>
      <w:r>
        <w:t xml:space="preserve">      Source |       SS       df       MS              Number of obs =    2126</w:t>
      </w:r>
    </w:p>
    <w:p w:rsidR="002F68EE" w:rsidRDefault="002F68EE" w:rsidP="002F68EE">
      <w:pPr>
        <w:pStyle w:val="Box2note"/>
        <w:shd w:val="clear" w:color="auto" w:fill="CCFFFF" w:themeFill="accent4"/>
      </w:pPr>
      <w:r>
        <w:t>-------------+------------------------------           F(  4,  2121) =   10.97</w:t>
      </w:r>
    </w:p>
    <w:p w:rsidR="002F68EE" w:rsidRDefault="002F68EE" w:rsidP="002F68EE">
      <w:pPr>
        <w:pStyle w:val="Box2note"/>
        <w:shd w:val="clear" w:color="auto" w:fill="CCFFFF" w:themeFill="accent4"/>
      </w:pPr>
      <w:r>
        <w:t xml:space="preserve">       Model |   223.77446     4   55.943615           Prob &gt; F      =  0.0000</w:t>
      </w:r>
    </w:p>
    <w:p w:rsidR="002F68EE" w:rsidRDefault="002F68EE" w:rsidP="002F68EE">
      <w:pPr>
        <w:pStyle w:val="Box2note"/>
        <w:shd w:val="clear" w:color="auto" w:fill="CCFFFF" w:themeFill="accent4"/>
      </w:pPr>
      <w:r>
        <w:t xml:space="preserve">    Residual |  10813.1794  2121  5.09815155           R-squared     =  0.0203</w:t>
      </w:r>
    </w:p>
    <w:p w:rsidR="002F68EE" w:rsidRDefault="002F68EE" w:rsidP="002F68EE">
      <w:pPr>
        <w:pStyle w:val="Box2note"/>
        <w:shd w:val="clear" w:color="auto" w:fill="CCFFFF" w:themeFill="accent4"/>
      </w:pPr>
      <w:r>
        <w:t>-------------+------------------------------           Adj R-squared =  0.0184</w:t>
      </w:r>
    </w:p>
    <w:p w:rsidR="002F68EE" w:rsidRDefault="002F68EE" w:rsidP="002F68EE">
      <w:pPr>
        <w:pStyle w:val="Box2note"/>
        <w:shd w:val="clear" w:color="auto" w:fill="CCFFFF" w:themeFill="accent4"/>
      </w:pPr>
      <w:r>
        <w:t xml:space="preserve">       Total |  11036.9539  2125  5.19386066           Root MSE      =  2.2579</w:t>
      </w:r>
    </w:p>
    <w:p w:rsidR="002F68EE" w:rsidRDefault="002F68EE" w:rsidP="002F68EE">
      <w:pPr>
        <w:pStyle w:val="Box2note"/>
        <w:shd w:val="clear" w:color="auto" w:fill="CCFFFF" w:themeFill="accent4"/>
      </w:pPr>
    </w:p>
    <w:p w:rsidR="002F68EE" w:rsidRDefault="002F68EE" w:rsidP="002F68EE">
      <w:pPr>
        <w:pStyle w:val="Box2note"/>
        <w:shd w:val="clear" w:color="auto" w:fill="CCFFFF" w:themeFill="accent4"/>
      </w:pPr>
      <w:r>
        <w:t>------------------------------------------------------------------------------</w:t>
      </w:r>
    </w:p>
    <w:p w:rsidR="002F68EE" w:rsidRDefault="002F68EE" w:rsidP="002F68EE">
      <w:pPr>
        <w:pStyle w:val="Box2note"/>
        <w:shd w:val="clear" w:color="auto" w:fill="CCFFFF" w:themeFill="accent4"/>
      </w:pPr>
      <w:r>
        <w:t xml:space="preserve">      edNowQ |      Coef.   Std. Err.      t    P&gt;|t|                     Beta</w:t>
      </w:r>
    </w:p>
    <w:p w:rsidR="002F68EE" w:rsidRDefault="002F68EE" w:rsidP="002F68EE">
      <w:pPr>
        <w:pStyle w:val="Box2note"/>
        <w:shd w:val="clear" w:color="auto" w:fill="CCFFFF" w:themeFill="accent4"/>
      </w:pPr>
      <w:r>
        <w:t>-------------+----------------------------------------------------------------</w:t>
      </w:r>
    </w:p>
    <w:p w:rsidR="002F68EE" w:rsidRDefault="002F68EE" w:rsidP="002F68EE">
      <w:pPr>
        <w:pStyle w:val="Box2note"/>
        <w:shd w:val="clear" w:color="auto" w:fill="CCFFFF" w:themeFill="accent4"/>
      </w:pPr>
      <w:r>
        <w:t xml:space="preserve">      cThrp9 |  -.0000723   .0016842    -0.04   0.966                -.0009297</w:t>
      </w:r>
    </w:p>
    <w:p w:rsidR="002F68EE" w:rsidRDefault="002F68EE" w:rsidP="002F68EE">
      <w:pPr>
        <w:pStyle w:val="Box2note"/>
        <w:shd w:val="clear" w:color="auto" w:fill="CCFFFF" w:themeFill="accent4"/>
      </w:pPr>
      <w:r>
        <w:t xml:space="preserve">      female |  -.1243827   .0985535    -1.26   0.207                -.0272883</w:t>
      </w:r>
    </w:p>
    <w:p w:rsidR="002F68EE" w:rsidRDefault="002F68EE" w:rsidP="002F68EE">
      <w:pPr>
        <w:pStyle w:val="Box2note"/>
        <w:shd w:val="clear" w:color="auto" w:fill="CCFFFF" w:themeFill="accent4"/>
      </w:pPr>
      <w:r>
        <w:t xml:space="preserve">     mrlRel9 |  -.0032447   .0017287    -1.88   0.061                -.0407751</w:t>
      </w:r>
    </w:p>
    <w:p w:rsidR="002F68EE" w:rsidRDefault="002F68EE" w:rsidP="002F68EE">
      <w:pPr>
        <w:pStyle w:val="Box2note"/>
        <w:shd w:val="clear" w:color="auto" w:fill="CCFFFF" w:themeFill="accent4"/>
      </w:pPr>
      <w:r>
        <w:t xml:space="preserve">        </w:t>
      </w:r>
      <w:r w:rsidRPr="000A16B2">
        <w:rPr>
          <w:highlight w:val="yellow"/>
        </w:rPr>
        <w:t>ageM</w:t>
      </w:r>
      <w:r>
        <w:t xml:space="preserve"> |   .0185928   .0031126     5.97   0.000                 </w:t>
      </w:r>
      <w:r w:rsidRPr="000A16B2">
        <w:rPr>
          <w:highlight w:val="yellow"/>
        </w:rPr>
        <w:t>.1294</w:t>
      </w:r>
      <w:r>
        <w:t>158</w:t>
      </w:r>
    </w:p>
    <w:p w:rsidR="002F68EE" w:rsidRDefault="002F68EE" w:rsidP="002F68EE">
      <w:pPr>
        <w:pStyle w:val="Box2note"/>
        <w:shd w:val="clear" w:color="auto" w:fill="CCFFFF" w:themeFill="accent4"/>
      </w:pPr>
      <w:r>
        <w:t xml:space="preserve">       _cons |    13.4134   .2189084    61.27   0.000                        .</w:t>
      </w:r>
    </w:p>
    <w:p w:rsidR="002F68EE" w:rsidRDefault="002F68EE" w:rsidP="002F68EE">
      <w:pPr>
        <w:pStyle w:val="Box2note"/>
        <w:shd w:val="clear" w:color="auto" w:fill="CCFFFF" w:themeFill="accent4"/>
      </w:pPr>
      <w:r>
        <w:t>------------------------------------------------------------------------------</w:t>
      </w:r>
    </w:p>
    <w:p w:rsidR="008C438C" w:rsidRDefault="008C438C" w:rsidP="000A16B2">
      <w:pPr>
        <w:pStyle w:val="Stata"/>
      </w:pPr>
    </w:p>
    <w:p w:rsidR="008C438C" w:rsidRDefault="008C438C" w:rsidP="000A16B2">
      <w:pPr>
        <w:pStyle w:val="Stata"/>
      </w:pPr>
    </w:p>
    <w:p w:rsidR="000A16B2" w:rsidRDefault="000A16B2" w:rsidP="000A16B2">
      <w:pPr>
        <w:pStyle w:val="StataComment"/>
      </w:pPr>
      <w:r>
        <w:t>*throw everything but age out, and try again:</w:t>
      </w:r>
    </w:p>
    <w:p w:rsidR="000A16B2" w:rsidRDefault="000A16B2" w:rsidP="000A16B2">
      <w:pPr>
        <w:pStyle w:val="Stata"/>
      </w:pPr>
      <w:proofErr w:type="gramStart"/>
      <w:r>
        <w:t>regress</w:t>
      </w:r>
      <w:proofErr w:type="gramEnd"/>
      <w:r>
        <w:t xml:space="preserve"> </w:t>
      </w:r>
      <w:proofErr w:type="spellStart"/>
      <w:r>
        <w:t>edNowQ</w:t>
      </w:r>
      <w:proofErr w:type="spellEnd"/>
      <w:r>
        <w:t xml:space="preserve"> </w:t>
      </w:r>
      <w:proofErr w:type="spellStart"/>
      <w:r>
        <w:t>ageM</w:t>
      </w:r>
      <w:proofErr w:type="spellEnd"/>
      <w:r>
        <w:t>, beta</w:t>
      </w:r>
    </w:p>
    <w:p w:rsidR="000A16B2" w:rsidRDefault="000A16B2" w:rsidP="000A16B2">
      <w:pPr>
        <w:pStyle w:val="Box2note"/>
        <w:shd w:val="clear" w:color="auto" w:fill="CCFFFF" w:themeFill="accent4"/>
      </w:pPr>
      <w:r>
        <w:t xml:space="preserve">      Source |       SS       df       MS              Number of obs =    2155</w:t>
      </w:r>
    </w:p>
    <w:p w:rsidR="000A16B2" w:rsidRDefault="000A16B2" w:rsidP="000A16B2">
      <w:pPr>
        <w:pStyle w:val="Box2note"/>
        <w:shd w:val="clear" w:color="auto" w:fill="CCFFFF" w:themeFill="accent4"/>
      </w:pPr>
      <w:r>
        <w:t>-------------+------------------------------           F(  1,  2153) =   39.71</w:t>
      </w:r>
    </w:p>
    <w:p w:rsidR="000A16B2" w:rsidRDefault="000A16B2" w:rsidP="000A16B2">
      <w:pPr>
        <w:pStyle w:val="Box2note"/>
        <w:shd w:val="clear" w:color="auto" w:fill="CCFFFF" w:themeFill="accent4"/>
      </w:pPr>
      <w:r>
        <w:t xml:space="preserve">       Model |  202.211674     1  202.211674           Prob &gt; F      =  0.0000</w:t>
      </w:r>
    </w:p>
    <w:p w:rsidR="000A16B2" w:rsidRDefault="000A16B2" w:rsidP="000A16B2">
      <w:pPr>
        <w:pStyle w:val="Box2note"/>
        <w:shd w:val="clear" w:color="auto" w:fill="CCFFFF" w:themeFill="accent4"/>
      </w:pPr>
      <w:r>
        <w:t xml:space="preserve">    Residual |  10962.7542  2153  5.09185054           R-squared     =  0.0181</w:t>
      </w:r>
    </w:p>
    <w:p w:rsidR="000A16B2" w:rsidRDefault="000A16B2" w:rsidP="000A16B2">
      <w:pPr>
        <w:pStyle w:val="Box2note"/>
        <w:shd w:val="clear" w:color="auto" w:fill="CCFFFF" w:themeFill="accent4"/>
      </w:pPr>
      <w:r>
        <w:t>-------------+------------------------------           Adj R-squared =  0.0177</w:t>
      </w:r>
    </w:p>
    <w:p w:rsidR="000A16B2" w:rsidRDefault="000A16B2" w:rsidP="000A16B2">
      <w:pPr>
        <w:pStyle w:val="Box2note"/>
        <w:shd w:val="clear" w:color="auto" w:fill="CCFFFF" w:themeFill="accent4"/>
      </w:pPr>
      <w:r>
        <w:t xml:space="preserve">       Total |  11164.9659  2154  5.18336392           R</w:t>
      </w:r>
      <w:r w:rsidRPr="00803C35">
        <w:rPr>
          <w:highlight w:val="green"/>
        </w:rPr>
        <w:t>oot MSE      =  2.2565</w:t>
      </w:r>
    </w:p>
    <w:p w:rsidR="000A16B2" w:rsidRDefault="000A16B2" w:rsidP="000A16B2">
      <w:pPr>
        <w:pStyle w:val="Box2note"/>
        <w:shd w:val="clear" w:color="auto" w:fill="CCFFFF" w:themeFill="accent4"/>
      </w:pPr>
    </w:p>
    <w:p w:rsidR="000A16B2" w:rsidRDefault="000A16B2" w:rsidP="000A16B2">
      <w:pPr>
        <w:pStyle w:val="Box2note"/>
        <w:shd w:val="clear" w:color="auto" w:fill="CCFFFF" w:themeFill="accent4"/>
      </w:pPr>
      <w:r>
        <w:t>------------------------------------------------------------------------------</w:t>
      </w:r>
    </w:p>
    <w:p w:rsidR="000A16B2" w:rsidRDefault="000A16B2" w:rsidP="000A16B2">
      <w:pPr>
        <w:pStyle w:val="Box2note"/>
        <w:shd w:val="clear" w:color="auto" w:fill="CCFFFF" w:themeFill="accent4"/>
      </w:pPr>
      <w:r>
        <w:t xml:space="preserve">      edNowQ |      Coef.   Std. Err.      t    P&gt;|t|                     Beta</w:t>
      </w:r>
    </w:p>
    <w:p w:rsidR="000A16B2" w:rsidRDefault="000A16B2" w:rsidP="000A16B2">
      <w:pPr>
        <w:pStyle w:val="Box2note"/>
        <w:shd w:val="clear" w:color="auto" w:fill="CCFFFF" w:themeFill="accent4"/>
      </w:pPr>
      <w:r>
        <w:t>-------------+----------------------------------------------------------------</w:t>
      </w:r>
    </w:p>
    <w:p w:rsidR="000A16B2" w:rsidRDefault="000A16B2" w:rsidP="000A16B2">
      <w:pPr>
        <w:pStyle w:val="Box2note"/>
        <w:shd w:val="clear" w:color="auto" w:fill="CCFFFF" w:themeFill="accent4"/>
      </w:pPr>
      <w:r>
        <w:t xml:space="preserve">        ageM |   </w:t>
      </w:r>
      <w:r w:rsidRPr="00803C35">
        <w:rPr>
          <w:highlight w:val="cyan"/>
        </w:rPr>
        <w:t>.0192729</w:t>
      </w:r>
      <w:r>
        <w:t xml:space="preserve">   .0030583     6.30   0.000                 .1345781</w:t>
      </w:r>
    </w:p>
    <w:p w:rsidR="000A16B2" w:rsidRDefault="000A16B2" w:rsidP="000A16B2">
      <w:pPr>
        <w:pStyle w:val="Box2note"/>
        <w:shd w:val="clear" w:color="auto" w:fill="CCFFFF" w:themeFill="accent4"/>
      </w:pPr>
      <w:r>
        <w:t xml:space="preserve">       _cons |   </w:t>
      </w:r>
      <w:r w:rsidRPr="00803C35">
        <w:rPr>
          <w:highlight w:val="cyan"/>
        </w:rPr>
        <w:t>13.19677</w:t>
      </w:r>
      <w:r>
        <w:t xml:space="preserve">   .1501621    87.88   0.000                        .</w:t>
      </w:r>
    </w:p>
    <w:p w:rsidR="000A16B2" w:rsidRDefault="000A16B2" w:rsidP="000A16B2">
      <w:pPr>
        <w:pStyle w:val="Box2note"/>
        <w:shd w:val="clear" w:color="auto" w:fill="CCFFFF" w:themeFill="accent4"/>
      </w:pPr>
      <w:r>
        <w:t>------------------------------------------------------------------------------</w:t>
      </w:r>
    </w:p>
    <w:p w:rsidR="000A16B2" w:rsidRDefault="000A16B2" w:rsidP="00803C35">
      <w:pPr>
        <w:pStyle w:val="Stata"/>
      </w:pPr>
    </w:p>
    <w:p w:rsidR="00803C35" w:rsidRDefault="00803C35" w:rsidP="00803C35">
      <w:pPr>
        <w:pStyle w:val="StataComment"/>
      </w:pPr>
      <w:r>
        <w:t xml:space="preserve">*This is what the regression implies about </w:t>
      </w:r>
      <w:proofErr w:type="spellStart"/>
      <w:proofErr w:type="gramStart"/>
      <w:r>
        <w:t>ed</w:t>
      </w:r>
      <w:proofErr w:type="spellEnd"/>
      <w:proofErr w:type="gramEnd"/>
      <w:r>
        <w:t xml:space="preserve"> (ignoring the </w:t>
      </w:r>
      <w:r w:rsidRPr="00803C35">
        <w:rPr>
          <w:highlight w:val="green"/>
        </w:rPr>
        <w:t>random element in green</w:t>
      </w:r>
      <w:r>
        <w:t>)</w:t>
      </w:r>
    </w:p>
    <w:p w:rsidR="000A16B2" w:rsidRDefault="000A16B2" w:rsidP="00803C35">
      <w:pPr>
        <w:pStyle w:val="Stata"/>
      </w:pPr>
      <w:proofErr w:type="gramStart"/>
      <w:r>
        <w:t>gen</w:t>
      </w:r>
      <w:proofErr w:type="gramEnd"/>
      <w:r>
        <w:t xml:space="preserve"> </w:t>
      </w:r>
      <w:proofErr w:type="spellStart"/>
      <w:r>
        <w:t>edEst</w:t>
      </w:r>
      <w:proofErr w:type="spellEnd"/>
      <w:r>
        <w:t xml:space="preserve"> = </w:t>
      </w:r>
      <w:r w:rsidRPr="00803C35">
        <w:rPr>
          <w:highlight w:val="cyan"/>
        </w:rPr>
        <w:t>.01927</w:t>
      </w:r>
      <w:r>
        <w:t xml:space="preserve"> * </w:t>
      </w:r>
      <w:proofErr w:type="spellStart"/>
      <w:r>
        <w:t>ageM</w:t>
      </w:r>
      <w:proofErr w:type="spellEnd"/>
      <w:r>
        <w:t xml:space="preserve"> + </w:t>
      </w:r>
      <w:r w:rsidRPr="00803C35">
        <w:rPr>
          <w:highlight w:val="cyan"/>
        </w:rPr>
        <w:t>13.196</w:t>
      </w:r>
    </w:p>
    <w:p w:rsidR="00803C35" w:rsidRDefault="00803C35" w:rsidP="00803C35">
      <w:pPr>
        <w:pStyle w:val="Stata"/>
      </w:pPr>
    </w:p>
    <w:p w:rsidR="00025CE2" w:rsidRDefault="00025CE2" w:rsidP="00025CE2">
      <w:pPr>
        <w:pStyle w:val="StataComment"/>
      </w:pPr>
      <w:r>
        <w:t xml:space="preserve">*round, so </w:t>
      </w:r>
      <w:proofErr w:type="spellStart"/>
      <w:proofErr w:type="gramStart"/>
      <w:r>
        <w:t>its</w:t>
      </w:r>
      <w:proofErr w:type="spellEnd"/>
      <w:proofErr w:type="gramEnd"/>
      <w:r>
        <w:t xml:space="preserve"> easier for us to see</w:t>
      </w:r>
    </w:p>
    <w:p w:rsidR="00025CE2" w:rsidRDefault="00025CE2" w:rsidP="00025CE2">
      <w:pPr>
        <w:pStyle w:val="Stata"/>
      </w:pPr>
      <w:proofErr w:type="gramStart"/>
      <w:r>
        <w:t>replace</w:t>
      </w:r>
      <w:proofErr w:type="gramEnd"/>
      <w:r>
        <w:t xml:space="preserve"> </w:t>
      </w:r>
      <w:proofErr w:type="spellStart"/>
      <w:r>
        <w:t>edEst</w:t>
      </w:r>
      <w:proofErr w:type="spellEnd"/>
      <w:r>
        <w:t xml:space="preserve"> = round( </w:t>
      </w:r>
      <w:proofErr w:type="spellStart"/>
      <w:r>
        <w:t>edEst</w:t>
      </w:r>
      <w:proofErr w:type="spellEnd"/>
      <w:r>
        <w:t>, 0.5)</w:t>
      </w:r>
    </w:p>
    <w:p w:rsidR="00025CE2" w:rsidRDefault="00025CE2" w:rsidP="00025CE2">
      <w:pPr>
        <w:pStyle w:val="Box2note"/>
        <w:shd w:val="clear" w:color="auto" w:fill="CCFFFF" w:themeFill="accent4"/>
      </w:pPr>
      <w:r>
        <w:t>(2295 real changes made)</w:t>
      </w:r>
    </w:p>
    <w:p w:rsidR="00025CE2" w:rsidRDefault="00025CE2" w:rsidP="00025CE2">
      <w:pPr>
        <w:pStyle w:val="Stata"/>
      </w:pPr>
    </w:p>
    <w:p w:rsidR="00025CE2" w:rsidRDefault="00025CE2" w:rsidP="00025CE2">
      <w:pPr>
        <w:pStyle w:val="Stata"/>
      </w:pPr>
      <w:proofErr w:type="gramStart"/>
      <w:r>
        <w:t>tab</w:t>
      </w:r>
      <w:proofErr w:type="gramEnd"/>
      <w:r>
        <w:t xml:space="preserve"> </w:t>
      </w:r>
      <w:proofErr w:type="spellStart"/>
      <w:r>
        <w:t>edEst</w:t>
      </w:r>
      <w:proofErr w:type="spellEnd"/>
    </w:p>
    <w:p w:rsidR="00025CE2" w:rsidRDefault="00025CE2" w:rsidP="00025CE2">
      <w:pPr>
        <w:pStyle w:val="Box2note"/>
        <w:shd w:val="clear" w:color="auto" w:fill="CCFFFF" w:themeFill="accent4"/>
      </w:pPr>
    </w:p>
    <w:p w:rsidR="00025CE2" w:rsidRDefault="00025CE2" w:rsidP="00025CE2">
      <w:pPr>
        <w:pStyle w:val="Box2note"/>
        <w:shd w:val="clear" w:color="auto" w:fill="CCFFFF" w:themeFill="accent4"/>
      </w:pPr>
      <w:r>
        <w:t xml:space="preserve">      edEst |      Freq.     Percent        Cum.</w:t>
      </w:r>
    </w:p>
    <w:p w:rsidR="00025CE2" w:rsidRDefault="00025CE2" w:rsidP="00025CE2">
      <w:pPr>
        <w:pStyle w:val="Box2note"/>
        <w:shd w:val="clear" w:color="auto" w:fill="CCFFFF" w:themeFill="accent4"/>
      </w:pPr>
      <w:r>
        <w:t>------------+-----------------------------------</w:t>
      </w:r>
    </w:p>
    <w:p w:rsidR="00025CE2" w:rsidRDefault="00025CE2" w:rsidP="00025CE2">
      <w:pPr>
        <w:pStyle w:val="Box2note"/>
        <w:shd w:val="clear" w:color="auto" w:fill="CCFFFF" w:themeFill="accent4"/>
      </w:pPr>
      <w:r>
        <w:t xml:space="preserve">       13.5 |        355       15.47       15.47</w:t>
      </w:r>
    </w:p>
    <w:p w:rsidR="00025CE2" w:rsidRDefault="00025CE2" w:rsidP="00025CE2">
      <w:pPr>
        <w:pStyle w:val="Box2note"/>
        <w:shd w:val="clear" w:color="auto" w:fill="CCFFFF" w:themeFill="accent4"/>
      </w:pPr>
      <w:r>
        <w:t xml:space="preserve">         14 |      1,247       54.34       69.80</w:t>
      </w:r>
    </w:p>
    <w:p w:rsidR="00025CE2" w:rsidRDefault="00025CE2" w:rsidP="00025CE2">
      <w:pPr>
        <w:pStyle w:val="Box2note"/>
        <w:shd w:val="clear" w:color="auto" w:fill="CCFFFF" w:themeFill="accent4"/>
      </w:pPr>
      <w:r>
        <w:t xml:space="preserve">       14.5 |        676       29.46       99.26</w:t>
      </w:r>
    </w:p>
    <w:p w:rsidR="00025CE2" w:rsidRDefault="00025CE2" w:rsidP="00025CE2">
      <w:pPr>
        <w:pStyle w:val="Box2note"/>
        <w:shd w:val="clear" w:color="auto" w:fill="CCFFFF" w:themeFill="accent4"/>
      </w:pPr>
      <w:r>
        <w:t xml:space="preserve">         15 |         17        0.74      100.00</w:t>
      </w:r>
    </w:p>
    <w:p w:rsidR="00025CE2" w:rsidRDefault="00025CE2" w:rsidP="00025CE2">
      <w:pPr>
        <w:pStyle w:val="Box2note"/>
        <w:shd w:val="clear" w:color="auto" w:fill="CCFFFF" w:themeFill="accent4"/>
      </w:pPr>
      <w:r>
        <w:t>------------+-----------------------------------</w:t>
      </w:r>
    </w:p>
    <w:p w:rsidR="00803C35" w:rsidRDefault="00025CE2" w:rsidP="00025CE2">
      <w:pPr>
        <w:pStyle w:val="Box2note"/>
        <w:shd w:val="clear" w:color="auto" w:fill="CCFFFF" w:themeFill="accent4"/>
      </w:pPr>
      <w:r>
        <w:t xml:space="preserve">      Total |      2,295      100.00</w:t>
      </w:r>
    </w:p>
    <w:p w:rsidR="00803C35" w:rsidRDefault="00803C35" w:rsidP="00803C35">
      <w:pPr>
        <w:pStyle w:val="Stata"/>
      </w:pPr>
    </w:p>
    <w:p w:rsidR="00803C35" w:rsidRDefault="00803C35" w:rsidP="00803C35">
      <w:pPr>
        <w:pStyle w:val="Stata"/>
      </w:pPr>
    </w:p>
    <w:p w:rsidR="00803C35" w:rsidRDefault="00E22EE2" w:rsidP="00E22EE2">
      <w:pPr>
        <w:pStyle w:val="StataComment"/>
      </w:pPr>
      <w:r>
        <w:t>*Now make a new version of education, using these imputations (for now, ignore the random element)</w:t>
      </w:r>
    </w:p>
    <w:p w:rsidR="00803C35" w:rsidRDefault="00803C35" w:rsidP="00803C35">
      <w:pPr>
        <w:pStyle w:val="Stata"/>
      </w:pPr>
    </w:p>
    <w:p w:rsidR="00E22EE2" w:rsidRDefault="00E22EE2" w:rsidP="00803C35">
      <w:pPr>
        <w:pStyle w:val="Stata"/>
      </w:pPr>
      <w:proofErr w:type="gramStart"/>
      <w:r>
        <w:t>gen</w:t>
      </w:r>
      <w:proofErr w:type="gramEnd"/>
      <w:r>
        <w:t xml:space="preserve"> </w:t>
      </w:r>
      <w:proofErr w:type="spellStart"/>
      <w:r>
        <w:t>edNowM</w:t>
      </w:r>
      <w:proofErr w:type="spellEnd"/>
      <w:r>
        <w:t xml:space="preserve"> = </w:t>
      </w:r>
      <w:proofErr w:type="spellStart"/>
      <w:r w:rsidRPr="00E22EE2">
        <w:t>edNowQ</w:t>
      </w:r>
      <w:proofErr w:type="spellEnd"/>
    </w:p>
    <w:p w:rsidR="00E22EE2" w:rsidRDefault="00E22EE2" w:rsidP="00803C35">
      <w:pPr>
        <w:pStyle w:val="Stata"/>
      </w:pPr>
      <w:proofErr w:type="gramStart"/>
      <w:r>
        <w:t>label</w:t>
      </w:r>
      <w:proofErr w:type="gramEnd"/>
      <w:r>
        <w:t xml:space="preserve"> variable </w:t>
      </w:r>
      <w:proofErr w:type="spellStart"/>
      <w:r>
        <w:t>edNowM</w:t>
      </w:r>
      <w:proofErr w:type="spellEnd"/>
      <w:r>
        <w:t xml:space="preserve"> "Education now, with missing imputed from age"</w:t>
      </w:r>
    </w:p>
    <w:p w:rsidR="00E22EE2" w:rsidRDefault="00E22EE2" w:rsidP="00803C35">
      <w:pPr>
        <w:pStyle w:val="Stata"/>
      </w:pPr>
    </w:p>
    <w:p w:rsidR="00752D5A" w:rsidRDefault="00752D5A" w:rsidP="00752D5A">
      <w:pPr>
        <w:pStyle w:val="Stata"/>
      </w:pPr>
      <w:proofErr w:type="gramStart"/>
      <w:r>
        <w:t>tab</w:t>
      </w:r>
      <w:proofErr w:type="gramEnd"/>
      <w:r>
        <w:t xml:space="preserve"> </w:t>
      </w:r>
      <w:proofErr w:type="spellStart"/>
      <w:r>
        <w:t>edNowM</w:t>
      </w:r>
      <w:proofErr w:type="spellEnd"/>
      <w:r>
        <w:t>, m</w:t>
      </w:r>
    </w:p>
    <w:p w:rsidR="00752D5A" w:rsidRDefault="00752D5A" w:rsidP="00752D5A">
      <w:pPr>
        <w:pStyle w:val="Box2note"/>
        <w:shd w:val="clear" w:color="auto" w:fill="CCFFFF" w:themeFill="accent4"/>
      </w:pPr>
    </w:p>
    <w:p w:rsidR="00752D5A" w:rsidRDefault="00752D5A" w:rsidP="00752D5A">
      <w:pPr>
        <w:pStyle w:val="Box2note"/>
        <w:shd w:val="clear" w:color="auto" w:fill="CCFFFF" w:themeFill="accent4"/>
      </w:pPr>
      <w:r>
        <w:t xml:space="preserve">  Education |</w:t>
      </w:r>
    </w:p>
    <w:p w:rsidR="00752D5A" w:rsidRDefault="00752D5A" w:rsidP="00752D5A">
      <w:pPr>
        <w:pStyle w:val="Box2note"/>
        <w:shd w:val="clear" w:color="auto" w:fill="CCFFFF" w:themeFill="accent4"/>
      </w:pPr>
      <w:r>
        <w:t xml:space="preserve">  now, with |</w:t>
      </w:r>
    </w:p>
    <w:p w:rsidR="00752D5A" w:rsidRDefault="00752D5A" w:rsidP="00752D5A">
      <w:pPr>
        <w:pStyle w:val="Box2note"/>
        <w:shd w:val="clear" w:color="auto" w:fill="CCFFFF" w:themeFill="accent4"/>
      </w:pPr>
      <w:r>
        <w:t xml:space="preserve">    missing |</w:t>
      </w:r>
    </w:p>
    <w:p w:rsidR="00752D5A" w:rsidRDefault="00752D5A" w:rsidP="00752D5A">
      <w:pPr>
        <w:pStyle w:val="Box2note"/>
        <w:shd w:val="clear" w:color="auto" w:fill="CCFFFF" w:themeFill="accent4"/>
      </w:pPr>
      <w:r>
        <w:t xml:space="preserve">    imputed |</w:t>
      </w:r>
    </w:p>
    <w:p w:rsidR="00752D5A" w:rsidRDefault="00752D5A" w:rsidP="00752D5A">
      <w:pPr>
        <w:pStyle w:val="Box2note"/>
        <w:shd w:val="clear" w:color="auto" w:fill="CCFFFF" w:themeFill="accent4"/>
      </w:pPr>
      <w:r>
        <w:t xml:space="preserve">   from age |      Freq.     Percent        Cum.</w:t>
      </w:r>
    </w:p>
    <w:p w:rsidR="00752D5A" w:rsidRDefault="00752D5A" w:rsidP="00752D5A">
      <w:pPr>
        <w:pStyle w:val="Box2note"/>
        <w:shd w:val="clear" w:color="auto" w:fill="CCFFFF" w:themeFill="accent4"/>
      </w:pPr>
      <w:r>
        <w:t>------------+-----------------------------------</w:t>
      </w:r>
    </w:p>
    <w:p w:rsidR="00752D5A" w:rsidRDefault="00752D5A" w:rsidP="00752D5A">
      <w:pPr>
        <w:pStyle w:val="Box2note"/>
        <w:shd w:val="clear" w:color="auto" w:fill="CCFFFF" w:themeFill="accent4"/>
      </w:pPr>
      <w:r>
        <w:t xml:space="preserve">         10 |         42        1.83        1.83</w:t>
      </w:r>
    </w:p>
    <w:p w:rsidR="00752D5A" w:rsidRDefault="00752D5A" w:rsidP="00752D5A">
      <w:pPr>
        <w:pStyle w:val="Box2note"/>
        <w:shd w:val="clear" w:color="auto" w:fill="CCFFFF" w:themeFill="accent4"/>
      </w:pPr>
      <w:r>
        <w:t xml:space="preserve">         11 |         31        1.35        3.18</w:t>
      </w:r>
    </w:p>
    <w:p w:rsidR="00752D5A" w:rsidRDefault="00752D5A" w:rsidP="00752D5A">
      <w:pPr>
        <w:pStyle w:val="Box2note"/>
        <w:shd w:val="clear" w:color="auto" w:fill="CCFFFF" w:themeFill="accent4"/>
      </w:pPr>
      <w:r>
        <w:t xml:space="preserve">         12 |        444       19.35       22.53</w:t>
      </w:r>
    </w:p>
    <w:p w:rsidR="00752D5A" w:rsidRDefault="00752D5A" w:rsidP="00752D5A">
      <w:pPr>
        <w:pStyle w:val="Box2note"/>
        <w:shd w:val="clear" w:color="auto" w:fill="CCFFFF" w:themeFill="accent4"/>
      </w:pPr>
      <w:r>
        <w:t xml:space="preserve">         13 |        729       31.76       54.29</w:t>
      </w:r>
    </w:p>
    <w:p w:rsidR="00752D5A" w:rsidRDefault="00752D5A" w:rsidP="00752D5A">
      <w:pPr>
        <w:pStyle w:val="Box2note"/>
        <w:shd w:val="clear" w:color="auto" w:fill="CCFFFF" w:themeFill="accent4"/>
      </w:pPr>
      <w:r>
        <w:t xml:space="preserve">         14 |        255       11.11       65.40</w:t>
      </w:r>
    </w:p>
    <w:p w:rsidR="00752D5A" w:rsidRDefault="00752D5A" w:rsidP="00752D5A">
      <w:pPr>
        <w:pStyle w:val="Box2note"/>
        <w:shd w:val="clear" w:color="auto" w:fill="CCFFFF" w:themeFill="accent4"/>
      </w:pPr>
      <w:r>
        <w:t xml:space="preserve">       16.5 |        453       19.74       85.14</w:t>
      </w:r>
    </w:p>
    <w:p w:rsidR="00752D5A" w:rsidRDefault="00752D5A" w:rsidP="00752D5A">
      <w:pPr>
        <w:pStyle w:val="Box2note"/>
        <w:shd w:val="clear" w:color="auto" w:fill="CCFFFF" w:themeFill="accent4"/>
      </w:pPr>
      <w:r>
        <w:t xml:space="preserve">         18 |        166        7.23       92.37</w:t>
      </w:r>
    </w:p>
    <w:p w:rsidR="00752D5A" w:rsidRDefault="00752D5A" w:rsidP="00752D5A">
      <w:pPr>
        <w:pStyle w:val="Box2note"/>
        <w:shd w:val="clear" w:color="auto" w:fill="CCFFFF" w:themeFill="accent4"/>
      </w:pPr>
      <w:r>
        <w:t xml:space="preserve">         22 |         35        1.53       93.90</w:t>
      </w:r>
    </w:p>
    <w:p w:rsidR="00752D5A" w:rsidRDefault="00752D5A" w:rsidP="00752D5A">
      <w:pPr>
        <w:pStyle w:val="Box2note"/>
        <w:shd w:val="clear" w:color="auto" w:fill="CCFFFF" w:themeFill="accent4"/>
      </w:pPr>
      <w:r>
        <w:t xml:space="preserve">          </w:t>
      </w:r>
      <w:r w:rsidRPr="00752D5A">
        <w:rPr>
          <w:highlight w:val="yellow"/>
        </w:rPr>
        <w:t>. |        140</w:t>
      </w:r>
      <w:r>
        <w:t xml:space="preserve">        6.10      100.00  -- these are the ones we want to fix</w:t>
      </w:r>
    </w:p>
    <w:p w:rsidR="00752D5A" w:rsidRDefault="00752D5A" w:rsidP="00752D5A">
      <w:pPr>
        <w:pStyle w:val="Box2note"/>
        <w:shd w:val="clear" w:color="auto" w:fill="CCFFFF" w:themeFill="accent4"/>
      </w:pPr>
      <w:r>
        <w:t>------------+-----------------------------------</w:t>
      </w:r>
    </w:p>
    <w:p w:rsidR="00752D5A" w:rsidRDefault="00752D5A" w:rsidP="00752D5A">
      <w:pPr>
        <w:pStyle w:val="Box2note"/>
        <w:shd w:val="clear" w:color="auto" w:fill="CCFFFF" w:themeFill="accent4"/>
      </w:pPr>
      <w:r>
        <w:t xml:space="preserve">      Total |      2,295      100.00</w:t>
      </w:r>
    </w:p>
    <w:p w:rsidR="00752D5A" w:rsidRDefault="00752D5A" w:rsidP="00752D5A">
      <w:pPr>
        <w:pStyle w:val="Stata"/>
      </w:pPr>
    </w:p>
    <w:p w:rsidR="00752D5A" w:rsidRDefault="00752D5A" w:rsidP="00752D5A">
      <w:pPr>
        <w:pStyle w:val="Stata"/>
      </w:pPr>
      <w:proofErr w:type="gramStart"/>
      <w:r>
        <w:t>replace</w:t>
      </w:r>
      <w:proofErr w:type="gramEnd"/>
      <w:r>
        <w:t xml:space="preserve"> </w:t>
      </w:r>
      <w:proofErr w:type="spellStart"/>
      <w:r>
        <w:t>edNowM</w:t>
      </w:r>
      <w:proofErr w:type="spellEnd"/>
      <w:r>
        <w:t xml:space="preserve"> = </w:t>
      </w:r>
      <w:proofErr w:type="spellStart"/>
      <w:r>
        <w:t>edEst</w:t>
      </w:r>
      <w:proofErr w:type="spellEnd"/>
      <w:r>
        <w:t xml:space="preserve"> if </w:t>
      </w:r>
      <w:proofErr w:type="spellStart"/>
      <w:r>
        <w:t>edNowM</w:t>
      </w:r>
      <w:proofErr w:type="spellEnd"/>
      <w:r>
        <w:t xml:space="preserve"> == .</w:t>
      </w:r>
    </w:p>
    <w:p w:rsidR="00752D5A" w:rsidRDefault="00752D5A" w:rsidP="00752D5A">
      <w:pPr>
        <w:pStyle w:val="Box2note"/>
        <w:shd w:val="clear" w:color="auto" w:fill="CCFFFF" w:themeFill="accent4"/>
      </w:pPr>
      <w:r>
        <w:t>(140 real changes made)</w:t>
      </w:r>
    </w:p>
    <w:p w:rsidR="00752D5A" w:rsidRDefault="00752D5A" w:rsidP="00752D5A">
      <w:pPr>
        <w:pStyle w:val="Stata"/>
      </w:pPr>
    </w:p>
    <w:p w:rsidR="00752D5A" w:rsidRDefault="00752D5A" w:rsidP="00752D5A">
      <w:pPr>
        <w:pStyle w:val="Stata"/>
      </w:pPr>
      <w:proofErr w:type="gramStart"/>
      <w:r>
        <w:t>tab</w:t>
      </w:r>
      <w:proofErr w:type="gramEnd"/>
      <w:r>
        <w:t xml:space="preserve"> </w:t>
      </w:r>
      <w:proofErr w:type="spellStart"/>
      <w:r>
        <w:t>edNowM</w:t>
      </w:r>
      <w:proofErr w:type="spellEnd"/>
      <w:r>
        <w:t>, m</w:t>
      </w:r>
    </w:p>
    <w:p w:rsidR="00752D5A" w:rsidRDefault="00752D5A" w:rsidP="00752D5A">
      <w:pPr>
        <w:pStyle w:val="Box2note"/>
        <w:shd w:val="clear" w:color="auto" w:fill="CCFFFF" w:themeFill="accent4"/>
      </w:pPr>
      <w:r>
        <w:t xml:space="preserve">  Education |</w:t>
      </w:r>
    </w:p>
    <w:p w:rsidR="00752D5A" w:rsidRDefault="00752D5A" w:rsidP="00752D5A">
      <w:pPr>
        <w:pStyle w:val="Box2note"/>
        <w:shd w:val="clear" w:color="auto" w:fill="CCFFFF" w:themeFill="accent4"/>
      </w:pPr>
      <w:r>
        <w:t xml:space="preserve">  now, with |</w:t>
      </w:r>
    </w:p>
    <w:p w:rsidR="00752D5A" w:rsidRDefault="00752D5A" w:rsidP="00752D5A">
      <w:pPr>
        <w:pStyle w:val="Box2note"/>
        <w:shd w:val="clear" w:color="auto" w:fill="CCFFFF" w:themeFill="accent4"/>
      </w:pPr>
      <w:r>
        <w:t xml:space="preserve">    missing |</w:t>
      </w:r>
    </w:p>
    <w:p w:rsidR="00752D5A" w:rsidRDefault="00752D5A" w:rsidP="00752D5A">
      <w:pPr>
        <w:pStyle w:val="Box2note"/>
        <w:shd w:val="clear" w:color="auto" w:fill="CCFFFF" w:themeFill="accent4"/>
      </w:pPr>
      <w:r>
        <w:t xml:space="preserve">    imputed |</w:t>
      </w:r>
    </w:p>
    <w:p w:rsidR="00752D5A" w:rsidRDefault="00752D5A" w:rsidP="00752D5A">
      <w:pPr>
        <w:pStyle w:val="Box2note"/>
        <w:shd w:val="clear" w:color="auto" w:fill="CCFFFF" w:themeFill="accent4"/>
      </w:pPr>
      <w:r>
        <w:t xml:space="preserve">   from age |      Freq.     Percent        Cum.</w:t>
      </w:r>
    </w:p>
    <w:p w:rsidR="00752D5A" w:rsidRDefault="00752D5A" w:rsidP="00752D5A">
      <w:pPr>
        <w:pStyle w:val="Box2note"/>
        <w:shd w:val="clear" w:color="auto" w:fill="CCFFFF" w:themeFill="accent4"/>
      </w:pPr>
      <w:r>
        <w:t>------------+-----------------------------------</w:t>
      </w:r>
    </w:p>
    <w:p w:rsidR="00752D5A" w:rsidRDefault="00752D5A" w:rsidP="00752D5A">
      <w:pPr>
        <w:pStyle w:val="Box2note"/>
        <w:shd w:val="clear" w:color="auto" w:fill="CCFFFF" w:themeFill="accent4"/>
      </w:pPr>
      <w:r>
        <w:t xml:space="preserve">         10 |         42        1.83        1.83</w:t>
      </w:r>
    </w:p>
    <w:p w:rsidR="00752D5A" w:rsidRDefault="00752D5A" w:rsidP="00752D5A">
      <w:pPr>
        <w:pStyle w:val="Box2note"/>
        <w:shd w:val="clear" w:color="auto" w:fill="CCFFFF" w:themeFill="accent4"/>
      </w:pPr>
      <w:r>
        <w:t xml:space="preserve">         11 |         31        1.35        3.18</w:t>
      </w:r>
    </w:p>
    <w:p w:rsidR="00752D5A" w:rsidRDefault="00752D5A" w:rsidP="00752D5A">
      <w:pPr>
        <w:pStyle w:val="Box2note"/>
        <w:shd w:val="clear" w:color="auto" w:fill="CCFFFF" w:themeFill="accent4"/>
      </w:pPr>
      <w:r>
        <w:t xml:space="preserve">         12 |        444       19.35       22.53</w:t>
      </w:r>
    </w:p>
    <w:p w:rsidR="00752D5A" w:rsidRDefault="00752D5A" w:rsidP="00752D5A">
      <w:pPr>
        <w:pStyle w:val="Box2note"/>
        <w:shd w:val="clear" w:color="auto" w:fill="CCFFFF" w:themeFill="accent4"/>
      </w:pPr>
      <w:r>
        <w:t xml:space="preserve">         13 |        729       31.76       54.29</w:t>
      </w:r>
    </w:p>
    <w:p w:rsidR="00752D5A" w:rsidRDefault="00752D5A" w:rsidP="00752D5A">
      <w:pPr>
        <w:pStyle w:val="Box2note"/>
        <w:shd w:val="clear" w:color="auto" w:fill="CCFFFF" w:themeFill="accent4"/>
      </w:pPr>
      <w:r>
        <w:t xml:space="preserve">       </w:t>
      </w:r>
      <w:r w:rsidRPr="00752D5A">
        <w:rPr>
          <w:highlight w:val="yellow"/>
        </w:rPr>
        <w:t>13.5</w:t>
      </w:r>
      <w:r>
        <w:t xml:space="preserve"> |          2        0.09       54.38</w:t>
      </w:r>
    </w:p>
    <w:p w:rsidR="00752D5A" w:rsidRDefault="00752D5A" w:rsidP="00752D5A">
      <w:pPr>
        <w:pStyle w:val="Box2note"/>
        <w:shd w:val="clear" w:color="auto" w:fill="CCFFFF" w:themeFill="accent4"/>
      </w:pPr>
      <w:r>
        <w:t xml:space="preserve">         </w:t>
      </w:r>
      <w:r w:rsidRPr="00752D5A">
        <w:rPr>
          <w:highlight w:val="yellow"/>
        </w:rPr>
        <w:t>14 |        391</w:t>
      </w:r>
      <w:r>
        <w:t xml:space="preserve">       17.04       71.42</w:t>
      </w:r>
    </w:p>
    <w:p w:rsidR="00752D5A" w:rsidRDefault="00752D5A" w:rsidP="00752D5A">
      <w:pPr>
        <w:pStyle w:val="Box2note"/>
        <w:shd w:val="clear" w:color="auto" w:fill="CCFFFF" w:themeFill="accent4"/>
      </w:pPr>
      <w:r>
        <w:t xml:space="preserve">       </w:t>
      </w:r>
      <w:r w:rsidRPr="00752D5A">
        <w:rPr>
          <w:highlight w:val="yellow"/>
        </w:rPr>
        <w:t>14.5</w:t>
      </w:r>
      <w:r>
        <w:t xml:space="preserve"> |          1        0.04       71.46</w:t>
      </w:r>
    </w:p>
    <w:p w:rsidR="00752D5A" w:rsidRDefault="00752D5A" w:rsidP="00752D5A">
      <w:pPr>
        <w:pStyle w:val="Box2note"/>
        <w:shd w:val="clear" w:color="auto" w:fill="CCFFFF" w:themeFill="accent4"/>
      </w:pPr>
      <w:r>
        <w:t xml:space="preserve">         </w:t>
      </w:r>
      <w:r w:rsidRPr="00752D5A">
        <w:rPr>
          <w:highlight w:val="yellow"/>
        </w:rPr>
        <w:t>15</w:t>
      </w:r>
      <w:r>
        <w:t xml:space="preserve"> |          1        0.04       71.50</w:t>
      </w:r>
    </w:p>
    <w:p w:rsidR="00752D5A" w:rsidRDefault="00752D5A" w:rsidP="00752D5A">
      <w:pPr>
        <w:pStyle w:val="Box2note"/>
        <w:shd w:val="clear" w:color="auto" w:fill="CCFFFF" w:themeFill="accent4"/>
      </w:pPr>
      <w:r>
        <w:t xml:space="preserve">       16.5 |        453       19.74       91.24</w:t>
      </w:r>
    </w:p>
    <w:p w:rsidR="00752D5A" w:rsidRDefault="00752D5A" w:rsidP="00752D5A">
      <w:pPr>
        <w:pStyle w:val="Box2note"/>
        <w:shd w:val="clear" w:color="auto" w:fill="CCFFFF" w:themeFill="accent4"/>
      </w:pPr>
      <w:r>
        <w:t xml:space="preserve">         18 |        166        7.23       98.47</w:t>
      </w:r>
    </w:p>
    <w:p w:rsidR="00752D5A" w:rsidRDefault="00752D5A" w:rsidP="00752D5A">
      <w:pPr>
        <w:pStyle w:val="Box2note"/>
        <w:shd w:val="clear" w:color="auto" w:fill="CCFFFF" w:themeFill="accent4"/>
      </w:pPr>
      <w:r>
        <w:t xml:space="preserve">         22 |         35        1.53      100.00</w:t>
      </w:r>
    </w:p>
    <w:p w:rsidR="00752D5A" w:rsidRDefault="00752D5A" w:rsidP="00752D5A">
      <w:pPr>
        <w:pStyle w:val="Box2note"/>
        <w:shd w:val="clear" w:color="auto" w:fill="CCFFFF" w:themeFill="accent4"/>
      </w:pPr>
      <w:r>
        <w:t>------------+-----------------------------------</w:t>
      </w:r>
    </w:p>
    <w:p w:rsidR="00E22EE2" w:rsidRDefault="00752D5A" w:rsidP="00752D5A">
      <w:pPr>
        <w:pStyle w:val="Box2note"/>
        <w:shd w:val="clear" w:color="auto" w:fill="CCFFFF" w:themeFill="accent4"/>
      </w:pPr>
      <w:r>
        <w:t xml:space="preserve">      Total |      2,295      100.00</w:t>
      </w:r>
    </w:p>
    <w:p w:rsidR="00E22EE2" w:rsidRDefault="00E22EE2" w:rsidP="00803C35">
      <w:pPr>
        <w:pStyle w:val="Stata"/>
      </w:pPr>
    </w:p>
    <w:p w:rsidR="00E22EE2" w:rsidRDefault="00752D5A" w:rsidP="00752D5A">
      <w:pPr>
        <w:pStyle w:val="StataComment"/>
      </w:pPr>
      <w:r>
        <w:t xml:space="preserve">*Since there is not much missing data on education, in practice we might leave things at this stage and use </w:t>
      </w:r>
      <w:proofErr w:type="spellStart"/>
      <w:r>
        <w:t>edNowM</w:t>
      </w:r>
      <w:proofErr w:type="spellEnd"/>
      <w:r>
        <w:t>.</w:t>
      </w:r>
    </w:p>
    <w:p w:rsidR="00752D5A" w:rsidRDefault="00752D5A" w:rsidP="00752D5A">
      <w:pPr>
        <w:pStyle w:val="StataComment"/>
      </w:pPr>
      <w:r>
        <w:t xml:space="preserve">*In the real world, we did not do that but used another question to impute -- it had to do with educational plans, and is a </w:t>
      </w:r>
      <w:proofErr w:type="spellStart"/>
      <w:r>
        <w:t>moste</w:t>
      </w:r>
      <w:proofErr w:type="spellEnd"/>
      <w:r>
        <w:t xml:space="preserve"> unusual question, so our way of using that is of no general interest. Besides its messy!</w:t>
      </w:r>
      <w:bookmarkStart w:id="4" w:name="BookMark3"/>
    </w:p>
    <w:p w:rsidR="00752D5A" w:rsidRDefault="00752D5A" w:rsidP="00752D5A">
      <w:pPr>
        <w:pStyle w:val="StataComment"/>
      </w:pPr>
    </w:p>
    <w:p w:rsidR="00752D5A" w:rsidRDefault="00752D5A" w:rsidP="00752D5A">
      <w:pPr>
        <w:pStyle w:val="StataComment"/>
      </w:pPr>
      <w:r>
        <w:t>*In general you should IN THEORY always add in a random element, reflecting uncertainty in your estimate. That matters if there is lots of missing, and is good practice anyway (although</w:t>
      </w:r>
      <w:r w:rsidR="00CF46B7">
        <w:t xml:space="preserve"> sometimes</w:t>
      </w:r>
      <w:r>
        <w:t xml:space="preserve"> hard to explain </w:t>
      </w:r>
      <w:proofErr w:type="gramStart"/>
      <w:r>
        <w:t>to</w:t>
      </w:r>
      <w:proofErr w:type="gramEnd"/>
      <w:r>
        <w:t xml:space="preserve"> many a journal reviewer, or even a PhD supervisor).  </w:t>
      </w:r>
    </w:p>
    <w:p w:rsidR="000A16B2" w:rsidRDefault="000A16B2" w:rsidP="000A16B2">
      <w:pPr>
        <w:pStyle w:val="Stata"/>
      </w:pPr>
    </w:p>
    <w:p w:rsidR="00551457" w:rsidRDefault="00551457" w:rsidP="00551457">
      <w:pPr>
        <w:pStyle w:val="StataComment"/>
      </w:pPr>
      <w:r>
        <w:t xml:space="preserve">*So make a random variable, mean zero, </w:t>
      </w:r>
      <w:proofErr w:type="spellStart"/>
      <w:proofErr w:type="gramStart"/>
      <w:r>
        <w:t>std</w:t>
      </w:r>
      <w:proofErr w:type="spellEnd"/>
      <w:proofErr w:type="gramEnd"/>
      <w:r>
        <w:t xml:space="preserve"> </w:t>
      </w:r>
      <w:proofErr w:type="spellStart"/>
      <w:r>
        <w:t>dev</w:t>
      </w:r>
      <w:proofErr w:type="spellEnd"/>
      <w:r>
        <w:t>=1 in the usual way:</w:t>
      </w:r>
    </w:p>
    <w:p w:rsidR="00551457" w:rsidRDefault="00551457" w:rsidP="000A16B2">
      <w:pPr>
        <w:pStyle w:val="Stata"/>
      </w:pPr>
      <w:proofErr w:type="gramStart"/>
      <w:r w:rsidRPr="00551457">
        <w:t>gen</w:t>
      </w:r>
      <w:proofErr w:type="gramEnd"/>
      <w:r w:rsidRPr="00551457">
        <w:t xml:space="preserve"> </w:t>
      </w:r>
      <w:proofErr w:type="spellStart"/>
      <w:r w:rsidRPr="00A87D90">
        <w:rPr>
          <w:highlight w:val="green"/>
        </w:rPr>
        <w:t>errEd</w:t>
      </w:r>
      <w:proofErr w:type="spellEnd"/>
      <w:r w:rsidRPr="00551457">
        <w:t xml:space="preserve"> = </w:t>
      </w:r>
      <w:proofErr w:type="spellStart"/>
      <w:r w:rsidRPr="00551457">
        <w:t>invnorm</w:t>
      </w:r>
      <w:proofErr w:type="spellEnd"/>
      <w:r w:rsidRPr="00551457">
        <w:t>(uniform())</w:t>
      </w:r>
    </w:p>
    <w:p w:rsidR="00551457" w:rsidRDefault="00551457" w:rsidP="00551457">
      <w:pPr>
        <w:pStyle w:val="Box2note"/>
        <w:shd w:val="clear" w:color="auto" w:fill="CCFFFF" w:themeFill="accent4"/>
      </w:pPr>
      <w:r>
        <w:t>sum errEd</w:t>
      </w:r>
    </w:p>
    <w:p w:rsidR="00551457" w:rsidRDefault="00551457" w:rsidP="00551457">
      <w:pPr>
        <w:pStyle w:val="Box2note"/>
        <w:shd w:val="clear" w:color="auto" w:fill="CCFFFF" w:themeFill="accent4"/>
      </w:pPr>
    </w:p>
    <w:p w:rsidR="00551457" w:rsidRDefault="00551457" w:rsidP="00551457">
      <w:pPr>
        <w:pStyle w:val="Box2note"/>
        <w:shd w:val="clear" w:color="auto" w:fill="CCFFFF" w:themeFill="accent4"/>
      </w:pPr>
      <w:r>
        <w:t xml:space="preserve">    Variable |       Obs        Mean    Std. Dev.       Min        Max</w:t>
      </w:r>
    </w:p>
    <w:p w:rsidR="00551457" w:rsidRDefault="00551457" w:rsidP="00551457">
      <w:pPr>
        <w:pStyle w:val="Box2note"/>
        <w:shd w:val="clear" w:color="auto" w:fill="CCFFFF" w:themeFill="accent4"/>
      </w:pPr>
      <w:r>
        <w:t>-------------+--------------------------------------------------------</w:t>
      </w:r>
    </w:p>
    <w:p w:rsidR="00551457" w:rsidRDefault="00551457" w:rsidP="00551457">
      <w:pPr>
        <w:pStyle w:val="Box2note"/>
        <w:shd w:val="clear" w:color="auto" w:fill="CCFFFF" w:themeFill="accent4"/>
      </w:pPr>
      <w:r>
        <w:t xml:space="preserve">       errEd |      2295    .0364627    .9980252  -3.383373   3.194541</w:t>
      </w:r>
    </w:p>
    <w:p w:rsidR="00551457" w:rsidRDefault="00551457" w:rsidP="000A16B2">
      <w:pPr>
        <w:pStyle w:val="Stata"/>
      </w:pPr>
    </w:p>
    <w:p w:rsidR="00551457" w:rsidRDefault="00551457" w:rsidP="000A16B2">
      <w:pPr>
        <w:pStyle w:val="Stata"/>
      </w:pPr>
    </w:p>
    <w:p w:rsidR="00551457" w:rsidRDefault="00551457" w:rsidP="00551457">
      <w:pPr>
        <w:pStyle w:val="StataComment"/>
      </w:pPr>
      <w:r>
        <w:t>*here is our regression again. We are after the "Root MSE" which is the proper amount of random error</w:t>
      </w:r>
    </w:p>
    <w:p w:rsidR="00551457" w:rsidRDefault="00551457" w:rsidP="00551457">
      <w:pPr>
        <w:pStyle w:val="Box2note"/>
        <w:shd w:val="clear" w:color="auto" w:fill="CCFFFF" w:themeFill="accent4"/>
      </w:pPr>
      <w:r>
        <w:t xml:space="preserve">      Source |       SS       df       MS              Number of obs =    2155</w:t>
      </w:r>
    </w:p>
    <w:p w:rsidR="00551457" w:rsidRDefault="00551457" w:rsidP="00551457">
      <w:pPr>
        <w:pStyle w:val="Box2note"/>
        <w:shd w:val="clear" w:color="auto" w:fill="CCFFFF" w:themeFill="accent4"/>
      </w:pPr>
      <w:r>
        <w:t>-------------+------------------------------           F(  1,  2153) =   39.71</w:t>
      </w:r>
    </w:p>
    <w:p w:rsidR="00551457" w:rsidRDefault="00551457" w:rsidP="00551457">
      <w:pPr>
        <w:pStyle w:val="Box2note"/>
        <w:shd w:val="clear" w:color="auto" w:fill="CCFFFF" w:themeFill="accent4"/>
      </w:pPr>
      <w:r>
        <w:t xml:space="preserve">       Model |  202.211674     1  202.211674           Prob &gt; F      =  0.0000</w:t>
      </w:r>
    </w:p>
    <w:p w:rsidR="00551457" w:rsidRDefault="00551457" w:rsidP="00551457">
      <w:pPr>
        <w:pStyle w:val="Box2note"/>
        <w:shd w:val="clear" w:color="auto" w:fill="CCFFFF" w:themeFill="accent4"/>
      </w:pPr>
      <w:r>
        <w:t xml:space="preserve">    Residual |  10962.7542  2153  5.09185054           R-squared     =  0.0181</w:t>
      </w:r>
    </w:p>
    <w:p w:rsidR="00551457" w:rsidRDefault="00551457" w:rsidP="00551457">
      <w:pPr>
        <w:pStyle w:val="Box2note"/>
        <w:shd w:val="clear" w:color="auto" w:fill="CCFFFF" w:themeFill="accent4"/>
      </w:pPr>
      <w:r>
        <w:t>-------------+------------------------------           Adj R-squared =  0.0177</w:t>
      </w:r>
    </w:p>
    <w:p w:rsidR="00551457" w:rsidRDefault="00551457" w:rsidP="00551457">
      <w:pPr>
        <w:pStyle w:val="Box2note"/>
        <w:shd w:val="clear" w:color="auto" w:fill="CCFFFF" w:themeFill="accent4"/>
      </w:pPr>
      <w:r>
        <w:t xml:space="preserve">       Total |  11164.9659  2154  5.18336392           R</w:t>
      </w:r>
      <w:r w:rsidRPr="00803C35">
        <w:rPr>
          <w:highlight w:val="green"/>
        </w:rPr>
        <w:t>oot MSE      =  2.2565</w:t>
      </w:r>
    </w:p>
    <w:p w:rsidR="00551457" w:rsidRDefault="00551457" w:rsidP="00551457">
      <w:pPr>
        <w:pStyle w:val="Box2note"/>
        <w:shd w:val="clear" w:color="auto" w:fill="CCFFFF" w:themeFill="accent4"/>
      </w:pPr>
    </w:p>
    <w:p w:rsidR="00551457" w:rsidRDefault="00551457" w:rsidP="00551457">
      <w:pPr>
        <w:pStyle w:val="Box2note"/>
        <w:shd w:val="clear" w:color="auto" w:fill="CCFFFF" w:themeFill="accent4"/>
      </w:pPr>
      <w:r>
        <w:t>------------------------------------------------------------------------------</w:t>
      </w:r>
    </w:p>
    <w:p w:rsidR="00551457" w:rsidRDefault="00551457" w:rsidP="00551457">
      <w:pPr>
        <w:pStyle w:val="Box2note"/>
        <w:shd w:val="clear" w:color="auto" w:fill="CCFFFF" w:themeFill="accent4"/>
      </w:pPr>
      <w:r>
        <w:t xml:space="preserve">      edNowQ |      Coef.   Std. Err.      t    P&gt;|t|                     Beta</w:t>
      </w:r>
    </w:p>
    <w:p w:rsidR="00551457" w:rsidRDefault="00551457" w:rsidP="00551457">
      <w:pPr>
        <w:pStyle w:val="Box2note"/>
        <w:shd w:val="clear" w:color="auto" w:fill="CCFFFF" w:themeFill="accent4"/>
      </w:pPr>
      <w:r>
        <w:t>-------------+----------------------------------------------------------------</w:t>
      </w:r>
    </w:p>
    <w:p w:rsidR="00551457" w:rsidRDefault="00551457" w:rsidP="00551457">
      <w:pPr>
        <w:pStyle w:val="Box2note"/>
        <w:shd w:val="clear" w:color="auto" w:fill="CCFFFF" w:themeFill="accent4"/>
      </w:pPr>
      <w:r>
        <w:t xml:space="preserve">        ageM |   </w:t>
      </w:r>
      <w:r w:rsidRPr="00803C35">
        <w:rPr>
          <w:highlight w:val="cyan"/>
        </w:rPr>
        <w:t>.0192729</w:t>
      </w:r>
      <w:r>
        <w:t xml:space="preserve">   .0030583     6.30   0.000                 .1345781</w:t>
      </w:r>
    </w:p>
    <w:p w:rsidR="00551457" w:rsidRDefault="00551457" w:rsidP="00551457">
      <w:pPr>
        <w:pStyle w:val="Box2note"/>
        <w:shd w:val="clear" w:color="auto" w:fill="CCFFFF" w:themeFill="accent4"/>
      </w:pPr>
      <w:r>
        <w:t xml:space="preserve">       _cons |   </w:t>
      </w:r>
      <w:r w:rsidRPr="00803C35">
        <w:rPr>
          <w:highlight w:val="cyan"/>
        </w:rPr>
        <w:t>13.19677</w:t>
      </w:r>
      <w:r>
        <w:t xml:space="preserve">   .1501621    87.88   0.000                        .</w:t>
      </w:r>
    </w:p>
    <w:p w:rsidR="00551457" w:rsidRDefault="00551457" w:rsidP="00551457">
      <w:pPr>
        <w:pStyle w:val="Box2note"/>
        <w:shd w:val="clear" w:color="auto" w:fill="CCFFFF" w:themeFill="accent4"/>
      </w:pPr>
      <w:r>
        <w:t>------------------------------------------------------------------------------</w:t>
      </w:r>
    </w:p>
    <w:p w:rsidR="00551457" w:rsidRDefault="00551457" w:rsidP="000A16B2">
      <w:pPr>
        <w:pStyle w:val="Stata"/>
      </w:pPr>
    </w:p>
    <w:p w:rsidR="00A87D90" w:rsidRDefault="00A87D90" w:rsidP="000A16B2">
      <w:pPr>
        <w:pStyle w:val="Stata"/>
      </w:pPr>
    </w:p>
    <w:p w:rsidR="00551457" w:rsidRDefault="00A87D90" w:rsidP="00A87D90">
      <w:pPr>
        <w:pStyle w:val="StataComment"/>
      </w:pPr>
      <w:r>
        <w:t xml:space="preserve">*Now add the proper amount of random error. We make another version of </w:t>
      </w:r>
      <w:proofErr w:type="spellStart"/>
      <w:r>
        <w:t>edNowM</w:t>
      </w:r>
      <w:proofErr w:type="spellEnd"/>
      <w:r>
        <w:t xml:space="preserve"> so everything is clear, and all in one place, just like before except for adding in the </w:t>
      </w:r>
      <w:r w:rsidRPr="00A87D90">
        <w:rPr>
          <w:highlight w:val="green"/>
        </w:rPr>
        <w:t>random bit in green</w:t>
      </w:r>
      <w:r>
        <w:t>:</w:t>
      </w:r>
    </w:p>
    <w:p w:rsidR="00A87D90" w:rsidRDefault="00A87D90" w:rsidP="00A87D90">
      <w:pPr>
        <w:pStyle w:val="StataComment"/>
      </w:pPr>
    </w:p>
    <w:p w:rsidR="00A87D90" w:rsidRDefault="00A87D90" w:rsidP="00A87D90">
      <w:pPr>
        <w:pStyle w:val="Stata"/>
      </w:pPr>
      <w:proofErr w:type="gramStart"/>
      <w:r>
        <w:t>gen</w:t>
      </w:r>
      <w:proofErr w:type="gramEnd"/>
      <w:r>
        <w:t xml:space="preserve"> edNowM2 = </w:t>
      </w:r>
      <w:proofErr w:type="spellStart"/>
      <w:r>
        <w:t>edNowQ</w:t>
      </w:r>
      <w:proofErr w:type="spellEnd"/>
    </w:p>
    <w:p w:rsidR="00A87D90" w:rsidRDefault="00A87D90" w:rsidP="00A87D90">
      <w:pPr>
        <w:pStyle w:val="Stata"/>
      </w:pPr>
      <w:proofErr w:type="gramStart"/>
      <w:r>
        <w:t>label</w:t>
      </w:r>
      <w:proofErr w:type="gramEnd"/>
      <w:r>
        <w:t xml:space="preserve"> variable edNowM2 "Education now, with missing imputed from age + random error"</w:t>
      </w:r>
    </w:p>
    <w:p w:rsidR="00A87D90" w:rsidRDefault="00A87D90" w:rsidP="00A87D90">
      <w:pPr>
        <w:pStyle w:val="Stata"/>
      </w:pPr>
    </w:p>
    <w:p w:rsidR="00551457" w:rsidRDefault="00A87D90" w:rsidP="00A87D90">
      <w:pPr>
        <w:pStyle w:val="Stata"/>
      </w:pPr>
      <w:proofErr w:type="gramStart"/>
      <w:r>
        <w:t>replace</w:t>
      </w:r>
      <w:proofErr w:type="gramEnd"/>
      <w:r>
        <w:t xml:space="preserve"> edNowM2 = </w:t>
      </w:r>
      <w:proofErr w:type="spellStart"/>
      <w:r>
        <w:t>edEst</w:t>
      </w:r>
      <w:proofErr w:type="spellEnd"/>
      <w:r>
        <w:t xml:space="preserve"> </w:t>
      </w:r>
      <w:r w:rsidRPr="00A87D90">
        <w:rPr>
          <w:highlight w:val="green"/>
        </w:rPr>
        <w:t xml:space="preserve">+ 2.2565 * </w:t>
      </w:r>
      <w:proofErr w:type="spellStart"/>
      <w:r w:rsidRPr="00A87D90">
        <w:rPr>
          <w:highlight w:val="green"/>
        </w:rPr>
        <w:t>errEd</w:t>
      </w:r>
      <w:proofErr w:type="spellEnd"/>
      <w:r>
        <w:t xml:space="preserve"> if edNowM2 == .</w:t>
      </w:r>
    </w:p>
    <w:p w:rsidR="00A87D90" w:rsidRPr="00A87D90" w:rsidRDefault="00A87D90" w:rsidP="00A87D90">
      <w:pPr>
        <w:pStyle w:val="Box2note"/>
        <w:shd w:val="clear" w:color="auto" w:fill="CCFFFF" w:themeFill="accent4"/>
      </w:pPr>
      <w:r w:rsidRPr="00A87D90">
        <w:t>(140 real changes made)</w:t>
      </w:r>
    </w:p>
    <w:p w:rsidR="00551457" w:rsidRDefault="00551457" w:rsidP="000A16B2">
      <w:pPr>
        <w:pStyle w:val="Stata"/>
      </w:pPr>
    </w:p>
    <w:p w:rsidR="000674A0" w:rsidRDefault="000674A0" w:rsidP="000674A0">
      <w:pPr>
        <w:pStyle w:val="StataComment"/>
      </w:pPr>
      <w:r>
        <w:t xml:space="preserve">*round, so </w:t>
      </w:r>
      <w:proofErr w:type="spellStart"/>
      <w:proofErr w:type="gramStart"/>
      <w:r>
        <w:t>its</w:t>
      </w:r>
      <w:proofErr w:type="spellEnd"/>
      <w:proofErr w:type="gramEnd"/>
      <w:r>
        <w:t xml:space="preserve"> easier for us to see</w:t>
      </w:r>
    </w:p>
    <w:p w:rsidR="000674A0" w:rsidRDefault="000674A0" w:rsidP="000674A0">
      <w:pPr>
        <w:pStyle w:val="Stata"/>
      </w:pPr>
      <w:proofErr w:type="gramStart"/>
      <w:r>
        <w:t>replace</w:t>
      </w:r>
      <w:proofErr w:type="gramEnd"/>
      <w:r>
        <w:t xml:space="preserve"> edNowM2 = round(edNowM2, 0.5)</w:t>
      </w:r>
    </w:p>
    <w:p w:rsidR="00A87D90" w:rsidRDefault="00A87D90" w:rsidP="000A16B2">
      <w:pPr>
        <w:pStyle w:val="Stata"/>
      </w:pPr>
    </w:p>
    <w:p w:rsidR="00605A0D" w:rsidRDefault="00605A0D" w:rsidP="00605A0D">
      <w:pPr>
        <w:pStyle w:val="Stata"/>
      </w:pPr>
      <w:proofErr w:type="gramStart"/>
      <w:r>
        <w:t>tab1</w:t>
      </w:r>
      <w:proofErr w:type="gramEnd"/>
      <w:r>
        <w:t xml:space="preserve"> </w:t>
      </w:r>
      <w:proofErr w:type="spellStart"/>
      <w:r>
        <w:t>edNowQ</w:t>
      </w:r>
      <w:proofErr w:type="spellEnd"/>
      <w:r>
        <w:t xml:space="preserve"> edNowM2, m</w:t>
      </w:r>
    </w:p>
    <w:p w:rsidR="00605A0D" w:rsidRDefault="00605A0D" w:rsidP="00605A0D">
      <w:pPr>
        <w:pStyle w:val="Box2note"/>
        <w:shd w:val="clear" w:color="auto" w:fill="CCFFFF" w:themeFill="accent4"/>
      </w:pPr>
      <w:r>
        <w:t xml:space="preserve">  RECODE of |</w:t>
      </w:r>
    </w:p>
    <w:p w:rsidR="00605A0D" w:rsidRDefault="00605A0D" w:rsidP="00605A0D">
      <w:pPr>
        <w:pStyle w:val="Box2note"/>
        <w:shd w:val="clear" w:color="auto" w:fill="CCFFFF" w:themeFill="accent4"/>
      </w:pPr>
      <w:r>
        <w:t xml:space="preserve">      EdNow |      Freq.     Percent        Cum.</w:t>
      </w:r>
    </w:p>
    <w:p w:rsidR="00605A0D" w:rsidRDefault="00605A0D" w:rsidP="00605A0D">
      <w:pPr>
        <w:pStyle w:val="Box2note"/>
        <w:shd w:val="clear" w:color="auto" w:fill="CCFFFF" w:themeFill="accent4"/>
      </w:pPr>
      <w:r>
        <w:t>------------+-----------------------------------</w:t>
      </w:r>
    </w:p>
    <w:p w:rsidR="00605A0D" w:rsidRDefault="00605A0D" w:rsidP="00605A0D">
      <w:pPr>
        <w:pStyle w:val="Box2note"/>
        <w:shd w:val="clear" w:color="auto" w:fill="CCFFFF" w:themeFill="accent4"/>
      </w:pPr>
      <w:r>
        <w:t xml:space="preserve">         10 |         42        1.83        1.83</w:t>
      </w:r>
    </w:p>
    <w:p w:rsidR="00605A0D" w:rsidRDefault="00605A0D" w:rsidP="00605A0D">
      <w:pPr>
        <w:pStyle w:val="Box2note"/>
        <w:shd w:val="clear" w:color="auto" w:fill="CCFFFF" w:themeFill="accent4"/>
      </w:pPr>
      <w:r>
        <w:t xml:space="preserve">         11 |         31        1.35        3.18</w:t>
      </w:r>
    </w:p>
    <w:p w:rsidR="00605A0D" w:rsidRDefault="00605A0D" w:rsidP="00605A0D">
      <w:pPr>
        <w:pStyle w:val="Box2note"/>
        <w:shd w:val="clear" w:color="auto" w:fill="CCFFFF" w:themeFill="accent4"/>
      </w:pPr>
      <w:r>
        <w:t xml:space="preserve">         12 |        444       19.35       22.53</w:t>
      </w:r>
    </w:p>
    <w:p w:rsidR="00605A0D" w:rsidRDefault="00605A0D" w:rsidP="00605A0D">
      <w:pPr>
        <w:pStyle w:val="Box2note"/>
        <w:shd w:val="clear" w:color="auto" w:fill="CCFFFF" w:themeFill="accent4"/>
      </w:pPr>
      <w:r>
        <w:t xml:space="preserve">         13 |        729       31.76       54.29</w:t>
      </w:r>
    </w:p>
    <w:p w:rsidR="00605A0D" w:rsidRDefault="00605A0D" w:rsidP="00605A0D">
      <w:pPr>
        <w:pStyle w:val="Box2note"/>
        <w:shd w:val="clear" w:color="auto" w:fill="CCFFFF" w:themeFill="accent4"/>
      </w:pPr>
      <w:r>
        <w:t xml:space="preserve">         14 |        </w:t>
      </w:r>
      <w:r w:rsidRPr="00605A0D">
        <w:rPr>
          <w:highlight w:val="green"/>
        </w:rPr>
        <w:t>255</w:t>
      </w:r>
      <w:r>
        <w:t xml:space="preserve">       11.11       65.40</w:t>
      </w:r>
    </w:p>
    <w:p w:rsidR="00605A0D" w:rsidRDefault="00605A0D" w:rsidP="00605A0D">
      <w:pPr>
        <w:pStyle w:val="Box2note"/>
        <w:shd w:val="clear" w:color="auto" w:fill="CCFFFF" w:themeFill="accent4"/>
      </w:pPr>
      <w:r>
        <w:t xml:space="preserve">       16.5 |        453       19.74       85.14</w:t>
      </w:r>
    </w:p>
    <w:p w:rsidR="00605A0D" w:rsidRDefault="00605A0D" w:rsidP="00605A0D">
      <w:pPr>
        <w:pStyle w:val="Box2note"/>
        <w:shd w:val="clear" w:color="auto" w:fill="CCFFFF" w:themeFill="accent4"/>
      </w:pPr>
      <w:r>
        <w:t xml:space="preserve">         18 |        166        7.23       92.37</w:t>
      </w:r>
    </w:p>
    <w:p w:rsidR="00605A0D" w:rsidRDefault="00605A0D" w:rsidP="00605A0D">
      <w:pPr>
        <w:pStyle w:val="Box2note"/>
        <w:shd w:val="clear" w:color="auto" w:fill="CCFFFF" w:themeFill="accent4"/>
      </w:pPr>
      <w:r>
        <w:t xml:space="preserve">         22 |         35        1.53       93.90</w:t>
      </w:r>
    </w:p>
    <w:p w:rsidR="00605A0D" w:rsidRDefault="00605A0D" w:rsidP="00605A0D">
      <w:pPr>
        <w:pStyle w:val="Box2note"/>
        <w:shd w:val="clear" w:color="auto" w:fill="CCFFFF" w:themeFill="accent4"/>
      </w:pPr>
      <w:r>
        <w:t xml:space="preserve">          . |        140        6.10      100.00</w:t>
      </w:r>
    </w:p>
    <w:p w:rsidR="00605A0D" w:rsidRDefault="00605A0D" w:rsidP="00605A0D">
      <w:pPr>
        <w:pStyle w:val="Box2note"/>
        <w:shd w:val="clear" w:color="auto" w:fill="CCFFFF" w:themeFill="accent4"/>
      </w:pPr>
      <w:r>
        <w:t>------------+-----------------------------------</w:t>
      </w:r>
    </w:p>
    <w:p w:rsidR="00605A0D" w:rsidRDefault="00605A0D" w:rsidP="00605A0D">
      <w:pPr>
        <w:pStyle w:val="Box2note"/>
        <w:shd w:val="clear" w:color="auto" w:fill="CCFFFF" w:themeFill="accent4"/>
      </w:pPr>
      <w:r>
        <w:t xml:space="preserve">      Total |      2,295      100.00</w:t>
      </w:r>
    </w:p>
    <w:p w:rsidR="00605A0D" w:rsidRDefault="00605A0D" w:rsidP="00605A0D">
      <w:pPr>
        <w:pStyle w:val="Box2note"/>
        <w:shd w:val="clear" w:color="auto" w:fill="CCFFFF" w:themeFill="accent4"/>
      </w:pPr>
    </w:p>
    <w:p w:rsidR="00605A0D" w:rsidRDefault="00605A0D" w:rsidP="00605A0D">
      <w:pPr>
        <w:pStyle w:val="Box2note"/>
        <w:shd w:val="clear" w:color="auto" w:fill="CCFFFF" w:themeFill="accent4"/>
      </w:pPr>
    </w:p>
    <w:p w:rsidR="00605A0D" w:rsidRDefault="00605A0D" w:rsidP="00605A0D">
      <w:pPr>
        <w:pStyle w:val="Box2note"/>
        <w:shd w:val="clear" w:color="auto" w:fill="CCFFFF" w:themeFill="accent4"/>
      </w:pPr>
      <w:r>
        <w:t xml:space="preserve">-&gt; tabulation of edNowM2  </w:t>
      </w:r>
    </w:p>
    <w:p w:rsidR="00605A0D" w:rsidRDefault="00605A0D" w:rsidP="00605A0D">
      <w:pPr>
        <w:pStyle w:val="Box2note"/>
        <w:shd w:val="clear" w:color="auto" w:fill="CCFFFF" w:themeFill="accent4"/>
      </w:pPr>
      <w:r>
        <w:t xml:space="preserve">      error |      Freq.     Percent        Cum.</w:t>
      </w:r>
    </w:p>
    <w:p w:rsidR="00605A0D" w:rsidRDefault="00605A0D" w:rsidP="00605A0D">
      <w:pPr>
        <w:pStyle w:val="Box2note"/>
        <w:shd w:val="clear" w:color="auto" w:fill="CCFFFF" w:themeFill="accent4"/>
      </w:pPr>
      <w:r>
        <w:t>------------+-----------------------------------</w:t>
      </w:r>
    </w:p>
    <w:p w:rsidR="00605A0D" w:rsidRDefault="00605A0D" w:rsidP="00605A0D">
      <w:pPr>
        <w:pStyle w:val="Box2note"/>
        <w:shd w:val="clear" w:color="auto" w:fill="CCFFFF" w:themeFill="accent4"/>
      </w:pPr>
      <w:r>
        <w:t xml:space="preserve">        </w:t>
      </w:r>
      <w:r w:rsidRPr="00605A0D">
        <w:rPr>
          <w:highlight w:val="yellow"/>
        </w:rPr>
        <w:t>7.5 |          1</w:t>
      </w:r>
      <w:r>
        <w:t xml:space="preserve">        0.04        0.04</w:t>
      </w:r>
    </w:p>
    <w:p w:rsidR="00605A0D" w:rsidRDefault="00605A0D" w:rsidP="00605A0D">
      <w:pPr>
        <w:pStyle w:val="Box2note"/>
        <w:shd w:val="clear" w:color="auto" w:fill="CCFFFF" w:themeFill="accent4"/>
      </w:pPr>
      <w:r>
        <w:t xml:space="preserve">          </w:t>
      </w:r>
      <w:r w:rsidRPr="00605A0D">
        <w:rPr>
          <w:highlight w:val="yellow"/>
        </w:rPr>
        <w:t>8</w:t>
      </w:r>
      <w:r>
        <w:t xml:space="preserve"> |          1        0.04        0.09</w:t>
      </w:r>
    </w:p>
    <w:p w:rsidR="00605A0D" w:rsidRDefault="00605A0D" w:rsidP="00605A0D">
      <w:pPr>
        <w:pStyle w:val="Box2note"/>
        <w:shd w:val="clear" w:color="auto" w:fill="CCFFFF" w:themeFill="accent4"/>
      </w:pPr>
      <w:r>
        <w:t xml:space="preserve">          </w:t>
      </w:r>
      <w:r w:rsidRPr="00605A0D">
        <w:rPr>
          <w:highlight w:val="yellow"/>
        </w:rPr>
        <w:t>9</w:t>
      </w:r>
      <w:r>
        <w:t xml:space="preserve"> |          1        0.04        0.13</w:t>
      </w:r>
    </w:p>
    <w:p w:rsidR="00605A0D" w:rsidRDefault="00605A0D" w:rsidP="00605A0D">
      <w:pPr>
        <w:pStyle w:val="Box2note"/>
        <w:shd w:val="clear" w:color="auto" w:fill="CCFFFF" w:themeFill="accent4"/>
      </w:pPr>
      <w:r>
        <w:t xml:space="preserve">        </w:t>
      </w:r>
      <w:r w:rsidRPr="00605A0D">
        <w:rPr>
          <w:highlight w:val="yellow"/>
        </w:rPr>
        <w:t>9.5 |          3</w:t>
      </w:r>
      <w:r>
        <w:t xml:space="preserve">        0.13        0.26</w:t>
      </w:r>
    </w:p>
    <w:p w:rsidR="00605A0D" w:rsidRDefault="00605A0D" w:rsidP="00605A0D">
      <w:pPr>
        <w:pStyle w:val="Box2note"/>
        <w:shd w:val="clear" w:color="auto" w:fill="CCFFFF" w:themeFill="accent4"/>
      </w:pPr>
      <w:r>
        <w:t xml:space="preserve">         10 |         44        1.92        2.18</w:t>
      </w:r>
    </w:p>
    <w:p w:rsidR="00605A0D" w:rsidRDefault="00605A0D" w:rsidP="00605A0D">
      <w:pPr>
        <w:pStyle w:val="Box2note"/>
        <w:shd w:val="clear" w:color="auto" w:fill="CCFFFF" w:themeFill="accent4"/>
      </w:pPr>
      <w:r>
        <w:t xml:space="preserve">       </w:t>
      </w:r>
      <w:r w:rsidRPr="00605A0D">
        <w:rPr>
          <w:highlight w:val="yellow"/>
        </w:rPr>
        <w:t>10.5 |          4</w:t>
      </w:r>
      <w:r>
        <w:t xml:space="preserve">        0.17        2.35</w:t>
      </w:r>
    </w:p>
    <w:p w:rsidR="00605A0D" w:rsidRDefault="00605A0D" w:rsidP="00605A0D">
      <w:pPr>
        <w:pStyle w:val="Box2note"/>
        <w:shd w:val="clear" w:color="auto" w:fill="CCFFFF" w:themeFill="accent4"/>
      </w:pPr>
      <w:r>
        <w:t xml:space="preserve">         11 |         33        1.44        3.79</w:t>
      </w:r>
    </w:p>
    <w:p w:rsidR="00605A0D" w:rsidRDefault="00605A0D" w:rsidP="00605A0D">
      <w:pPr>
        <w:pStyle w:val="Box2note"/>
        <w:shd w:val="clear" w:color="auto" w:fill="CCFFFF" w:themeFill="accent4"/>
      </w:pPr>
      <w:r>
        <w:t xml:space="preserve">       </w:t>
      </w:r>
      <w:r w:rsidRPr="00605A0D">
        <w:rPr>
          <w:highlight w:val="yellow"/>
        </w:rPr>
        <w:t>11.5 |          9</w:t>
      </w:r>
      <w:r>
        <w:t xml:space="preserve">        0.39        4.18</w:t>
      </w:r>
    </w:p>
    <w:p w:rsidR="00605A0D" w:rsidRDefault="00605A0D" w:rsidP="00605A0D">
      <w:pPr>
        <w:pStyle w:val="Box2note"/>
        <w:shd w:val="clear" w:color="auto" w:fill="CCFFFF" w:themeFill="accent4"/>
      </w:pPr>
      <w:r>
        <w:t xml:space="preserve">         12 |        450       19.61       23.79</w:t>
      </w:r>
    </w:p>
    <w:p w:rsidR="00605A0D" w:rsidRDefault="00605A0D" w:rsidP="00605A0D">
      <w:pPr>
        <w:pStyle w:val="Box2note"/>
        <w:shd w:val="clear" w:color="auto" w:fill="CCFFFF" w:themeFill="accent4"/>
      </w:pPr>
      <w:r>
        <w:t xml:space="preserve">       12.5 |          7        0.31       24.10</w:t>
      </w:r>
    </w:p>
    <w:p w:rsidR="00605A0D" w:rsidRDefault="00605A0D" w:rsidP="00605A0D">
      <w:pPr>
        <w:pStyle w:val="Box2note"/>
        <w:shd w:val="clear" w:color="auto" w:fill="CCFFFF" w:themeFill="accent4"/>
      </w:pPr>
      <w:r>
        <w:t xml:space="preserve">         13 |        743       32.37       56.47</w:t>
      </w:r>
    </w:p>
    <w:p w:rsidR="00605A0D" w:rsidRDefault="00605A0D" w:rsidP="00605A0D">
      <w:pPr>
        <w:pStyle w:val="Box2note"/>
        <w:shd w:val="clear" w:color="auto" w:fill="CCFFFF" w:themeFill="accent4"/>
      </w:pPr>
      <w:r>
        <w:t xml:space="preserve">       13.5 |         13        0.57       57.04</w:t>
      </w:r>
    </w:p>
    <w:p w:rsidR="00605A0D" w:rsidRDefault="00605A0D" w:rsidP="00605A0D">
      <w:pPr>
        <w:pStyle w:val="Box2note"/>
        <w:shd w:val="clear" w:color="auto" w:fill="CCFFFF" w:themeFill="accent4"/>
      </w:pPr>
      <w:r>
        <w:t xml:space="preserve">         14 |        </w:t>
      </w:r>
      <w:r w:rsidRPr="00605A0D">
        <w:rPr>
          <w:highlight w:val="green"/>
        </w:rPr>
        <w:t>268</w:t>
      </w:r>
      <w:r>
        <w:t xml:space="preserve">       11.68       68.71</w:t>
      </w:r>
    </w:p>
    <w:p w:rsidR="00605A0D" w:rsidRDefault="00605A0D" w:rsidP="00605A0D">
      <w:pPr>
        <w:pStyle w:val="Box2note"/>
        <w:shd w:val="clear" w:color="auto" w:fill="CCFFFF" w:themeFill="accent4"/>
      </w:pPr>
      <w:r>
        <w:t xml:space="preserve">       14.5 |         15        0.65       69.37</w:t>
      </w:r>
    </w:p>
    <w:p w:rsidR="00605A0D" w:rsidRDefault="00605A0D" w:rsidP="00605A0D">
      <w:pPr>
        <w:pStyle w:val="Box2note"/>
        <w:shd w:val="clear" w:color="auto" w:fill="CCFFFF" w:themeFill="accent4"/>
      </w:pPr>
      <w:r>
        <w:t xml:space="preserve">         15 |          8        0.35       69.72</w:t>
      </w:r>
    </w:p>
    <w:p w:rsidR="00605A0D" w:rsidRDefault="00605A0D" w:rsidP="00605A0D">
      <w:pPr>
        <w:pStyle w:val="Box2note"/>
        <w:shd w:val="clear" w:color="auto" w:fill="CCFFFF" w:themeFill="accent4"/>
      </w:pPr>
      <w:r>
        <w:t xml:space="preserve">       15.5 |         12        0.52       70.24</w:t>
      </w:r>
    </w:p>
    <w:p w:rsidR="00605A0D" w:rsidRDefault="00605A0D" w:rsidP="00605A0D">
      <w:pPr>
        <w:pStyle w:val="Box2note"/>
        <w:shd w:val="clear" w:color="auto" w:fill="CCFFFF" w:themeFill="accent4"/>
      </w:pPr>
      <w:r>
        <w:t xml:space="preserve">         16 |         10        0.44       70.68</w:t>
      </w:r>
    </w:p>
    <w:p w:rsidR="00605A0D" w:rsidRDefault="00605A0D" w:rsidP="00605A0D">
      <w:pPr>
        <w:pStyle w:val="Box2note"/>
        <w:shd w:val="clear" w:color="auto" w:fill="CCFFFF" w:themeFill="accent4"/>
      </w:pPr>
      <w:r>
        <w:t xml:space="preserve">       16.5 |        458       19.96       90.63</w:t>
      </w:r>
    </w:p>
    <w:p w:rsidR="00605A0D" w:rsidRDefault="00605A0D" w:rsidP="00605A0D">
      <w:pPr>
        <w:pStyle w:val="Box2note"/>
        <w:shd w:val="clear" w:color="auto" w:fill="CCFFFF" w:themeFill="accent4"/>
      </w:pPr>
      <w:r>
        <w:t xml:space="preserve">         17 |          4        0.17       90.81</w:t>
      </w:r>
    </w:p>
    <w:p w:rsidR="00605A0D" w:rsidRDefault="00605A0D" w:rsidP="00605A0D">
      <w:pPr>
        <w:pStyle w:val="Box2note"/>
        <w:shd w:val="clear" w:color="auto" w:fill="CCFFFF" w:themeFill="accent4"/>
      </w:pPr>
      <w:r>
        <w:t xml:space="preserve">       17.5 |          4        0.17       90.98</w:t>
      </w:r>
    </w:p>
    <w:p w:rsidR="00605A0D" w:rsidRDefault="00605A0D" w:rsidP="00605A0D">
      <w:pPr>
        <w:pStyle w:val="Box2note"/>
        <w:shd w:val="clear" w:color="auto" w:fill="CCFFFF" w:themeFill="accent4"/>
      </w:pPr>
      <w:r>
        <w:t xml:space="preserve">         18 |        167        7.28       98.26</w:t>
      </w:r>
    </w:p>
    <w:p w:rsidR="00605A0D" w:rsidRDefault="00605A0D" w:rsidP="00605A0D">
      <w:pPr>
        <w:pStyle w:val="Box2note"/>
        <w:shd w:val="clear" w:color="auto" w:fill="CCFFFF" w:themeFill="accent4"/>
      </w:pPr>
      <w:r>
        <w:t xml:space="preserve">       1</w:t>
      </w:r>
      <w:r w:rsidRPr="00605A0D">
        <w:rPr>
          <w:highlight w:val="yellow"/>
        </w:rPr>
        <w:t>8.5 |          1</w:t>
      </w:r>
      <w:r>
        <w:t xml:space="preserve">        0.04       98.30</w:t>
      </w:r>
    </w:p>
    <w:p w:rsidR="00605A0D" w:rsidRDefault="00605A0D" w:rsidP="00605A0D">
      <w:pPr>
        <w:pStyle w:val="Box2note"/>
        <w:shd w:val="clear" w:color="auto" w:fill="CCFFFF" w:themeFill="accent4"/>
      </w:pPr>
      <w:r>
        <w:t xml:space="preserve">         19 |          1        0.04       98.34</w:t>
      </w:r>
    </w:p>
    <w:p w:rsidR="00605A0D" w:rsidRDefault="00605A0D" w:rsidP="00605A0D">
      <w:pPr>
        <w:pStyle w:val="Box2note"/>
        <w:shd w:val="clear" w:color="auto" w:fill="CCFFFF" w:themeFill="accent4"/>
      </w:pPr>
      <w:r>
        <w:t xml:space="preserve">       </w:t>
      </w:r>
      <w:r w:rsidRPr="00605A0D">
        <w:rPr>
          <w:highlight w:val="yellow"/>
        </w:rPr>
        <w:t>19.5 |          1</w:t>
      </w:r>
      <w:r>
        <w:t xml:space="preserve">        0.04       98.39</w:t>
      </w:r>
    </w:p>
    <w:p w:rsidR="00605A0D" w:rsidRDefault="00605A0D" w:rsidP="00605A0D">
      <w:pPr>
        <w:pStyle w:val="Box2note"/>
        <w:shd w:val="clear" w:color="auto" w:fill="CCFFFF" w:themeFill="accent4"/>
      </w:pPr>
      <w:r>
        <w:t xml:space="preserve">       20.5 |          1        0.04       98.43</w:t>
      </w:r>
    </w:p>
    <w:p w:rsidR="00605A0D" w:rsidRDefault="00605A0D" w:rsidP="00605A0D">
      <w:pPr>
        <w:pStyle w:val="Box2note"/>
        <w:shd w:val="clear" w:color="auto" w:fill="CCFFFF" w:themeFill="accent4"/>
      </w:pPr>
      <w:r>
        <w:t xml:space="preserve">         21 |          1        0.04       98.47</w:t>
      </w:r>
    </w:p>
    <w:p w:rsidR="00605A0D" w:rsidRDefault="00605A0D" w:rsidP="00605A0D">
      <w:pPr>
        <w:pStyle w:val="Box2note"/>
        <w:shd w:val="clear" w:color="auto" w:fill="CCFFFF" w:themeFill="accent4"/>
      </w:pPr>
      <w:r>
        <w:t xml:space="preserve">         22 |         35        1.53      100.00</w:t>
      </w:r>
    </w:p>
    <w:p w:rsidR="00605A0D" w:rsidRDefault="00605A0D" w:rsidP="00605A0D">
      <w:pPr>
        <w:pStyle w:val="Box2note"/>
        <w:shd w:val="clear" w:color="auto" w:fill="CCFFFF" w:themeFill="accent4"/>
      </w:pPr>
      <w:r>
        <w:t>------------+-----------------------------------</w:t>
      </w:r>
    </w:p>
    <w:p w:rsidR="00605A0D" w:rsidRDefault="00605A0D" w:rsidP="00605A0D">
      <w:pPr>
        <w:pStyle w:val="Box2note"/>
        <w:shd w:val="clear" w:color="auto" w:fill="CCFFFF" w:themeFill="accent4"/>
      </w:pPr>
      <w:r>
        <w:t xml:space="preserve">      Total |      2,295      100.00</w:t>
      </w:r>
    </w:p>
    <w:p w:rsidR="00A87D90" w:rsidRDefault="00A87D90" w:rsidP="00605A0D">
      <w:pPr>
        <w:pStyle w:val="Box2note"/>
        <w:shd w:val="clear" w:color="auto" w:fill="CCFFFF" w:themeFill="accent4"/>
      </w:pPr>
    </w:p>
    <w:p w:rsidR="00A87D90" w:rsidRDefault="00A87D90" w:rsidP="000A16B2">
      <w:pPr>
        <w:pStyle w:val="Stata"/>
      </w:pPr>
    </w:p>
    <w:p w:rsidR="0093167B" w:rsidRDefault="0093167B" w:rsidP="0093167B">
      <w:pPr>
        <w:pStyle w:val="Heading5"/>
      </w:pPr>
      <w:r>
        <w:t>*Out of range values; fractional values:</w:t>
      </w:r>
    </w:p>
    <w:p w:rsidR="0093167B" w:rsidRDefault="00605A0D" w:rsidP="00605A0D">
      <w:pPr>
        <w:pStyle w:val="StataComment"/>
      </w:pPr>
      <w:r>
        <w:t>*</w:t>
      </w:r>
      <w:r w:rsidR="0093167B">
        <w:t>S</w:t>
      </w:r>
      <w:r>
        <w:t xml:space="preserve">ome of the predicted values in edNowM2 are </w:t>
      </w:r>
      <w:r w:rsidRPr="0093167B">
        <w:rPr>
          <w:highlight w:val="yellow"/>
        </w:rPr>
        <w:t>"out of range"</w:t>
      </w:r>
      <w:r>
        <w:t xml:space="preserve"> in the sense that they are below the minimum value for </w:t>
      </w:r>
      <w:proofErr w:type="spellStart"/>
      <w:r>
        <w:t>EdNow</w:t>
      </w:r>
      <w:proofErr w:type="spellEnd"/>
      <w:r>
        <w:t xml:space="preserve"> (which is 10 in these data). </w:t>
      </w:r>
      <w:r w:rsidR="0093167B">
        <w:t xml:space="preserve">In other cases they might also be ones above the normal range (we have none in this example). </w:t>
      </w:r>
    </w:p>
    <w:p w:rsidR="00A87D90" w:rsidRDefault="0093167B" w:rsidP="00605A0D">
      <w:pPr>
        <w:pStyle w:val="StataComment"/>
      </w:pPr>
      <w:r>
        <w:t xml:space="preserve">*You might want to do something about that since they are confusing to many readers. For example if you imputed an education of -2.5 years, that would be strange (although statistically OK). </w:t>
      </w:r>
      <w:r w:rsidR="00605A0D">
        <w:t xml:space="preserve">But </w:t>
      </w:r>
      <w:r>
        <w:t>in the present case, the out of range codes are</w:t>
      </w:r>
      <w:r w:rsidR="00605A0D">
        <w:t xml:space="preserve"> perfectly</w:t>
      </w:r>
      <w:r>
        <w:t xml:space="preserve"> legitimate numbers for education, so you don't really need to do anything.</w:t>
      </w:r>
    </w:p>
    <w:p w:rsidR="0093167B" w:rsidRDefault="0093167B" w:rsidP="00605A0D">
      <w:pPr>
        <w:pStyle w:val="StataComment"/>
      </w:pPr>
    </w:p>
    <w:p w:rsidR="0093167B" w:rsidRDefault="0093167B" w:rsidP="00605A0D">
      <w:pPr>
        <w:pStyle w:val="StataComment"/>
      </w:pPr>
      <w:r>
        <w:t xml:space="preserve">*Some people might also worry about </w:t>
      </w:r>
      <w:r w:rsidR="006C5F10">
        <w:t>"</w:t>
      </w:r>
      <w:r w:rsidRPr="0093167B">
        <w:rPr>
          <w:highlight w:val="yellow"/>
        </w:rPr>
        <w:t>fractional</w:t>
      </w:r>
      <w:r w:rsidR="006C5F10">
        <w:t>"</w:t>
      </w:r>
      <w:r>
        <w:t xml:space="preserve"> years of education. </w:t>
      </w:r>
      <w:proofErr w:type="gramStart"/>
      <w:r>
        <w:t>Especially here where the fractional values are not from mainstream answers (except for our 16.5 for college graduation) but only from missing data imputation.</w:t>
      </w:r>
      <w:proofErr w:type="gramEnd"/>
    </w:p>
    <w:p w:rsidR="006C5F10" w:rsidRDefault="006C5F10" w:rsidP="00605A0D">
      <w:pPr>
        <w:pStyle w:val="StataComment"/>
      </w:pPr>
    </w:p>
    <w:p w:rsidR="006C5F10" w:rsidRDefault="006C5F10" w:rsidP="00605A0D">
      <w:pPr>
        <w:pStyle w:val="StataComment"/>
      </w:pPr>
      <w:r>
        <w:t xml:space="preserve">*A tidy version </w:t>
      </w:r>
      <w:proofErr w:type="spellStart"/>
      <w:r>
        <w:t>withbout</w:t>
      </w:r>
      <w:proofErr w:type="spellEnd"/>
      <w:r>
        <w:t xml:space="preserve"> "out of range" and "fractional" values is statistically very </w:t>
      </w:r>
      <w:proofErr w:type="spellStart"/>
      <w:r>
        <w:t>very</w:t>
      </w:r>
      <w:proofErr w:type="spellEnd"/>
      <w:r>
        <w:t xml:space="preserve"> slightly worse than the version we have in edNowM2 but easier to think about. Especially if education is not a main interest in your analysis, it may be best to tidy all up:</w:t>
      </w:r>
    </w:p>
    <w:p w:rsidR="006C5F10" w:rsidRDefault="006C5F10" w:rsidP="00605A0D">
      <w:pPr>
        <w:pStyle w:val="StataComment"/>
      </w:pPr>
    </w:p>
    <w:p w:rsidR="006C5F10" w:rsidRDefault="006C5F10" w:rsidP="006C5F10">
      <w:pPr>
        <w:pStyle w:val="Stata"/>
      </w:pPr>
      <w:proofErr w:type="gramStart"/>
      <w:r>
        <w:t>gen</w:t>
      </w:r>
      <w:proofErr w:type="gramEnd"/>
      <w:r>
        <w:t xml:space="preserve"> edNowM3 = edNowM2</w:t>
      </w:r>
    </w:p>
    <w:p w:rsidR="006C5F10" w:rsidRDefault="006C5F10" w:rsidP="006C5F10">
      <w:pPr>
        <w:pStyle w:val="Stata"/>
      </w:pPr>
      <w:proofErr w:type="gramStart"/>
      <w:r>
        <w:t>label</w:t>
      </w:r>
      <w:proofErr w:type="gramEnd"/>
      <w:r>
        <w:t xml:space="preserve"> variable edNowM3 </w:t>
      </w:r>
      <w:r w:rsidRPr="006C5F10">
        <w:t>"Education now, missing imputed from age + random error</w:t>
      </w:r>
      <w:r>
        <w:t>, tidy version</w:t>
      </w:r>
      <w:r w:rsidRPr="006C5F10">
        <w:t>"</w:t>
      </w:r>
    </w:p>
    <w:p w:rsidR="00A87D90" w:rsidRDefault="00A87D90" w:rsidP="000A16B2">
      <w:pPr>
        <w:pStyle w:val="Stata"/>
      </w:pPr>
    </w:p>
    <w:p w:rsidR="00B85695" w:rsidRDefault="00B85695" w:rsidP="00B85695">
      <w:pPr>
        <w:pStyle w:val="Stata"/>
      </w:pPr>
      <w:r>
        <w:t xml:space="preserve">                     *we don't want to round away the "real" 16.5 for college grads</w:t>
      </w:r>
    </w:p>
    <w:p w:rsidR="00B85695" w:rsidRDefault="00B85695" w:rsidP="00B85695">
      <w:pPr>
        <w:pStyle w:val="Stata"/>
      </w:pPr>
      <w:proofErr w:type="gramStart"/>
      <w:r>
        <w:t>replace</w:t>
      </w:r>
      <w:proofErr w:type="gramEnd"/>
      <w:r>
        <w:t xml:space="preserve"> edNowM3 = round( edNowM3, 1) if edNowM3 != 16.5</w:t>
      </w:r>
    </w:p>
    <w:p w:rsidR="00B85695" w:rsidRDefault="00B85695" w:rsidP="00B85695">
      <w:pPr>
        <w:pStyle w:val="Box2note"/>
        <w:shd w:val="clear" w:color="auto" w:fill="CCFFFF" w:themeFill="accent4"/>
      </w:pPr>
      <w:r>
        <w:t>(71 real changes made)</w:t>
      </w:r>
    </w:p>
    <w:p w:rsidR="00B85695" w:rsidRDefault="00B85695" w:rsidP="00B85695">
      <w:pPr>
        <w:pStyle w:val="Stata"/>
      </w:pPr>
    </w:p>
    <w:p w:rsidR="00B85695" w:rsidRDefault="00B85695" w:rsidP="00B85695">
      <w:pPr>
        <w:pStyle w:val="Stata"/>
      </w:pPr>
      <w:proofErr w:type="gramStart"/>
      <w:r>
        <w:t>recode</w:t>
      </w:r>
      <w:proofErr w:type="gramEnd"/>
      <w:r>
        <w:t xml:space="preserve"> edNowM3 ( 0 / 10 = 10)</w:t>
      </w:r>
    </w:p>
    <w:p w:rsidR="00B85695" w:rsidRDefault="00B85695" w:rsidP="00B85695">
      <w:pPr>
        <w:pStyle w:val="Box2note"/>
        <w:shd w:val="clear" w:color="auto" w:fill="CCFFFF" w:themeFill="accent4"/>
      </w:pPr>
      <w:r>
        <w:t>(edNowM3: 3 changes made)</w:t>
      </w:r>
    </w:p>
    <w:p w:rsidR="00B85695" w:rsidRDefault="00B85695" w:rsidP="00B85695">
      <w:pPr>
        <w:pStyle w:val="Stata"/>
      </w:pPr>
    </w:p>
    <w:p w:rsidR="00B85695" w:rsidRDefault="00B85695" w:rsidP="00B85695">
      <w:pPr>
        <w:pStyle w:val="Stata"/>
      </w:pPr>
      <w:proofErr w:type="gramStart"/>
      <w:r>
        <w:t>tab</w:t>
      </w:r>
      <w:proofErr w:type="gramEnd"/>
      <w:r>
        <w:t xml:space="preserve"> edNowM3</w:t>
      </w:r>
    </w:p>
    <w:p w:rsidR="00B85695" w:rsidRDefault="00B85695" w:rsidP="00B85695">
      <w:pPr>
        <w:pStyle w:val="Box2note"/>
        <w:shd w:val="clear" w:color="auto" w:fill="CCFFFF" w:themeFill="accent4"/>
      </w:pPr>
    </w:p>
    <w:p w:rsidR="00B85695" w:rsidRDefault="00B85695" w:rsidP="00B85695">
      <w:pPr>
        <w:pStyle w:val="Box2note"/>
        <w:shd w:val="clear" w:color="auto" w:fill="CCFFFF" w:themeFill="accent4"/>
      </w:pPr>
      <w:r>
        <w:t xml:space="preserve">    edNowM3 |      Freq.     Percent        Cum.</w:t>
      </w:r>
    </w:p>
    <w:p w:rsidR="00B85695" w:rsidRDefault="00B85695" w:rsidP="00B85695">
      <w:pPr>
        <w:pStyle w:val="Box2note"/>
        <w:shd w:val="clear" w:color="auto" w:fill="CCFFFF" w:themeFill="accent4"/>
      </w:pPr>
      <w:r>
        <w:t>------------+-----------------------------------</w:t>
      </w:r>
    </w:p>
    <w:p w:rsidR="00B85695" w:rsidRDefault="00B85695" w:rsidP="00B85695">
      <w:pPr>
        <w:pStyle w:val="Box2note"/>
        <w:shd w:val="clear" w:color="auto" w:fill="CCFFFF" w:themeFill="accent4"/>
      </w:pPr>
      <w:r>
        <w:t xml:space="preserve">         10 |         50        2.18        2.18</w:t>
      </w:r>
    </w:p>
    <w:p w:rsidR="00B85695" w:rsidRDefault="00B85695" w:rsidP="00B85695">
      <w:pPr>
        <w:pStyle w:val="Box2note"/>
        <w:shd w:val="clear" w:color="auto" w:fill="CCFFFF" w:themeFill="accent4"/>
      </w:pPr>
      <w:r>
        <w:t xml:space="preserve">         11 |         37        1.61        3.79</w:t>
      </w:r>
    </w:p>
    <w:p w:rsidR="00B85695" w:rsidRDefault="00B85695" w:rsidP="00B85695">
      <w:pPr>
        <w:pStyle w:val="Box2note"/>
        <w:shd w:val="clear" w:color="auto" w:fill="CCFFFF" w:themeFill="accent4"/>
      </w:pPr>
      <w:r>
        <w:t xml:space="preserve">         12 |        459       20.00       23.79</w:t>
      </w:r>
    </w:p>
    <w:p w:rsidR="00B85695" w:rsidRDefault="00B85695" w:rsidP="00B85695">
      <w:pPr>
        <w:pStyle w:val="Box2note"/>
        <w:shd w:val="clear" w:color="auto" w:fill="CCFFFF" w:themeFill="accent4"/>
      </w:pPr>
      <w:r>
        <w:t xml:space="preserve">         13 |        750       32.68       56.47</w:t>
      </w:r>
    </w:p>
    <w:p w:rsidR="00B85695" w:rsidRDefault="00B85695" w:rsidP="00B85695">
      <w:pPr>
        <w:pStyle w:val="Box2note"/>
        <w:shd w:val="clear" w:color="auto" w:fill="CCFFFF" w:themeFill="accent4"/>
      </w:pPr>
      <w:r>
        <w:t xml:space="preserve">         14 |        281       12.24       68.71</w:t>
      </w:r>
    </w:p>
    <w:p w:rsidR="00B85695" w:rsidRDefault="00B85695" w:rsidP="00B85695">
      <w:pPr>
        <w:pStyle w:val="Box2note"/>
        <w:shd w:val="clear" w:color="auto" w:fill="CCFFFF" w:themeFill="accent4"/>
      </w:pPr>
      <w:r>
        <w:t xml:space="preserve">         15 |         23        1.00       69.72</w:t>
      </w:r>
    </w:p>
    <w:p w:rsidR="00B85695" w:rsidRDefault="00B85695" w:rsidP="00B85695">
      <w:pPr>
        <w:pStyle w:val="Box2note"/>
        <w:shd w:val="clear" w:color="auto" w:fill="CCFFFF" w:themeFill="accent4"/>
      </w:pPr>
      <w:r>
        <w:t xml:space="preserve">         16 |         22        0.96       70.68</w:t>
      </w:r>
    </w:p>
    <w:p w:rsidR="00B85695" w:rsidRDefault="00B85695" w:rsidP="00B85695">
      <w:pPr>
        <w:pStyle w:val="Box2note"/>
        <w:shd w:val="clear" w:color="auto" w:fill="CCFFFF" w:themeFill="accent4"/>
      </w:pPr>
      <w:r>
        <w:t xml:space="preserve">       16.5 |        458       19.96       90.63</w:t>
      </w:r>
    </w:p>
    <w:p w:rsidR="00B85695" w:rsidRDefault="00B85695" w:rsidP="00B85695">
      <w:pPr>
        <w:pStyle w:val="Box2note"/>
        <w:shd w:val="clear" w:color="auto" w:fill="CCFFFF" w:themeFill="accent4"/>
      </w:pPr>
      <w:r>
        <w:t xml:space="preserve">         17 |          4        0.17       90.81</w:t>
      </w:r>
    </w:p>
    <w:p w:rsidR="00B85695" w:rsidRDefault="00B85695" w:rsidP="00B85695">
      <w:pPr>
        <w:pStyle w:val="Box2note"/>
        <w:shd w:val="clear" w:color="auto" w:fill="CCFFFF" w:themeFill="accent4"/>
      </w:pPr>
      <w:r>
        <w:t xml:space="preserve">         18 |        171        7.45       98.26</w:t>
      </w:r>
    </w:p>
    <w:p w:rsidR="00B85695" w:rsidRDefault="00B85695" w:rsidP="00B85695">
      <w:pPr>
        <w:pStyle w:val="Box2note"/>
        <w:shd w:val="clear" w:color="auto" w:fill="CCFFFF" w:themeFill="accent4"/>
      </w:pPr>
      <w:r>
        <w:t xml:space="preserve">         19 |          2        0.09       98.34</w:t>
      </w:r>
    </w:p>
    <w:p w:rsidR="00B85695" w:rsidRDefault="00B85695" w:rsidP="00B85695">
      <w:pPr>
        <w:pStyle w:val="Box2note"/>
        <w:shd w:val="clear" w:color="auto" w:fill="CCFFFF" w:themeFill="accent4"/>
      </w:pPr>
      <w:r>
        <w:t xml:space="preserve">         20 |          1        0.04       98.39</w:t>
      </w:r>
    </w:p>
    <w:p w:rsidR="00B85695" w:rsidRDefault="00B85695" w:rsidP="00B85695">
      <w:pPr>
        <w:pStyle w:val="Box2note"/>
        <w:shd w:val="clear" w:color="auto" w:fill="CCFFFF" w:themeFill="accent4"/>
      </w:pPr>
      <w:r>
        <w:t xml:space="preserve">         21 |          2        0.09       98.47</w:t>
      </w:r>
    </w:p>
    <w:p w:rsidR="00B85695" w:rsidRDefault="00B85695" w:rsidP="00B85695">
      <w:pPr>
        <w:pStyle w:val="Box2note"/>
        <w:shd w:val="clear" w:color="auto" w:fill="CCFFFF" w:themeFill="accent4"/>
      </w:pPr>
      <w:r>
        <w:t xml:space="preserve">         22 |         35        1.53      100.00</w:t>
      </w:r>
    </w:p>
    <w:p w:rsidR="00B85695" w:rsidRDefault="00B85695" w:rsidP="00B85695">
      <w:pPr>
        <w:pStyle w:val="Box2note"/>
        <w:shd w:val="clear" w:color="auto" w:fill="CCFFFF" w:themeFill="accent4"/>
      </w:pPr>
      <w:r>
        <w:t>------------+-----------------------------------</w:t>
      </w:r>
    </w:p>
    <w:p w:rsidR="00B85695" w:rsidRDefault="00B85695" w:rsidP="00B85695">
      <w:pPr>
        <w:pStyle w:val="Box2note"/>
        <w:shd w:val="clear" w:color="auto" w:fill="CCFFFF" w:themeFill="accent4"/>
      </w:pPr>
      <w:r>
        <w:t xml:space="preserve">      Total |      2,295      100.00</w:t>
      </w:r>
    </w:p>
    <w:p w:rsidR="00A87D90" w:rsidRDefault="00A87D90" w:rsidP="000A16B2">
      <w:pPr>
        <w:pStyle w:val="Stata"/>
      </w:pPr>
    </w:p>
    <w:p w:rsidR="00A87D90" w:rsidRDefault="00A87D90" w:rsidP="000A16B2">
      <w:pPr>
        <w:pStyle w:val="Stata"/>
      </w:pPr>
    </w:p>
    <w:p w:rsidR="00A87D90" w:rsidRDefault="00A87D90" w:rsidP="000A16B2">
      <w:pPr>
        <w:pStyle w:val="Stata"/>
      </w:pPr>
    </w:p>
    <w:p w:rsidR="00A87D90" w:rsidRDefault="00A87D90" w:rsidP="000A16B2">
      <w:pPr>
        <w:pStyle w:val="Stata"/>
      </w:pPr>
    </w:p>
    <w:p w:rsidR="00A87D90" w:rsidRDefault="00A87D90" w:rsidP="000A16B2">
      <w:pPr>
        <w:pStyle w:val="Stata"/>
      </w:pPr>
    </w:p>
    <w:p w:rsidR="00A87D90" w:rsidRDefault="00A87D90" w:rsidP="000A16B2">
      <w:pPr>
        <w:pStyle w:val="Stata"/>
      </w:pPr>
    </w:p>
    <w:p w:rsidR="00A87D90" w:rsidRDefault="00A87D90" w:rsidP="000A16B2">
      <w:pPr>
        <w:pStyle w:val="Stata"/>
      </w:pPr>
    </w:p>
    <w:p w:rsidR="00A87D90" w:rsidRDefault="00A87D90" w:rsidP="000A16B2">
      <w:pPr>
        <w:pStyle w:val="Stata"/>
      </w:pPr>
    </w:p>
    <w:p w:rsidR="00A87D90" w:rsidRDefault="00A87D90" w:rsidP="000A16B2">
      <w:pPr>
        <w:pStyle w:val="Stata"/>
      </w:pPr>
    </w:p>
    <w:p w:rsidR="00A87D90" w:rsidRDefault="00A87D90" w:rsidP="000A16B2">
      <w:pPr>
        <w:pStyle w:val="Stata"/>
      </w:pPr>
    </w:p>
    <w:p w:rsidR="00A87D90" w:rsidRDefault="00A87D90" w:rsidP="000A16B2">
      <w:pPr>
        <w:pStyle w:val="Stata"/>
      </w:pPr>
    </w:p>
    <w:bookmarkEnd w:id="4"/>
    <w:p w:rsidR="000A16B2" w:rsidRDefault="000A16B2"/>
    <w:sectPr w:rsidR="000A16B2">
      <w:footerReference w:type="default" r:id="rId62"/>
      <w:pgSz w:w="11909" w:h="16834" w:code="9"/>
      <w:pgMar w:top="1440" w:right="1440" w:bottom="1440" w:left="1440" w:header="720" w:footer="10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183B" w:rsidRDefault="00F6183B">
      <w:r>
        <w:separator/>
      </w:r>
    </w:p>
  </w:endnote>
  <w:endnote w:type="continuationSeparator" w:id="0">
    <w:p w:rsidR="00F6183B" w:rsidRDefault="00F61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83B" w:rsidRDefault="00F6183B">
    <w:pP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6183B" w:rsidRDefault="00F6183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183B" w:rsidRDefault="00F6183B">
      <w:r>
        <w:separator/>
      </w:r>
    </w:p>
  </w:footnote>
  <w:footnote w:type="continuationSeparator" w:id="0">
    <w:p w:rsidR="00F6183B" w:rsidRDefault="00F618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67FA9"/>
    <w:multiLevelType w:val="hybridMultilevel"/>
    <w:tmpl w:val="A60EE6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155B698B"/>
    <w:multiLevelType w:val="hybridMultilevel"/>
    <w:tmpl w:val="A06CF24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290F6D7D"/>
    <w:multiLevelType w:val="hybridMultilevel"/>
    <w:tmpl w:val="564407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D0F2773"/>
    <w:multiLevelType w:val="singleLevel"/>
    <w:tmpl w:val="DBBC53C2"/>
    <w:lvl w:ilvl="0">
      <w:start w:val="1"/>
      <w:numFmt w:val="bullet"/>
      <w:lvlText w:val=""/>
      <w:lvlJc w:val="left"/>
      <w:pPr>
        <w:tabs>
          <w:tab w:val="num" w:pos="360"/>
        </w:tabs>
        <w:ind w:left="360" w:hanging="360"/>
      </w:pPr>
      <w:rPr>
        <w:rFonts w:ascii="Symbol" w:hAnsi="Symbol" w:hint="default"/>
      </w:rPr>
    </w:lvl>
  </w:abstractNum>
  <w:abstractNum w:abstractNumId="4">
    <w:nsid w:val="5D485B5C"/>
    <w:multiLevelType w:val="hybridMultilevel"/>
    <w:tmpl w:val="436CFFA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5E43041A"/>
    <w:multiLevelType w:val="hybridMultilevel"/>
    <w:tmpl w:val="FF9CD1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5EBE5CE8"/>
    <w:multiLevelType w:val="hybridMultilevel"/>
    <w:tmpl w:val="E57C7AF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
    <w:nsid w:val="7D2E1CD3"/>
    <w:multiLevelType w:val="hybridMultilevel"/>
    <w:tmpl w:val="19DA0C00"/>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4"/>
  <w:proofState w:spelling="clean" w:grammar="clean"/>
  <w:attachedTemplate r:id="rId1"/>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38C"/>
    <w:rsid w:val="00015BFF"/>
    <w:rsid w:val="00025CE2"/>
    <w:rsid w:val="000674A0"/>
    <w:rsid w:val="00091A27"/>
    <w:rsid w:val="000A16B2"/>
    <w:rsid w:val="000A1AFE"/>
    <w:rsid w:val="000E1450"/>
    <w:rsid w:val="001B54C6"/>
    <w:rsid w:val="002F68EE"/>
    <w:rsid w:val="00317AAF"/>
    <w:rsid w:val="00357C06"/>
    <w:rsid w:val="00385EAB"/>
    <w:rsid w:val="003D46C3"/>
    <w:rsid w:val="003E2942"/>
    <w:rsid w:val="0040760C"/>
    <w:rsid w:val="00415E92"/>
    <w:rsid w:val="00492868"/>
    <w:rsid w:val="004A1980"/>
    <w:rsid w:val="00551457"/>
    <w:rsid w:val="00605A0D"/>
    <w:rsid w:val="00663994"/>
    <w:rsid w:val="006C5F10"/>
    <w:rsid w:val="00704004"/>
    <w:rsid w:val="0074648B"/>
    <w:rsid w:val="00752D5A"/>
    <w:rsid w:val="007F6D81"/>
    <w:rsid w:val="00803C35"/>
    <w:rsid w:val="00813D7C"/>
    <w:rsid w:val="00872C80"/>
    <w:rsid w:val="008A6189"/>
    <w:rsid w:val="008C438C"/>
    <w:rsid w:val="009036D1"/>
    <w:rsid w:val="00913EFE"/>
    <w:rsid w:val="00915A90"/>
    <w:rsid w:val="00930BCB"/>
    <w:rsid w:val="0093167B"/>
    <w:rsid w:val="00951D95"/>
    <w:rsid w:val="009A3339"/>
    <w:rsid w:val="009E2DAE"/>
    <w:rsid w:val="00A06BAB"/>
    <w:rsid w:val="00A81A8B"/>
    <w:rsid w:val="00A87D90"/>
    <w:rsid w:val="00AD730B"/>
    <w:rsid w:val="00B31E08"/>
    <w:rsid w:val="00B72A8F"/>
    <w:rsid w:val="00B7389A"/>
    <w:rsid w:val="00B85695"/>
    <w:rsid w:val="00B932E8"/>
    <w:rsid w:val="00C071F5"/>
    <w:rsid w:val="00C83FDF"/>
    <w:rsid w:val="00CD2CFA"/>
    <w:rsid w:val="00CF46B7"/>
    <w:rsid w:val="00D0117F"/>
    <w:rsid w:val="00D2002F"/>
    <w:rsid w:val="00D361A9"/>
    <w:rsid w:val="00D5016A"/>
    <w:rsid w:val="00E22B94"/>
    <w:rsid w:val="00E22EE2"/>
    <w:rsid w:val="00E5461C"/>
    <w:rsid w:val="00E65948"/>
    <w:rsid w:val="00E87E32"/>
    <w:rsid w:val="00E90F5C"/>
    <w:rsid w:val="00EB7F91"/>
    <w:rsid w:val="00EE3039"/>
    <w:rsid w:val="00F25EEB"/>
    <w:rsid w:val="00F61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0"/>
    <w:lsdException w:name="Subtitle" w:semiHidden="0" w:uiPriority="11" w:unhideWhenUsed="0" w:qFormat="1"/>
    <w:lsdException w:name="Strong" w:semiHidden="0" w:uiPriority="0" w:unhideWhenUsed="0" w:qFormat="1"/>
    <w:lsdException w:name="Emphasis" w:semiHidden="0" w:uiPriority="0" w:unhideWhenUsed="0" w:qFormat="1"/>
    <w:lsdException w:name="Document Map" w:uiPriority="0"/>
    <w:lsdException w:name="Table Grid" w:semiHidden="0" w:uiPriority="59" w:unhideWhenUsed="0"/>
    <w:lsdException w:name="Placeholder Text" w:unhideWhenUsed="0"/>
    <w:lsdException w:name="No Spacing" w:semiHidden="0" w:uiPriority="4"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38C"/>
    <w:rPr>
      <w:rFonts w:ascii="Courier New" w:hAnsi="Courier New"/>
      <w:sz w:val="18"/>
    </w:rPr>
  </w:style>
  <w:style w:type="paragraph" w:styleId="Heading1">
    <w:name w:val="heading 1"/>
    <w:basedOn w:val="Heading4"/>
    <w:next w:val="Normal"/>
    <w:qFormat/>
    <w:rsid w:val="000A1AFE"/>
    <w:pPr>
      <w:pBdr>
        <w:top w:val="single" w:sz="6" w:space="1" w:color="660066"/>
        <w:left w:val="single" w:sz="6" w:space="4" w:color="660066"/>
        <w:bottom w:val="single" w:sz="6" w:space="1" w:color="660066"/>
        <w:right w:val="single" w:sz="6" w:space="4" w:color="660066"/>
      </w:pBdr>
      <w:shd w:val="solid" w:color="660066" w:fill="660066"/>
      <w:spacing w:before="360"/>
      <w:outlineLvl w:val="0"/>
    </w:pPr>
    <w:rPr>
      <w:rFonts w:ascii="Arial" w:hAnsi="Arial"/>
      <w:b/>
      <w:caps/>
      <w:color w:val="FFFFFF"/>
      <w:kern w:val="28"/>
      <w:sz w:val="28"/>
    </w:rPr>
  </w:style>
  <w:style w:type="paragraph" w:styleId="Heading2">
    <w:name w:val="heading 2"/>
    <w:next w:val="Normal"/>
    <w:qFormat/>
    <w:rsid w:val="000A1AFE"/>
    <w:pPr>
      <w:shd w:val="clear" w:color="FF0066" w:fill="33CC33"/>
      <w:spacing w:before="360" w:after="60"/>
      <w:outlineLvl w:val="1"/>
    </w:pPr>
    <w:rPr>
      <w:rFonts w:ascii="Arial" w:hAnsi="Arial"/>
      <w:b/>
      <w:sz w:val="24"/>
    </w:rPr>
  </w:style>
  <w:style w:type="paragraph" w:styleId="Heading3">
    <w:name w:val="heading 3"/>
    <w:next w:val="Normal"/>
    <w:qFormat/>
    <w:rsid w:val="000A1AFE"/>
    <w:pPr>
      <w:shd w:val="clear" w:color="33CCFF" w:fill="FFFF66"/>
      <w:spacing w:before="120" w:after="60"/>
      <w:outlineLvl w:val="2"/>
    </w:pPr>
    <w:rPr>
      <w:rFonts w:ascii="Arial" w:hAnsi="Arial"/>
    </w:rPr>
  </w:style>
  <w:style w:type="paragraph" w:styleId="Heading4">
    <w:name w:val="heading 4"/>
    <w:next w:val="Normal"/>
    <w:qFormat/>
    <w:rsid w:val="000A1AFE"/>
    <w:pPr>
      <w:keepNext/>
      <w:shd w:val="clear" w:color="auto" w:fill="E6E6E6"/>
      <w:spacing w:before="240" w:after="60"/>
      <w:outlineLvl w:val="3"/>
    </w:pPr>
    <w:rPr>
      <w:rFonts w:ascii="Courier New" w:hAnsi="Courier New"/>
      <w:sz w:val="18"/>
    </w:rPr>
  </w:style>
  <w:style w:type="paragraph" w:styleId="Heading5">
    <w:name w:val="heading 5"/>
    <w:next w:val="Normal"/>
    <w:qFormat/>
    <w:rsid w:val="000A1AFE"/>
    <w:pPr>
      <w:pBdr>
        <w:top w:val="single" w:sz="24" w:space="1" w:color="C0C0C0"/>
      </w:pBdr>
      <w:spacing w:before="240" w:after="60"/>
      <w:outlineLvl w:val="4"/>
    </w:pPr>
    <w:rPr>
      <w:rFonts w:ascii="Courier New" w:hAnsi="Courier New"/>
      <w:bCs/>
      <w:iCs/>
      <w:color w:val="C0C0C0"/>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semiHidden/>
    <w:rsid w:val="000A1AFE"/>
  </w:style>
  <w:style w:type="paragraph" w:customStyle="1" w:styleId="Debug">
    <w:name w:val="Debug"/>
    <w:qFormat/>
    <w:rsid w:val="000A1AFE"/>
    <w:pPr>
      <w:ind w:left="720"/>
    </w:pPr>
    <w:rPr>
      <w:rFonts w:ascii="Courier New" w:hAnsi="Courier New"/>
      <w:noProof/>
      <w:vanish/>
      <w:color w:val="008000"/>
      <w:sz w:val="16"/>
      <w:lang w:val="en-AU"/>
    </w:rPr>
  </w:style>
  <w:style w:type="paragraph" w:customStyle="1" w:styleId="SPSS">
    <w:name w:val="SPSS"/>
    <w:rsid w:val="000A1AFE"/>
    <w:rPr>
      <w:rFonts w:ascii="Courier New" w:hAnsi="Courier New"/>
      <w:noProof/>
      <w:sz w:val="18"/>
      <w:lang w:val="en-AU"/>
    </w:rPr>
  </w:style>
  <w:style w:type="paragraph" w:styleId="DocumentMap">
    <w:name w:val="Document Map"/>
    <w:semiHidden/>
    <w:rsid w:val="000A1AFE"/>
    <w:pPr>
      <w:shd w:val="clear" w:color="auto" w:fill="FFFF00"/>
    </w:pPr>
    <w:rPr>
      <w:rFonts w:ascii="Tahoma" w:hAnsi="Tahoma"/>
      <w:noProof/>
      <w:sz w:val="18"/>
      <w:lang w:val="en-AU"/>
    </w:rPr>
  </w:style>
  <w:style w:type="paragraph" w:customStyle="1" w:styleId="Comment">
    <w:name w:val="Comment"/>
    <w:rsid w:val="00B932E8"/>
    <w:pPr>
      <w:ind w:left="284"/>
    </w:pPr>
    <w:rPr>
      <w:rFonts w:ascii="Courier New" w:hAnsi="Courier New"/>
      <w:b/>
      <w:vanish/>
      <w:color w:val="000080"/>
      <w:sz w:val="18"/>
      <w:lang w:val="en-AU"/>
    </w:rPr>
  </w:style>
  <w:style w:type="character" w:customStyle="1" w:styleId="Readmenow">
    <w:name w:val="Read_me_now"/>
    <w:rsid w:val="000A1AFE"/>
    <w:rPr>
      <w:b/>
      <w:vanish/>
      <w:color w:val="FF0000"/>
    </w:rPr>
  </w:style>
  <w:style w:type="character" w:customStyle="1" w:styleId="Inlinenotes">
    <w:name w:val="In_line_notes"/>
    <w:rsid w:val="000A1AFE"/>
    <w:rPr>
      <w:b/>
      <w:vanish/>
      <w:color w:val="000080"/>
    </w:rPr>
  </w:style>
  <w:style w:type="paragraph" w:customStyle="1" w:styleId="Onetime">
    <w:name w:val="One_time"/>
    <w:basedOn w:val="Normal"/>
    <w:rsid w:val="000A1AFE"/>
    <w:rPr>
      <w:b/>
      <w:color w:val="FF6600"/>
    </w:rPr>
  </w:style>
  <w:style w:type="character" w:customStyle="1" w:styleId="NoHiddenWord">
    <w:name w:val="NoHiddenWord"/>
    <w:rsid w:val="000A1AFE"/>
    <w:rPr>
      <w:color w:val="auto"/>
    </w:rPr>
  </w:style>
  <w:style w:type="paragraph" w:customStyle="1" w:styleId="Boxednote">
    <w:name w:val="Boxed note"/>
    <w:basedOn w:val="Normal"/>
    <w:qFormat/>
    <w:rsid w:val="00D0117F"/>
    <w:pPr>
      <w:widowControl w:val="0"/>
      <w:pBdr>
        <w:top w:val="dashed" w:sz="4" w:space="1" w:color="0000FF"/>
        <w:left w:val="dashed" w:sz="4" w:space="4" w:color="0000FF"/>
        <w:bottom w:val="dashed" w:sz="4" w:space="1" w:color="0000FF"/>
        <w:right w:val="dashed" w:sz="4" w:space="4" w:color="0000FF"/>
      </w:pBdr>
      <w:ind w:left="720"/>
    </w:pPr>
    <w:rPr>
      <w:b/>
      <w:vanish/>
      <w:color w:val="000080"/>
      <w:sz w:val="16"/>
      <w:lang w:val="en-AU"/>
    </w:rPr>
  </w:style>
  <w:style w:type="paragraph" w:customStyle="1" w:styleId="Commentnothidden">
    <w:name w:val="Comment not hidden"/>
    <w:basedOn w:val="Comment"/>
    <w:rsid w:val="000A1AFE"/>
    <w:rPr>
      <w:vanish w:val="0"/>
    </w:rPr>
  </w:style>
  <w:style w:type="paragraph" w:customStyle="1" w:styleId="Boxednotenothidden">
    <w:name w:val="Boxed note not hidden"/>
    <w:basedOn w:val="Comment"/>
    <w:rsid w:val="000A1AFE"/>
    <w:pPr>
      <w:pBdr>
        <w:top w:val="dashed" w:sz="4" w:space="1" w:color="0000FF"/>
        <w:left w:val="dashed" w:sz="4" w:space="4" w:color="0000FF"/>
        <w:bottom w:val="dashed" w:sz="4" w:space="1" w:color="0000FF"/>
        <w:right w:val="dashed" w:sz="4" w:space="4" w:color="0000FF"/>
      </w:pBdr>
      <w:ind w:left="720"/>
    </w:pPr>
    <w:rPr>
      <w:vanish w:val="0"/>
      <w:sz w:val="16"/>
    </w:rPr>
  </w:style>
  <w:style w:type="paragraph" w:customStyle="1" w:styleId="Stata">
    <w:name w:val="Stata"/>
    <w:basedOn w:val="Normal"/>
    <w:rsid w:val="000A1AFE"/>
    <w:pPr>
      <w:ind w:left="720" w:hanging="720"/>
    </w:pPr>
    <w:rPr>
      <w:b/>
      <w:color w:val="800000"/>
    </w:rPr>
  </w:style>
  <w:style w:type="character" w:customStyle="1" w:styleId="Inlineoff">
    <w:name w:val="In_line_off"/>
    <w:rsid w:val="000A1AFE"/>
    <w:rPr>
      <w:color w:val="auto"/>
    </w:rPr>
  </w:style>
  <w:style w:type="paragraph" w:customStyle="1" w:styleId="Run1st">
    <w:name w:val="Run1st"/>
    <w:basedOn w:val="Stata"/>
    <w:rsid w:val="000A1AFE"/>
    <w:rPr>
      <w:color w:val="800080"/>
    </w:rPr>
  </w:style>
  <w:style w:type="paragraph" w:customStyle="1" w:styleId="InfoGreen">
    <w:name w:val="InfoGreen"/>
    <w:basedOn w:val="Comment"/>
    <w:rsid w:val="000A1AFE"/>
    <w:rPr>
      <w:color w:val="008000"/>
    </w:rPr>
  </w:style>
  <w:style w:type="paragraph" w:customStyle="1" w:styleId="Twotime">
    <w:name w:val="Two_time"/>
    <w:basedOn w:val="Stata"/>
    <w:rsid w:val="000A1AFE"/>
    <w:pPr>
      <w:shd w:val="pct95" w:color="CCCCFF" w:fill="CCCCFF"/>
    </w:pPr>
    <w:rPr>
      <w:color w:val="9900CC"/>
    </w:rPr>
  </w:style>
  <w:style w:type="paragraph" w:customStyle="1" w:styleId="Threetime">
    <w:name w:val="Three_time"/>
    <w:basedOn w:val="Twotime"/>
    <w:rsid w:val="000A1AFE"/>
    <w:pPr>
      <w:shd w:val="pct95" w:color="CCFFCC" w:fill="CCFFFF"/>
    </w:pPr>
    <w:rPr>
      <w:color w:val="008000"/>
    </w:rPr>
  </w:style>
  <w:style w:type="paragraph" w:customStyle="1" w:styleId="StataComment">
    <w:name w:val="StataComment"/>
    <w:basedOn w:val="Stata"/>
    <w:rsid w:val="000A1AFE"/>
    <w:pPr>
      <w:ind w:left="1296"/>
    </w:pPr>
    <w:rPr>
      <w:color w:val="9900CC"/>
    </w:rPr>
  </w:style>
  <w:style w:type="paragraph" w:customStyle="1" w:styleId="Box2note">
    <w:name w:val="Box2 note"/>
    <w:basedOn w:val="Normal"/>
    <w:qFormat/>
    <w:rsid w:val="00F25EEB"/>
    <w:pPr>
      <w:pBdr>
        <w:top w:val="dashed" w:sz="4" w:space="1" w:color="0000FF"/>
        <w:left w:val="dashed" w:sz="4" w:space="4" w:color="0000FF"/>
        <w:bottom w:val="dashed" w:sz="4" w:space="1" w:color="0000FF"/>
        <w:right w:val="dashed" w:sz="4" w:space="4" w:color="0000FF"/>
      </w:pBdr>
      <w:ind w:left="720"/>
    </w:pPr>
    <w:rPr>
      <w:b/>
      <w:vanish/>
      <w:color w:val="000080"/>
      <w:sz w:val="14"/>
    </w:rPr>
  </w:style>
  <w:style w:type="paragraph" w:customStyle="1" w:styleId="Answer">
    <w:name w:val="Answer"/>
    <w:basedOn w:val="Normal"/>
    <w:next w:val="Normal"/>
    <w:rsid w:val="008C438C"/>
    <w:pPr>
      <w:tabs>
        <w:tab w:val="left" w:pos="2880"/>
        <w:tab w:val="right" w:leader="dot" w:pos="8640"/>
      </w:tabs>
    </w:pPr>
    <w:rPr>
      <w:rFonts w:ascii="Century Schoolbook" w:hAnsi="Century Schoolbook"/>
      <w:sz w:val="20"/>
      <w:lang w:val="en-AU"/>
    </w:rPr>
  </w:style>
  <w:style w:type="paragraph" w:customStyle="1" w:styleId="font5">
    <w:name w:val="font5"/>
    <w:basedOn w:val="Normal"/>
    <w:rsid w:val="008C438C"/>
    <w:pPr>
      <w:spacing w:before="100" w:beforeAutospacing="1" w:after="100" w:afterAutospacing="1"/>
    </w:pPr>
    <w:rPr>
      <w:rFonts w:ascii="Tahoma" w:eastAsia="Arial Unicode MS" w:hAnsi="Tahoma" w:cs="Tahoma"/>
      <w:b/>
      <w:bCs/>
      <w:color w:val="000000"/>
      <w:sz w:val="16"/>
      <w:szCs w:val="16"/>
    </w:rPr>
  </w:style>
  <w:style w:type="paragraph" w:customStyle="1" w:styleId="xl24">
    <w:name w:val="xl24"/>
    <w:basedOn w:val="Normal"/>
    <w:rsid w:val="008C438C"/>
    <w:pPr>
      <w:shd w:val="clear" w:color="auto" w:fill="00FF00"/>
      <w:spacing w:before="100" w:beforeAutospacing="1" w:after="100" w:afterAutospacing="1"/>
    </w:pPr>
    <w:rPr>
      <w:rFonts w:ascii="Arial Narrow" w:eastAsia="Arial Unicode MS" w:hAnsi="Arial Narrow" w:cs="Arial Unicode MS"/>
      <w:sz w:val="24"/>
      <w:szCs w:val="24"/>
    </w:rPr>
  </w:style>
  <w:style w:type="paragraph" w:customStyle="1" w:styleId="xl25">
    <w:name w:val="xl25"/>
    <w:basedOn w:val="Normal"/>
    <w:rsid w:val="008C438C"/>
    <w:pPr>
      <w:shd w:val="clear" w:color="auto" w:fill="00FF00"/>
      <w:spacing w:before="100" w:beforeAutospacing="1" w:after="100" w:afterAutospacing="1"/>
      <w:jc w:val="center"/>
    </w:pPr>
    <w:rPr>
      <w:rFonts w:ascii="Arial Narrow" w:eastAsia="Arial Unicode MS" w:hAnsi="Arial Narrow" w:cs="Arial Unicode MS"/>
      <w:color w:val="FF0000"/>
      <w:sz w:val="24"/>
      <w:szCs w:val="24"/>
    </w:rPr>
  </w:style>
  <w:style w:type="paragraph" w:customStyle="1" w:styleId="xl26">
    <w:name w:val="xl26"/>
    <w:basedOn w:val="Normal"/>
    <w:rsid w:val="008C438C"/>
    <w:pPr>
      <w:shd w:val="clear" w:color="auto" w:fill="00FF00"/>
      <w:spacing w:before="100" w:beforeAutospacing="1" w:after="100" w:afterAutospacing="1"/>
    </w:pPr>
    <w:rPr>
      <w:rFonts w:ascii="Arial Narrow" w:eastAsia="Arial Unicode MS" w:hAnsi="Arial Narrow" w:cs="Arial Unicode MS"/>
      <w:color w:val="FF0000"/>
      <w:sz w:val="24"/>
      <w:szCs w:val="24"/>
    </w:rPr>
  </w:style>
  <w:style w:type="paragraph" w:customStyle="1" w:styleId="xl27">
    <w:name w:val="xl27"/>
    <w:basedOn w:val="Normal"/>
    <w:rsid w:val="008C438C"/>
    <w:pPr>
      <w:shd w:val="clear" w:color="auto" w:fill="00FF00"/>
      <w:spacing w:before="100" w:beforeAutospacing="1" w:after="100" w:afterAutospacing="1"/>
      <w:jc w:val="center"/>
    </w:pPr>
    <w:rPr>
      <w:rFonts w:ascii="Arial Narrow" w:eastAsia="Arial Unicode MS" w:hAnsi="Arial Narrow" w:cs="Arial Unicode MS"/>
      <w:color w:val="0000FF"/>
      <w:sz w:val="24"/>
      <w:szCs w:val="24"/>
    </w:rPr>
  </w:style>
  <w:style w:type="paragraph" w:customStyle="1" w:styleId="xl28">
    <w:name w:val="xl28"/>
    <w:basedOn w:val="Normal"/>
    <w:rsid w:val="008C438C"/>
    <w:pPr>
      <w:shd w:val="clear" w:color="auto" w:fill="00FF00"/>
      <w:spacing w:before="100" w:beforeAutospacing="1" w:after="100" w:afterAutospacing="1"/>
    </w:pPr>
    <w:rPr>
      <w:rFonts w:eastAsia="Arial Unicode MS" w:cs="Courier New"/>
      <w:b/>
      <w:bCs/>
      <w:color w:val="800000"/>
      <w:szCs w:val="18"/>
    </w:rPr>
  </w:style>
  <w:style w:type="paragraph" w:customStyle="1" w:styleId="xl29">
    <w:name w:val="xl29"/>
    <w:basedOn w:val="Normal"/>
    <w:rsid w:val="008C438C"/>
    <w:pPr>
      <w:shd w:val="clear" w:color="auto" w:fill="00FF00"/>
      <w:spacing w:before="100" w:beforeAutospacing="1" w:after="100" w:afterAutospacing="1"/>
      <w:ind w:firstLineChars="400" w:firstLine="400"/>
    </w:pPr>
    <w:rPr>
      <w:rFonts w:eastAsia="Arial Unicode MS" w:cs="Courier New"/>
      <w:b/>
      <w:bCs/>
      <w:color w:val="800000"/>
      <w:szCs w:val="18"/>
    </w:rPr>
  </w:style>
  <w:style w:type="character" w:styleId="Emphasis">
    <w:name w:val="Emphasis"/>
    <w:qFormat/>
    <w:rsid w:val="008C438C"/>
    <w:rPr>
      <w:rFonts w:ascii="NewCenturySchlbk" w:hAnsi="NewCenturySchlbk"/>
      <w:b/>
      <w:i/>
      <w:u w:val="none"/>
      <w:vertAlign w:val="baseline"/>
    </w:rPr>
  </w:style>
  <w:style w:type="character" w:styleId="Strong">
    <w:name w:val="Strong"/>
    <w:qFormat/>
    <w:rsid w:val="008C438C"/>
    <w:rPr>
      <w:b/>
      <w:bCs/>
    </w:rPr>
  </w:style>
  <w:style w:type="paragraph" w:styleId="BalloonText">
    <w:name w:val="Balloon Text"/>
    <w:basedOn w:val="Normal"/>
    <w:link w:val="BalloonTextChar"/>
    <w:uiPriority w:val="99"/>
    <w:semiHidden/>
    <w:unhideWhenUsed/>
    <w:rsid w:val="008C438C"/>
    <w:rPr>
      <w:rFonts w:ascii="Tahoma" w:hAnsi="Tahoma" w:cs="Tahoma"/>
      <w:sz w:val="16"/>
      <w:szCs w:val="16"/>
    </w:rPr>
  </w:style>
  <w:style w:type="character" w:customStyle="1" w:styleId="BalloonTextChar">
    <w:name w:val="Balloon Text Char"/>
    <w:basedOn w:val="DefaultParagraphFont"/>
    <w:link w:val="BalloonText"/>
    <w:uiPriority w:val="99"/>
    <w:semiHidden/>
    <w:rsid w:val="008C43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0"/>
    <w:lsdException w:name="Subtitle" w:semiHidden="0" w:uiPriority="11" w:unhideWhenUsed="0" w:qFormat="1"/>
    <w:lsdException w:name="Strong" w:semiHidden="0" w:uiPriority="0" w:unhideWhenUsed="0" w:qFormat="1"/>
    <w:lsdException w:name="Emphasis" w:semiHidden="0" w:uiPriority="0" w:unhideWhenUsed="0" w:qFormat="1"/>
    <w:lsdException w:name="Document Map" w:uiPriority="0"/>
    <w:lsdException w:name="Table Grid" w:semiHidden="0" w:uiPriority="59" w:unhideWhenUsed="0"/>
    <w:lsdException w:name="Placeholder Text" w:unhideWhenUsed="0"/>
    <w:lsdException w:name="No Spacing" w:semiHidden="0" w:uiPriority="4"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38C"/>
    <w:rPr>
      <w:rFonts w:ascii="Courier New" w:hAnsi="Courier New"/>
      <w:sz w:val="18"/>
    </w:rPr>
  </w:style>
  <w:style w:type="paragraph" w:styleId="Heading1">
    <w:name w:val="heading 1"/>
    <w:basedOn w:val="Heading4"/>
    <w:next w:val="Normal"/>
    <w:qFormat/>
    <w:rsid w:val="000A1AFE"/>
    <w:pPr>
      <w:pBdr>
        <w:top w:val="single" w:sz="6" w:space="1" w:color="660066"/>
        <w:left w:val="single" w:sz="6" w:space="4" w:color="660066"/>
        <w:bottom w:val="single" w:sz="6" w:space="1" w:color="660066"/>
        <w:right w:val="single" w:sz="6" w:space="4" w:color="660066"/>
      </w:pBdr>
      <w:shd w:val="solid" w:color="660066" w:fill="660066"/>
      <w:spacing w:before="360"/>
      <w:outlineLvl w:val="0"/>
    </w:pPr>
    <w:rPr>
      <w:rFonts w:ascii="Arial" w:hAnsi="Arial"/>
      <w:b/>
      <w:caps/>
      <w:color w:val="FFFFFF"/>
      <w:kern w:val="28"/>
      <w:sz w:val="28"/>
    </w:rPr>
  </w:style>
  <w:style w:type="paragraph" w:styleId="Heading2">
    <w:name w:val="heading 2"/>
    <w:next w:val="Normal"/>
    <w:qFormat/>
    <w:rsid w:val="000A1AFE"/>
    <w:pPr>
      <w:shd w:val="clear" w:color="FF0066" w:fill="33CC33"/>
      <w:spacing w:before="360" w:after="60"/>
      <w:outlineLvl w:val="1"/>
    </w:pPr>
    <w:rPr>
      <w:rFonts w:ascii="Arial" w:hAnsi="Arial"/>
      <w:b/>
      <w:sz w:val="24"/>
    </w:rPr>
  </w:style>
  <w:style w:type="paragraph" w:styleId="Heading3">
    <w:name w:val="heading 3"/>
    <w:next w:val="Normal"/>
    <w:qFormat/>
    <w:rsid w:val="000A1AFE"/>
    <w:pPr>
      <w:shd w:val="clear" w:color="33CCFF" w:fill="FFFF66"/>
      <w:spacing w:before="120" w:after="60"/>
      <w:outlineLvl w:val="2"/>
    </w:pPr>
    <w:rPr>
      <w:rFonts w:ascii="Arial" w:hAnsi="Arial"/>
    </w:rPr>
  </w:style>
  <w:style w:type="paragraph" w:styleId="Heading4">
    <w:name w:val="heading 4"/>
    <w:next w:val="Normal"/>
    <w:qFormat/>
    <w:rsid w:val="000A1AFE"/>
    <w:pPr>
      <w:keepNext/>
      <w:shd w:val="clear" w:color="auto" w:fill="E6E6E6"/>
      <w:spacing w:before="240" w:after="60"/>
      <w:outlineLvl w:val="3"/>
    </w:pPr>
    <w:rPr>
      <w:rFonts w:ascii="Courier New" w:hAnsi="Courier New"/>
      <w:sz w:val="18"/>
    </w:rPr>
  </w:style>
  <w:style w:type="paragraph" w:styleId="Heading5">
    <w:name w:val="heading 5"/>
    <w:next w:val="Normal"/>
    <w:qFormat/>
    <w:rsid w:val="000A1AFE"/>
    <w:pPr>
      <w:pBdr>
        <w:top w:val="single" w:sz="24" w:space="1" w:color="C0C0C0"/>
      </w:pBdr>
      <w:spacing w:before="240" w:after="60"/>
      <w:outlineLvl w:val="4"/>
    </w:pPr>
    <w:rPr>
      <w:rFonts w:ascii="Courier New" w:hAnsi="Courier New"/>
      <w:bCs/>
      <w:iCs/>
      <w:color w:val="C0C0C0"/>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semiHidden/>
    <w:rsid w:val="000A1AFE"/>
  </w:style>
  <w:style w:type="paragraph" w:customStyle="1" w:styleId="Debug">
    <w:name w:val="Debug"/>
    <w:qFormat/>
    <w:rsid w:val="000A1AFE"/>
    <w:pPr>
      <w:ind w:left="720"/>
    </w:pPr>
    <w:rPr>
      <w:rFonts w:ascii="Courier New" w:hAnsi="Courier New"/>
      <w:noProof/>
      <w:vanish/>
      <w:color w:val="008000"/>
      <w:sz w:val="16"/>
      <w:lang w:val="en-AU"/>
    </w:rPr>
  </w:style>
  <w:style w:type="paragraph" w:customStyle="1" w:styleId="SPSS">
    <w:name w:val="SPSS"/>
    <w:rsid w:val="000A1AFE"/>
    <w:rPr>
      <w:rFonts w:ascii="Courier New" w:hAnsi="Courier New"/>
      <w:noProof/>
      <w:sz w:val="18"/>
      <w:lang w:val="en-AU"/>
    </w:rPr>
  </w:style>
  <w:style w:type="paragraph" w:styleId="DocumentMap">
    <w:name w:val="Document Map"/>
    <w:semiHidden/>
    <w:rsid w:val="000A1AFE"/>
    <w:pPr>
      <w:shd w:val="clear" w:color="auto" w:fill="FFFF00"/>
    </w:pPr>
    <w:rPr>
      <w:rFonts w:ascii="Tahoma" w:hAnsi="Tahoma"/>
      <w:noProof/>
      <w:sz w:val="18"/>
      <w:lang w:val="en-AU"/>
    </w:rPr>
  </w:style>
  <w:style w:type="paragraph" w:customStyle="1" w:styleId="Comment">
    <w:name w:val="Comment"/>
    <w:rsid w:val="00B932E8"/>
    <w:pPr>
      <w:ind w:left="284"/>
    </w:pPr>
    <w:rPr>
      <w:rFonts w:ascii="Courier New" w:hAnsi="Courier New"/>
      <w:b/>
      <w:vanish/>
      <w:color w:val="000080"/>
      <w:sz w:val="18"/>
      <w:lang w:val="en-AU"/>
    </w:rPr>
  </w:style>
  <w:style w:type="character" w:customStyle="1" w:styleId="Readmenow">
    <w:name w:val="Read_me_now"/>
    <w:rsid w:val="000A1AFE"/>
    <w:rPr>
      <w:b/>
      <w:vanish/>
      <w:color w:val="FF0000"/>
    </w:rPr>
  </w:style>
  <w:style w:type="character" w:customStyle="1" w:styleId="Inlinenotes">
    <w:name w:val="In_line_notes"/>
    <w:rsid w:val="000A1AFE"/>
    <w:rPr>
      <w:b/>
      <w:vanish/>
      <w:color w:val="000080"/>
    </w:rPr>
  </w:style>
  <w:style w:type="paragraph" w:customStyle="1" w:styleId="Onetime">
    <w:name w:val="One_time"/>
    <w:basedOn w:val="Normal"/>
    <w:rsid w:val="000A1AFE"/>
    <w:rPr>
      <w:b/>
      <w:color w:val="FF6600"/>
    </w:rPr>
  </w:style>
  <w:style w:type="character" w:customStyle="1" w:styleId="NoHiddenWord">
    <w:name w:val="NoHiddenWord"/>
    <w:rsid w:val="000A1AFE"/>
    <w:rPr>
      <w:color w:val="auto"/>
    </w:rPr>
  </w:style>
  <w:style w:type="paragraph" w:customStyle="1" w:styleId="Boxednote">
    <w:name w:val="Boxed note"/>
    <w:basedOn w:val="Normal"/>
    <w:qFormat/>
    <w:rsid w:val="00D0117F"/>
    <w:pPr>
      <w:widowControl w:val="0"/>
      <w:pBdr>
        <w:top w:val="dashed" w:sz="4" w:space="1" w:color="0000FF"/>
        <w:left w:val="dashed" w:sz="4" w:space="4" w:color="0000FF"/>
        <w:bottom w:val="dashed" w:sz="4" w:space="1" w:color="0000FF"/>
        <w:right w:val="dashed" w:sz="4" w:space="4" w:color="0000FF"/>
      </w:pBdr>
      <w:ind w:left="720"/>
    </w:pPr>
    <w:rPr>
      <w:b/>
      <w:vanish/>
      <w:color w:val="000080"/>
      <w:sz w:val="16"/>
      <w:lang w:val="en-AU"/>
    </w:rPr>
  </w:style>
  <w:style w:type="paragraph" w:customStyle="1" w:styleId="Commentnothidden">
    <w:name w:val="Comment not hidden"/>
    <w:basedOn w:val="Comment"/>
    <w:rsid w:val="000A1AFE"/>
    <w:rPr>
      <w:vanish w:val="0"/>
    </w:rPr>
  </w:style>
  <w:style w:type="paragraph" w:customStyle="1" w:styleId="Boxednotenothidden">
    <w:name w:val="Boxed note not hidden"/>
    <w:basedOn w:val="Comment"/>
    <w:rsid w:val="000A1AFE"/>
    <w:pPr>
      <w:pBdr>
        <w:top w:val="dashed" w:sz="4" w:space="1" w:color="0000FF"/>
        <w:left w:val="dashed" w:sz="4" w:space="4" w:color="0000FF"/>
        <w:bottom w:val="dashed" w:sz="4" w:space="1" w:color="0000FF"/>
        <w:right w:val="dashed" w:sz="4" w:space="4" w:color="0000FF"/>
      </w:pBdr>
      <w:ind w:left="720"/>
    </w:pPr>
    <w:rPr>
      <w:vanish w:val="0"/>
      <w:sz w:val="16"/>
    </w:rPr>
  </w:style>
  <w:style w:type="paragraph" w:customStyle="1" w:styleId="Stata">
    <w:name w:val="Stata"/>
    <w:basedOn w:val="Normal"/>
    <w:rsid w:val="000A1AFE"/>
    <w:pPr>
      <w:ind w:left="720" w:hanging="720"/>
    </w:pPr>
    <w:rPr>
      <w:b/>
      <w:color w:val="800000"/>
    </w:rPr>
  </w:style>
  <w:style w:type="character" w:customStyle="1" w:styleId="Inlineoff">
    <w:name w:val="In_line_off"/>
    <w:rsid w:val="000A1AFE"/>
    <w:rPr>
      <w:color w:val="auto"/>
    </w:rPr>
  </w:style>
  <w:style w:type="paragraph" w:customStyle="1" w:styleId="Run1st">
    <w:name w:val="Run1st"/>
    <w:basedOn w:val="Stata"/>
    <w:rsid w:val="000A1AFE"/>
    <w:rPr>
      <w:color w:val="800080"/>
    </w:rPr>
  </w:style>
  <w:style w:type="paragraph" w:customStyle="1" w:styleId="InfoGreen">
    <w:name w:val="InfoGreen"/>
    <w:basedOn w:val="Comment"/>
    <w:rsid w:val="000A1AFE"/>
    <w:rPr>
      <w:color w:val="008000"/>
    </w:rPr>
  </w:style>
  <w:style w:type="paragraph" w:customStyle="1" w:styleId="Twotime">
    <w:name w:val="Two_time"/>
    <w:basedOn w:val="Stata"/>
    <w:rsid w:val="000A1AFE"/>
    <w:pPr>
      <w:shd w:val="pct95" w:color="CCCCFF" w:fill="CCCCFF"/>
    </w:pPr>
    <w:rPr>
      <w:color w:val="9900CC"/>
    </w:rPr>
  </w:style>
  <w:style w:type="paragraph" w:customStyle="1" w:styleId="Threetime">
    <w:name w:val="Three_time"/>
    <w:basedOn w:val="Twotime"/>
    <w:rsid w:val="000A1AFE"/>
    <w:pPr>
      <w:shd w:val="pct95" w:color="CCFFCC" w:fill="CCFFFF"/>
    </w:pPr>
    <w:rPr>
      <w:color w:val="008000"/>
    </w:rPr>
  </w:style>
  <w:style w:type="paragraph" w:customStyle="1" w:styleId="StataComment">
    <w:name w:val="StataComment"/>
    <w:basedOn w:val="Stata"/>
    <w:rsid w:val="000A1AFE"/>
    <w:pPr>
      <w:ind w:left="1296"/>
    </w:pPr>
    <w:rPr>
      <w:color w:val="9900CC"/>
    </w:rPr>
  </w:style>
  <w:style w:type="paragraph" w:customStyle="1" w:styleId="Box2note">
    <w:name w:val="Box2 note"/>
    <w:basedOn w:val="Normal"/>
    <w:qFormat/>
    <w:rsid w:val="00F25EEB"/>
    <w:pPr>
      <w:pBdr>
        <w:top w:val="dashed" w:sz="4" w:space="1" w:color="0000FF"/>
        <w:left w:val="dashed" w:sz="4" w:space="4" w:color="0000FF"/>
        <w:bottom w:val="dashed" w:sz="4" w:space="1" w:color="0000FF"/>
        <w:right w:val="dashed" w:sz="4" w:space="4" w:color="0000FF"/>
      </w:pBdr>
      <w:ind w:left="720"/>
    </w:pPr>
    <w:rPr>
      <w:b/>
      <w:vanish/>
      <w:color w:val="000080"/>
      <w:sz w:val="14"/>
    </w:rPr>
  </w:style>
  <w:style w:type="paragraph" w:customStyle="1" w:styleId="Answer">
    <w:name w:val="Answer"/>
    <w:basedOn w:val="Normal"/>
    <w:next w:val="Normal"/>
    <w:rsid w:val="008C438C"/>
    <w:pPr>
      <w:tabs>
        <w:tab w:val="left" w:pos="2880"/>
        <w:tab w:val="right" w:leader="dot" w:pos="8640"/>
      </w:tabs>
    </w:pPr>
    <w:rPr>
      <w:rFonts w:ascii="Century Schoolbook" w:hAnsi="Century Schoolbook"/>
      <w:sz w:val="20"/>
      <w:lang w:val="en-AU"/>
    </w:rPr>
  </w:style>
  <w:style w:type="paragraph" w:customStyle="1" w:styleId="font5">
    <w:name w:val="font5"/>
    <w:basedOn w:val="Normal"/>
    <w:rsid w:val="008C438C"/>
    <w:pPr>
      <w:spacing w:before="100" w:beforeAutospacing="1" w:after="100" w:afterAutospacing="1"/>
    </w:pPr>
    <w:rPr>
      <w:rFonts w:ascii="Tahoma" w:eastAsia="Arial Unicode MS" w:hAnsi="Tahoma" w:cs="Tahoma"/>
      <w:b/>
      <w:bCs/>
      <w:color w:val="000000"/>
      <w:sz w:val="16"/>
      <w:szCs w:val="16"/>
    </w:rPr>
  </w:style>
  <w:style w:type="paragraph" w:customStyle="1" w:styleId="xl24">
    <w:name w:val="xl24"/>
    <w:basedOn w:val="Normal"/>
    <w:rsid w:val="008C438C"/>
    <w:pPr>
      <w:shd w:val="clear" w:color="auto" w:fill="00FF00"/>
      <w:spacing w:before="100" w:beforeAutospacing="1" w:after="100" w:afterAutospacing="1"/>
    </w:pPr>
    <w:rPr>
      <w:rFonts w:ascii="Arial Narrow" w:eastAsia="Arial Unicode MS" w:hAnsi="Arial Narrow" w:cs="Arial Unicode MS"/>
      <w:sz w:val="24"/>
      <w:szCs w:val="24"/>
    </w:rPr>
  </w:style>
  <w:style w:type="paragraph" w:customStyle="1" w:styleId="xl25">
    <w:name w:val="xl25"/>
    <w:basedOn w:val="Normal"/>
    <w:rsid w:val="008C438C"/>
    <w:pPr>
      <w:shd w:val="clear" w:color="auto" w:fill="00FF00"/>
      <w:spacing w:before="100" w:beforeAutospacing="1" w:after="100" w:afterAutospacing="1"/>
      <w:jc w:val="center"/>
    </w:pPr>
    <w:rPr>
      <w:rFonts w:ascii="Arial Narrow" w:eastAsia="Arial Unicode MS" w:hAnsi="Arial Narrow" w:cs="Arial Unicode MS"/>
      <w:color w:val="FF0000"/>
      <w:sz w:val="24"/>
      <w:szCs w:val="24"/>
    </w:rPr>
  </w:style>
  <w:style w:type="paragraph" w:customStyle="1" w:styleId="xl26">
    <w:name w:val="xl26"/>
    <w:basedOn w:val="Normal"/>
    <w:rsid w:val="008C438C"/>
    <w:pPr>
      <w:shd w:val="clear" w:color="auto" w:fill="00FF00"/>
      <w:spacing w:before="100" w:beforeAutospacing="1" w:after="100" w:afterAutospacing="1"/>
    </w:pPr>
    <w:rPr>
      <w:rFonts w:ascii="Arial Narrow" w:eastAsia="Arial Unicode MS" w:hAnsi="Arial Narrow" w:cs="Arial Unicode MS"/>
      <w:color w:val="FF0000"/>
      <w:sz w:val="24"/>
      <w:szCs w:val="24"/>
    </w:rPr>
  </w:style>
  <w:style w:type="paragraph" w:customStyle="1" w:styleId="xl27">
    <w:name w:val="xl27"/>
    <w:basedOn w:val="Normal"/>
    <w:rsid w:val="008C438C"/>
    <w:pPr>
      <w:shd w:val="clear" w:color="auto" w:fill="00FF00"/>
      <w:spacing w:before="100" w:beforeAutospacing="1" w:after="100" w:afterAutospacing="1"/>
      <w:jc w:val="center"/>
    </w:pPr>
    <w:rPr>
      <w:rFonts w:ascii="Arial Narrow" w:eastAsia="Arial Unicode MS" w:hAnsi="Arial Narrow" w:cs="Arial Unicode MS"/>
      <w:color w:val="0000FF"/>
      <w:sz w:val="24"/>
      <w:szCs w:val="24"/>
    </w:rPr>
  </w:style>
  <w:style w:type="paragraph" w:customStyle="1" w:styleId="xl28">
    <w:name w:val="xl28"/>
    <w:basedOn w:val="Normal"/>
    <w:rsid w:val="008C438C"/>
    <w:pPr>
      <w:shd w:val="clear" w:color="auto" w:fill="00FF00"/>
      <w:spacing w:before="100" w:beforeAutospacing="1" w:after="100" w:afterAutospacing="1"/>
    </w:pPr>
    <w:rPr>
      <w:rFonts w:eastAsia="Arial Unicode MS" w:cs="Courier New"/>
      <w:b/>
      <w:bCs/>
      <w:color w:val="800000"/>
      <w:szCs w:val="18"/>
    </w:rPr>
  </w:style>
  <w:style w:type="paragraph" w:customStyle="1" w:styleId="xl29">
    <w:name w:val="xl29"/>
    <w:basedOn w:val="Normal"/>
    <w:rsid w:val="008C438C"/>
    <w:pPr>
      <w:shd w:val="clear" w:color="auto" w:fill="00FF00"/>
      <w:spacing w:before="100" w:beforeAutospacing="1" w:after="100" w:afterAutospacing="1"/>
      <w:ind w:firstLineChars="400" w:firstLine="400"/>
    </w:pPr>
    <w:rPr>
      <w:rFonts w:eastAsia="Arial Unicode MS" w:cs="Courier New"/>
      <w:b/>
      <w:bCs/>
      <w:color w:val="800000"/>
      <w:szCs w:val="18"/>
    </w:rPr>
  </w:style>
  <w:style w:type="character" w:styleId="Emphasis">
    <w:name w:val="Emphasis"/>
    <w:qFormat/>
    <w:rsid w:val="008C438C"/>
    <w:rPr>
      <w:rFonts w:ascii="NewCenturySchlbk" w:hAnsi="NewCenturySchlbk"/>
      <w:b/>
      <w:i/>
      <w:u w:val="none"/>
      <w:vertAlign w:val="baseline"/>
    </w:rPr>
  </w:style>
  <w:style w:type="character" w:styleId="Strong">
    <w:name w:val="Strong"/>
    <w:qFormat/>
    <w:rsid w:val="008C438C"/>
    <w:rPr>
      <w:b/>
      <w:bCs/>
    </w:rPr>
  </w:style>
  <w:style w:type="paragraph" w:styleId="BalloonText">
    <w:name w:val="Balloon Text"/>
    <w:basedOn w:val="Normal"/>
    <w:link w:val="BalloonTextChar"/>
    <w:uiPriority w:val="99"/>
    <w:semiHidden/>
    <w:unhideWhenUsed/>
    <w:rsid w:val="008C438C"/>
    <w:rPr>
      <w:rFonts w:ascii="Tahoma" w:hAnsi="Tahoma" w:cs="Tahoma"/>
      <w:sz w:val="16"/>
      <w:szCs w:val="16"/>
    </w:rPr>
  </w:style>
  <w:style w:type="character" w:customStyle="1" w:styleId="BalloonTextChar">
    <w:name w:val="Balloon Text Char"/>
    <w:basedOn w:val="DefaultParagraphFont"/>
    <w:link w:val="BalloonText"/>
    <w:uiPriority w:val="99"/>
    <w:semiHidden/>
    <w:rsid w:val="008C43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chart" Target="charts/chart2.xml"/><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emf"/><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ck\AppData\Roaming\Microsoft\Templates\SPSS9s6.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550" b="1" i="0" u="none" strike="noStrike" baseline="0">
                <a:solidFill>
                  <a:srgbClr val="000000"/>
                </a:solidFill>
                <a:latin typeface="Arial"/>
                <a:ea typeface="Arial"/>
                <a:cs typeface="Arial"/>
              </a:defRPr>
            </a:pPr>
            <a:r>
              <a:rPr lang="en-US"/>
              <a:t>Interaction, with lots of control variables</a:t>
            </a:r>
          </a:p>
        </c:rich>
      </c:tx>
      <c:layout>
        <c:manualLayout>
          <c:xMode val="edge"/>
          <c:yMode val="edge"/>
          <c:x val="0.25490196078431371"/>
          <c:y val="2.0876826722338204E-2"/>
        </c:manualLayout>
      </c:layout>
      <c:overlay val="0"/>
      <c:spPr>
        <a:noFill/>
        <a:ln w="25400">
          <a:noFill/>
        </a:ln>
      </c:spPr>
    </c:title>
    <c:autoTitleDeleted val="0"/>
    <c:plotArea>
      <c:layout>
        <c:manualLayout>
          <c:layoutTarget val="inner"/>
          <c:xMode val="edge"/>
          <c:yMode val="edge"/>
          <c:x val="0.1"/>
          <c:y val="0.12317327766179541"/>
          <c:w val="0.64313725490196083"/>
          <c:h val="0.7703549060542797"/>
        </c:manualLayout>
      </c:layout>
      <c:lineChart>
        <c:grouping val="standard"/>
        <c:varyColors val="0"/>
        <c:ser>
          <c:idx val="0"/>
          <c:order val="0"/>
          <c:tx>
            <c:strRef>
              <c:f>Sheet1!$C$21</c:f>
              <c:strCache>
                <c:ptCount val="1"/>
                <c:pt idx="0">
                  <c:v>Fundamentalist</c:v>
                </c:pt>
              </c:strCache>
            </c:strRef>
          </c:tx>
          <c:spPr>
            <a:ln w="38100">
              <a:solidFill>
                <a:srgbClr val="000080"/>
              </a:solidFill>
              <a:prstDash val="solid"/>
            </a:ln>
          </c:spPr>
          <c:marker>
            <c:symbol val="none"/>
          </c:marker>
          <c:cat>
            <c:numRef>
              <c:f>Sheet1!$B$22:$B$27</c:f>
              <c:numCache>
                <c:formatCode>General</c:formatCode>
                <c:ptCount val="6"/>
                <c:pt idx="0">
                  <c:v>0</c:v>
                </c:pt>
                <c:pt idx="1">
                  <c:v>10</c:v>
                </c:pt>
                <c:pt idx="2">
                  <c:v>20</c:v>
                </c:pt>
                <c:pt idx="3">
                  <c:v>30</c:v>
                </c:pt>
                <c:pt idx="4">
                  <c:v>40</c:v>
                </c:pt>
                <c:pt idx="5">
                  <c:v>50</c:v>
                </c:pt>
              </c:numCache>
            </c:numRef>
          </c:cat>
          <c:val>
            <c:numRef>
              <c:f>Sheet1!$C$22:$C$27</c:f>
              <c:numCache>
                <c:formatCode>General</c:formatCode>
                <c:ptCount val="6"/>
                <c:pt idx="0">
                  <c:v>37.93</c:v>
                </c:pt>
                <c:pt idx="1">
                  <c:v>37.92</c:v>
                </c:pt>
                <c:pt idx="2">
                  <c:v>37.909999999999997</c:v>
                </c:pt>
                <c:pt idx="3">
                  <c:v>37.89</c:v>
                </c:pt>
                <c:pt idx="4">
                  <c:v>37.880000000000003</c:v>
                </c:pt>
                <c:pt idx="5">
                  <c:v>37.869999999999997</c:v>
                </c:pt>
              </c:numCache>
            </c:numRef>
          </c:val>
          <c:smooth val="0"/>
        </c:ser>
        <c:ser>
          <c:idx val="1"/>
          <c:order val="1"/>
          <c:tx>
            <c:strRef>
              <c:f>Sheet1!$D$21</c:f>
              <c:strCache>
                <c:ptCount val="1"/>
                <c:pt idx="0">
                  <c:v>Not</c:v>
                </c:pt>
              </c:strCache>
            </c:strRef>
          </c:tx>
          <c:spPr>
            <a:ln w="38100">
              <a:solidFill>
                <a:srgbClr val="FF00FF"/>
              </a:solidFill>
              <a:prstDash val="solid"/>
            </a:ln>
          </c:spPr>
          <c:marker>
            <c:symbol val="none"/>
          </c:marker>
          <c:cat>
            <c:numRef>
              <c:f>Sheet1!$B$22:$B$27</c:f>
              <c:numCache>
                <c:formatCode>General</c:formatCode>
                <c:ptCount val="6"/>
                <c:pt idx="0">
                  <c:v>0</c:v>
                </c:pt>
                <c:pt idx="1">
                  <c:v>10</c:v>
                </c:pt>
                <c:pt idx="2">
                  <c:v>20</c:v>
                </c:pt>
                <c:pt idx="3">
                  <c:v>30</c:v>
                </c:pt>
                <c:pt idx="4">
                  <c:v>40</c:v>
                </c:pt>
                <c:pt idx="5">
                  <c:v>50</c:v>
                </c:pt>
              </c:numCache>
            </c:numRef>
          </c:cat>
          <c:val>
            <c:numRef>
              <c:f>Sheet1!$D$22:$D$27</c:f>
              <c:numCache>
                <c:formatCode>General</c:formatCode>
                <c:ptCount val="6"/>
                <c:pt idx="0">
                  <c:v>46.5</c:v>
                </c:pt>
                <c:pt idx="1">
                  <c:v>44.72</c:v>
                </c:pt>
                <c:pt idx="2">
                  <c:v>42.93</c:v>
                </c:pt>
                <c:pt idx="3">
                  <c:v>41.15</c:v>
                </c:pt>
                <c:pt idx="4">
                  <c:v>39.369999999999997</c:v>
                </c:pt>
                <c:pt idx="5">
                  <c:v>37.590000000000003</c:v>
                </c:pt>
              </c:numCache>
            </c:numRef>
          </c:val>
          <c:smooth val="0"/>
        </c:ser>
        <c:dLbls>
          <c:showLegendKey val="0"/>
          <c:showVal val="0"/>
          <c:showCatName val="0"/>
          <c:showSerName val="0"/>
          <c:showPercent val="0"/>
          <c:showBubbleSize val="0"/>
        </c:dLbls>
        <c:marker val="1"/>
        <c:smooth val="0"/>
        <c:axId val="83899136"/>
        <c:axId val="38397056"/>
      </c:lineChart>
      <c:catAx>
        <c:axId val="83899136"/>
        <c:scaling>
          <c:orientation val="minMax"/>
        </c:scaling>
        <c:delete val="0"/>
        <c:axPos val="b"/>
        <c:title>
          <c:tx>
            <c:rich>
              <a:bodyPr/>
              <a:lstStyle/>
              <a:p>
                <a:pPr>
                  <a:defRPr sz="450" b="1" i="0" u="none" strike="noStrike" baseline="0">
                    <a:solidFill>
                      <a:srgbClr val="000000"/>
                    </a:solidFill>
                    <a:latin typeface="Arial"/>
                    <a:ea typeface="Arial"/>
                    <a:cs typeface="Arial"/>
                  </a:defRPr>
                </a:pPr>
                <a:r>
                  <a:rPr lang="en-US"/>
                  <a:t>Church going (days per year)</a:t>
                </a:r>
              </a:p>
            </c:rich>
          </c:tx>
          <c:layout>
            <c:manualLayout>
              <c:xMode val="edge"/>
              <c:yMode val="edge"/>
              <c:x val="0.27450980392156865"/>
              <c:y val="0.93736951983298533"/>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450" b="0" i="0" u="none" strike="noStrike" baseline="0">
                <a:solidFill>
                  <a:srgbClr val="000000"/>
                </a:solidFill>
                <a:latin typeface="Arial"/>
                <a:ea typeface="Arial"/>
                <a:cs typeface="Arial"/>
              </a:defRPr>
            </a:pPr>
            <a:endParaRPr lang="en-US"/>
          </a:p>
        </c:txPr>
        <c:crossAx val="38397056"/>
        <c:crosses val="autoZero"/>
        <c:auto val="1"/>
        <c:lblAlgn val="ctr"/>
        <c:lblOffset val="100"/>
        <c:tickLblSkip val="1"/>
        <c:tickMarkSkip val="1"/>
        <c:noMultiLvlLbl val="0"/>
      </c:catAx>
      <c:valAx>
        <c:axId val="38397056"/>
        <c:scaling>
          <c:orientation val="minMax"/>
          <c:max val="50"/>
        </c:scaling>
        <c:delete val="0"/>
        <c:axPos val="l"/>
        <c:majorGridlines>
          <c:spPr>
            <a:ln w="3175">
              <a:solidFill>
                <a:srgbClr val="000000"/>
              </a:solidFill>
              <a:prstDash val="sysDash"/>
            </a:ln>
          </c:spPr>
        </c:majorGridlines>
        <c:title>
          <c:tx>
            <c:rich>
              <a:bodyPr/>
              <a:lstStyle/>
              <a:p>
                <a:pPr>
                  <a:defRPr sz="450" b="1" i="0" u="none" strike="noStrike" baseline="0">
                    <a:solidFill>
                      <a:srgbClr val="000000"/>
                    </a:solidFill>
                    <a:latin typeface="Arial"/>
                    <a:ea typeface="Arial"/>
                    <a:cs typeface="Arial"/>
                  </a:defRPr>
                </a:pPr>
                <a:r>
                  <a:rPr lang="en-US"/>
                  <a:t>Support eugenic cloning (0 to 100)</a:t>
                </a:r>
              </a:p>
            </c:rich>
          </c:tx>
          <c:layout>
            <c:manualLayout>
              <c:xMode val="edge"/>
              <c:yMode val="edge"/>
              <c:x val="2.7450980392156862E-2"/>
              <c:y val="0.32150313152400833"/>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450" b="0" i="0" u="none" strike="noStrike" baseline="0">
                <a:solidFill>
                  <a:srgbClr val="000000"/>
                </a:solidFill>
                <a:latin typeface="Arial"/>
                <a:ea typeface="Arial"/>
                <a:cs typeface="Arial"/>
              </a:defRPr>
            </a:pPr>
            <a:endParaRPr lang="en-US"/>
          </a:p>
        </c:txPr>
        <c:crossAx val="83899136"/>
        <c:crosses val="autoZero"/>
        <c:crossBetween val="between"/>
      </c:valAx>
      <c:spPr>
        <a:noFill/>
        <a:ln w="12700">
          <a:solidFill>
            <a:srgbClr val="808080"/>
          </a:solidFill>
          <a:prstDash val="solid"/>
        </a:ln>
      </c:spPr>
    </c:plotArea>
    <c:legend>
      <c:legendPos val="r"/>
      <c:layout>
        <c:manualLayout>
          <c:xMode val="edge"/>
          <c:yMode val="edge"/>
          <c:x val="0.77254901960784317"/>
          <c:y val="0.47390396659707723"/>
          <c:w val="0.2196078431372549"/>
          <c:h val="6.471816283924843E-2"/>
        </c:manualLayout>
      </c:layout>
      <c:overlay val="0"/>
      <c:spPr>
        <a:solidFill>
          <a:srgbClr val="FFFFFF"/>
        </a:solidFill>
        <a:ln w="3175">
          <a:solidFill>
            <a:srgbClr val="000000"/>
          </a:solidFill>
          <a:prstDash val="solid"/>
        </a:ln>
      </c:spPr>
      <c:txPr>
        <a:bodyPr/>
        <a:lstStyle/>
        <a:p>
          <a:pPr>
            <a:defRPr sz="41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45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621262458471761"/>
          <c:y val="5.1233396584440226E-2"/>
          <c:w val="0.65780730897009965"/>
          <c:h val="0.80075901328273247"/>
        </c:manualLayout>
      </c:layout>
      <c:lineChart>
        <c:grouping val="standard"/>
        <c:varyColors val="0"/>
        <c:ser>
          <c:idx val="0"/>
          <c:order val="0"/>
          <c:tx>
            <c:strRef>
              <c:f>Sheet1!$C$60</c:f>
              <c:strCache>
                <c:ptCount val="1"/>
                <c:pt idx="0">
                  <c:v>Probit2</c:v>
                </c:pt>
              </c:strCache>
            </c:strRef>
          </c:tx>
          <c:spPr>
            <a:ln w="25385">
              <a:solidFill>
                <a:srgbClr val="000080"/>
              </a:solidFill>
              <a:prstDash val="solid"/>
            </a:ln>
          </c:spPr>
          <c:marker>
            <c:symbol val="none"/>
          </c:marker>
          <c:cat>
            <c:numRef>
              <c:f>Sheet1!$B$61:$B$67</c:f>
              <c:numCache>
                <c:formatCode>General</c:formatCode>
                <c:ptCount val="7"/>
                <c:pt idx="0">
                  <c:v>20</c:v>
                </c:pt>
                <c:pt idx="1">
                  <c:v>30</c:v>
                </c:pt>
                <c:pt idx="2">
                  <c:v>40</c:v>
                </c:pt>
                <c:pt idx="3">
                  <c:v>50</c:v>
                </c:pt>
                <c:pt idx="4">
                  <c:v>60</c:v>
                </c:pt>
                <c:pt idx="5">
                  <c:v>70</c:v>
                </c:pt>
                <c:pt idx="6">
                  <c:v>80</c:v>
                </c:pt>
              </c:numCache>
            </c:numRef>
          </c:cat>
          <c:val>
            <c:numRef>
              <c:f>Sheet1!$C$61:$C$67</c:f>
              <c:numCache>
                <c:formatCode>General</c:formatCode>
                <c:ptCount val="7"/>
                <c:pt idx="0">
                  <c:v>0.2046</c:v>
                </c:pt>
                <c:pt idx="1">
                  <c:v>0.35909999999999997</c:v>
                </c:pt>
                <c:pt idx="2">
                  <c:v>0.48480000000000001</c:v>
                </c:pt>
                <c:pt idx="3">
                  <c:v>0.55689999999999995</c:v>
                </c:pt>
                <c:pt idx="4">
                  <c:v>0.57250000000000001</c:v>
                </c:pt>
                <c:pt idx="5">
                  <c:v>0.53210000000000002</c:v>
                </c:pt>
                <c:pt idx="6">
                  <c:v>0.43509999999999999</c:v>
                </c:pt>
              </c:numCache>
            </c:numRef>
          </c:val>
          <c:smooth val="0"/>
        </c:ser>
        <c:ser>
          <c:idx val="1"/>
          <c:order val="1"/>
          <c:tx>
            <c:strRef>
              <c:f>Sheet1!$D$60</c:f>
              <c:strCache>
                <c:ptCount val="1"/>
                <c:pt idx="0">
                  <c:v>OLS2</c:v>
                </c:pt>
              </c:strCache>
            </c:strRef>
          </c:tx>
          <c:spPr>
            <a:ln w="25385">
              <a:solidFill>
                <a:srgbClr val="FF00FF"/>
              </a:solidFill>
              <a:prstDash val="solid"/>
            </a:ln>
          </c:spPr>
          <c:marker>
            <c:symbol val="none"/>
          </c:marker>
          <c:cat>
            <c:numRef>
              <c:f>Sheet1!$B$61:$B$67</c:f>
              <c:numCache>
                <c:formatCode>General</c:formatCode>
                <c:ptCount val="7"/>
                <c:pt idx="0">
                  <c:v>20</c:v>
                </c:pt>
                <c:pt idx="1">
                  <c:v>30</c:v>
                </c:pt>
                <c:pt idx="2">
                  <c:v>40</c:v>
                </c:pt>
                <c:pt idx="3">
                  <c:v>50</c:v>
                </c:pt>
                <c:pt idx="4">
                  <c:v>60</c:v>
                </c:pt>
                <c:pt idx="5">
                  <c:v>70</c:v>
                </c:pt>
                <c:pt idx="6">
                  <c:v>80</c:v>
                </c:pt>
              </c:numCache>
            </c:numRef>
          </c:cat>
          <c:val>
            <c:numRef>
              <c:f>Sheet1!$D$61:$D$67</c:f>
              <c:numCache>
                <c:formatCode>General</c:formatCode>
                <c:ptCount val="7"/>
                <c:pt idx="0">
                  <c:v>0.1981</c:v>
                </c:pt>
                <c:pt idx="1">
                  <c:v>0.36809999999999998</c:v>
                </c:pt>
                <c:pt idx="2">
                  <c:v>0.48659999999999998</c:v>
                </c:pt>
                <c:pt idx="3">
                  <c:v>0.55369999999999997</c:v>
                </c:pt>
                <c:pt idx="4">
                  <c:v>0.56940000000000002</c:v>
                </c:pt>
                <c:pt idx="5">
                  <c:v>0.53359999999999996</c:v>
                </c:pt>
                <c:pt idx="6">
                  <c:v>0.44640000000000002</c:v>
                </c:pt>
              </c:numCache>
            </c:numRef>
          </c:val>
          <c:smooth val="0"/>
        </c:ser>
        <c:dLbls>
          <c:showLegendKey val="0"/>
          <c:showVal val="0"/>
          <c:showCatName val="0"/>
          <c:showSerName val="0"/>
          <c:showPercent val="0"/>
          <c:showBubbleSize val="0"/>
        </c:dLbls>
        <c:marker val="1"/>
        <c:smooth val="0"/>
        <c:axId val="82267136"/>
        <c:axId val="82269312"/>
      </c:lineChart>
      <c:catAx>
        <c:axId val="82267136"/>
        <c:scaling>
          <c:orientation val="minMax"/>
        </c:scaling>
        <c:delete val="0"/>
        <c:axPos val="b"/>
        <c:title>
          <c:tx>
            <c:rich>
              <a:bodyPr/>
              <a:lstStyle/>
              <a:p>
                <a:pPr>
                  <a:defRPr sz="800" b="1" i="0" u="none" strike="noStrike" baseline="0">
                    <a:solidFill>
                      <a:srgbClr val="000000"/>
                    </a:solidFill>
                    <a:latin typeface="Arial"/>
                    <a:ea typeface="Arial"/>
                    <a:cs typeface="Arial"/>
                  </a:defRPr>
                </a:pPr>
                <a:r>
                  <a:rPr lang="en-US"/>
                  <a:t>Age</a:t>
                </a:r>
              </a:p>
            </c:rich>
          </c:tx>
          <c:layout>
            <c:manualLayout>
              <c:xMode val="edge"/>
              <c:yMode val="edge"/>
              <c:x val="0.43355481727574752"/>
              <c:y val="0.91840607210626191"/>
            </c:manualLayout>
          </c:layout>
          <c:overlay val="0"/>
          <c:spPr>
            <a:noFill/>
            <a:ln w="25385">
              <a:noFill/>
            </a:ln>
          </c:spPr>
        </c:title>
        <c:numFmt formatCode="General" sourceLinked="1"/>
        <c:majorTickMark val="out"/>
        <c:minorTickMark val="none"/>
        <c:tickLblPos val="nextTo"/>
        <c:spPr>
          <a:ln w="3173">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2269312"/>
        <c:crosses val="autoZero"/>
        <c:auto val="1"/>
        <c:lblAlgn val="ctr"/>
        <c:lblOffset val="100"/>
        <c:tickLblSkip val="1"/>
        <c:tickMarkSkip val="1"/>
        <c:noMultiLvlLbl val="0"/>
      </c:catAx>
      <c:valAx>
        <c:axId val="82269312"/>
        <c:scaling>
          <c:orientation val="minMax"/>
        </c:scaling>
        <c:delete val="0"/>
        <c:axPos val="l"/>
        <c:majorGridlines>
          <c:spPr>
            <a:ln w="3173">
              <a:solidFill>
                <a:srgbClr val="000000"/>
              </a:solidFill>
              <a:prstDash val="sysDash"/>
            </a:ln>
          </c:spPr>
        </c:majorGridlines>
        <c:title>
          <c:tx>
            <c:rich>
              <a:bodyPr/>
              <a:lstStyle/>
              <a:p>
                <a:pPr>
                  <a:defRPr sz="800" b="1" i="0" u="none" strike="noStrike" baseline="0">
                    <a:solidFill>
                      <a:srgbClr val="000000"/>
                    </a:solidFill>
                    <a:latin typeface="Arial"/>
                    <a:ea typeface="Arial"/>
                    <a:cs typeface="Arial"/>
                  </a:defRPr>
                </a:pPr>
                <a:r>
                  <a:rPr lang="en-US"/>
                  <a:t>Prob of being married</a:t>
                </a:r>
              </a:p>
            </c:rich>
          </c:tx>
          <c:layout>
            <c:manualLayout>
              <c:xMode val="edge"/>
              <c:yMode val="edge"/>
              <c:x val="2.3255813953488372E-2"/>
              <c:y val="0.2884250474383302"/>
            </c:manualLayout>
          </c:layout>
          <c:overlay val="0"/>
          <c:spPr>
            <a:noFill/>
            <a:ln w="25385">
              <a:noFill/>
            </a:ln>
          </c:spPr>
        </c:title>
        <c:numFmt formatCode="General" sourceLinked="1"/>
        <c:majorTickMark val="out"/>
        <c:minorTickMark val="none"/>
        <c:tickLblPos val="nextTo"/>
        <c:spPr>
          <a:ln w="3173">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2267136"/>
        <c:crosses val="autoZero"/>
        <c:crossBetween val="between"/>
      </c:valAx>
      <c:spPr>
        <a:noFill/>
        <a:ln w="12693">
          <a:solidFill>
            <a:srgbClr val="808080"/>
          </a:solidFill>
          <a:prstDash val="solid"/>
        </a:ln>
      </c:spPr>
    </c:plotArea>
    <c:legend>
      <c:legendPos val="r"/>
      <c:layout>
        <c:manualLayout>
          <c:xMode val="edge"/>
          <c:yMode val="edge"/>
          <c:x val="0.81893687707641194"/>
          <c:y val="0.40227703984819735"/>
          <c:w val="0.1744186046511628"/>
          <c:h val="9.6774193548387094E-2"/>
        </c:manualLayout>
      </c:layout>
      <c:overlay val="0"/>
      <c:spPr>
        <a:solidFill>
          <a:srgbClr val="FFFFFF"/>
        </a:solidFill>
        <a:ln w="3173">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3">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JK_02">
      <a:dk1>
        <a:sysClr val="windowText" lastClr="000000"/>
      </a:dk1>
      <a:lt1>
        <a:sysClr val="window" lastClr="FFFFFF"/>
      </a:lt1>
      <a:dk2>
        <a:srgbClr val="073E87"/>
      </a:dk2>
      <a:lt2>
        <a:srgbClr val="C6E7FC"/>
      </a:lt2>
      <a:accent1>
        <a:srgbClr val="FFCC99"/>
      </a:accent1>
      <a:accent2>
        <a:srgbClr val="FFFF99"/>
      </a:accent2>
      <a:accent3>
        <a:srgbClr val="CCFFCC"/>
      </a:accent3>
      <a:accent4>
        <a:srgbClr val="CCFFFF"/>
      </a:accent4>
      <a:accent5>
        <a:srgbClr val="99CCFF"/>
      </a:accent5>
      <a:accent6>
        <a:srgbClr val="CC99FF"/>
      </a:accent6>
      <a:hlink>
        <a:srgbClr val="0080FF"/>
      </a:hlink>
      <a:folHlink>
        <a:srgbClr val="5EAE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SPSS9s6</Template>
  <TotalTime>50</TotalTime>
  <Pages>31</Pages>
  <Words>11543</Words>
  <Characters>256379</Characters>
  <Application>Microsoft Office Word</Application>
  <DocSecurity>0</DocSecurity>
  <Lines>2136</Lines>
  <Paragraphs>534</Paragraphs>
  <ScaleCrop>false</ScaleCrop>
  <HeadingPairs>
    <vt:vector size="2" baseType="variant">
      <vt:variant>
        <vt:lpstr>Title</vt:lpstr>
      </vt:variant>
      <vt:variant>
        <vt:i4>1</vt:i4>
      </vt:variant>
    </vt:vector>
  </HeadingPairs>
  <TitlesOfParts>
    <vt:vector size="1" baseType="lpstr">
      <vt:lpstr>FIXED FONT: FOR EMAIL AND SPSS (H1)</vt:lpstr>
    </vt:vector>
  </TitlesOfParts>
  <Company>Dell Computer Corporation</Company>
  <LinksUpToDate>false</LinksUpToDate>
  <CharactersWithSpaces>267388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FONT: FOR EMAIL AND SPSS (H1)</dc:title>
  <dc:creator>Puck</dc:creator>
  <cp:lastModifiedBy>APST670</cp:lastModifiedBy>
  <cp:revision>3</cp:revision>
  <cp:lastPrinted>2012-04-01T02:12:00Z</cp:lastPrinted>
  <dcterms:created xsi:type="dcterms:W3CDTF">2012-04-18T20:54:00Z</dcterms:created>
  <dcterms:modified xsi:type="dcterms:W3CDTF">2012-04-18T22:43:00Z</dcterms:modified>
</cp:coreProperties>
</file>